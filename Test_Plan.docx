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1A1A8" w14:textId="77777777" w:rsidR="004D1195" w:rsidRDefault="00F80415" w:rsidP="006B4F3A">
      <w:pPr>
        <w:pStyle w:val="Heading4"/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7426B3E" wp14:editId="6A18F220">
            <wp:simplePos x="0" y="0"/>
            <wp:positionH relativeFrom="column">
              <wp:posOffset>-438150</wp:posOffset>
            </wp:positionH>
            <wp:positionV relativeFrom="paragraph">
              <wp:posOffset>-371475</wp:posOffset>
            </wp:positionV>
            <wp:extent cx="2533650" cy="13214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wi 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19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5A0DB633" wp14:editId="5B13B70A">
                <wp:simplePos x="0" y="0"/>
                <wp:positionH relativeFrom="page">
                  <wp:align>left</wp:align>
                </wp:positionH>
                <wp:positionV relativeFrom="paragraph">
                  <wp:posOffset>-904875</wp:posOffset>
                </wp:positionV>
                <wp:extent cx="7543800" cy="20669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066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EB1476D" id="Rectangle 2" o:spid="_x0000_s1026" style="position:absolute;margin-left:0;margin-top:-71.25pt;width:594pt;height:162.75pt;z-index:-25165926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74337BED" w14:textId="77777777" w:rsidR="004D1195" w:rsidRDefault="004D1195" w:rsidP="00F80415">
      <w:pPr>
        <w:pStyle w:val="Title"/>
      </w:pPr>
    </w:p>
    <w:p w14:paraId="76262164" w14:textId="3CC4B0C3" w:rsidR="00AA77CE" w:rsidRPr="00F80415" w:rsidRDefault="00240801" w:rsidP="00F80415">
      <w:pPr>
        <w:pStyle w:val="Title"/>
      </w:pPr>
      <w:r>
        <w:t>Test Plan</w:t>
      </w:r>
    </w:p>
    <w:p w14:paraId="2FDBE18E" w14:textId="77777777" w:rsidR="004D1195" w:rsidRDefault="004D1195" w:rsidP="00F80415">
      <w:pPr>
        <w:pStyle w:val="Subtitle"/>
      </w:pPr>
    </w:p>
    <w:p w14:paraId="2168D18A" w14:textId="77777777" w:rsidR="004D1195" w:rsidRDefault="004D1195" w:rsidP="00F80415">
      <w:pPr>
        <w:pStyle w:val="Subtitle"/>
      </w:pPr>
    </w:p>
    <w:p w14:paraId="4D3B6383" w14:textId="77777777" w:rsidR="004D1195" w:rsidRDefault="004D1195" w:rsidP="00F80415">
      <w:pPr>
        <w:pStyle w:val="Subtitle"/>
      </w:pPr>
    </w:p>
    <w:p w14:paraId="7A658442" w14:textId="77777777" w:rsidR="004D1195" w:rsidRDefault="004D1195" w:rsidP="00F80415">
      <w:pPr>
        <w:pStyle w:val="Subtitle"/>
      </w:pPr>
    </w:p>
    <w:p w14:paraId="238FD8DB" w14:textId="77777777" w:rsidR="004D1195" w:rsidRDefault="004D1195" w:rsidP="00F80415">
      <w:pPr>
        <w:pStyle w:val="Subtitle"/>
      </w:pPr>
    </w:p>
    <w:p w14:paraId="607F0D38" w14:textId="77777777" w:rsidR="004D1195" w:rsidRDefault="004D1195" w:rsidP="00F80415">
      <w:pPr>
        <w:pStyle w:val="Subtitle"/>
      </w:pPr>
    </w:p>
    <w:p w14:paraId="052AF803" w14:textId="77777777" w:rsidR="004D1195" w:rsidRDefault="004D1195" w:rsidP="00F80415">
      <w:pPr>
        <w:pStyle w:val="Subtitle"/>
      </w:pPr>
    </w:p>
    <w:p w14:paraId="5C793652" w14:textId="77777777" w:rsidR="004D1195" w:rsidRDefault="004D1195" w:rsidP="00F80415">
      <w:pPr>
        <w:pStyle w:val="Subtitle"/>
      </w:pPr>
    </w:p>
    <w:p w14:paraId="3125E093" w14:textId="77777777" w:rsidR="004D1195" w:rsidRDefault="004D1195" w:rsidP="00F80415">
      <w:pPr>
        <w:pStyle w:val="Subtitle"/>
      </w:pPr>
    </w:p>
    <w:p w14:paraId="152539C0" w14:textId="77777777" w:rsidR="004D1195" w:rsidRDefault="004D1195" w:rsidP="00F80415">
      <w:pPr>
        <w:pStyle w:val="Subtitle"/>
      </w:pPr>
    </w:p>
    <w:p w14:paraId="50254621" w14:textId="77777777" w:rsidR="004D1195" w:rsidRDefault="004D1195" w:rsidP="00F80415">
      <w:pPr>
        <w:pStyle w:val="Subtitle"/>
      </w:pPr>
    </w:p>
    <w:p w14:paraId="41002F7D" w14:textId="77777777" w:rsidR="004D1195" w:rsidRDefault="004D1195" w:rsidP="00F80415">
      <w:pPr>
        <w:pStyle w:val="Subtitle"/>
      </w:pPr>
    </w:p>
    <w:p w14:paraId="3F2A9D89" w14:textId="77777777" w:rsidR="004D1195" w:rsidRDefault="004D1195" w:rsidP="00F80415">
      <w:pPr>
        <w:pStyle w:val="Subtitle"/>
      </w:pPr>
    </w:p>
    <w:p w14:paraId="60EA636A" w14:textId="77777777" w:rsidR="004D1195" w:rsidRDefault="004D1195" w:rsidP="00F80415">
      <w:pPr>
        <w:pStyle w:val="Subtitle"/>
      </w:pPr>
    </w:p>
    <w:p w14:paraId="1AF4C0C3" w14:textId="77777777" w:rsidR="004D1195" w:rsidRDefault="004D1195" w:rsidP="00F80415">
      <w:pPr>
        <w:pStyle w:val="Subtitle"/>
      </w:pPr>
    </w:p>
    <w:p w14:paraId="3A93B7DB" w14:textId="77777777" w:rsidR="004D1195" w:rsidRDefault="004D1195" w:rsidP="00F80415">
      <w:pPr>
        <w:pStyle w:val="Subtitle"/>
      </w:pPr>
    </w:p>
    <w:p w14:paraId="50011D2E" w14:textId="77777777" w:rsidR="004D1195" w:rsidRDefault="004D1195" w:rsidP="00F80415">
      <w:pPr>
        <w:pStyle w:val="Subtitle"/>
      </w:pPr>
    </w:p>
    <w:p w14:paraId="42E8B53D" w14:textId="77777777" w:rsidR="00605AA3" w:rsidRPr="00F80415" w:rsidRDefault="00605AA3" w:rsidP="00605AA3">
      <w:pPr>
        <w:pStyle w:val="Subtitle"/>
      </w:pPr>
      <w:r w:rsidRPr="00F80415">
        <w:t>Red Opal Innovations</w:t>
      </w:r>
    </w:p>
    <w:p w14:paraId="55C958A2" w14:textId="747DCCC8" w:rsidR="004D1195" w:rsidRDefault="00605AA3" w:rsidP="00605AA3">
      <w:pPr>
        <w:pStyle w:val="Subtitle"/>
      </w:pPr>
      <w:r w:rsidRPr="00F80415">
        <w:t>Version 1</w:t>
      </w:r>
    </w:p>
    <w:p w14:paraId="7CD143F0" w14:textId="6D4FE9D9" w:rsidR="006D740F" w:rsidRPr="00F80415" w:rsidRDefault="00605AA3" w:rsidP="00907E6B">
      <w:pPr>
        <w:pStyle w:val="Subtitle"/>
      </w:pPr>
      <w:r w:rsidRPr="00605AA3">
        <w:rPr>
          <w:b/>
          <w:bCs/>
        </w:rPr>
        <w:t>Created by:</w:t>
      </w:r>
      <w:r>
        <w:t xml:space="preserve"> Viyada Tarapornsin</w:t>
      </w:r>
    </w:p>
    <w:p w14:paraId="03285536" w14:textId="77777777" w:rsidR="006D740F" w:rsidRDefault="006D740F" w:rsidP="006D740F">
      <w:pPr>
        <w:rPr>
          <w:rFonts w:eastAsia="Trebuchet MS" w:cs="Trebuchet MS"/>
          <w:color w:val="1C4587"/>
          <w:sz w:val="26"/>
          <w:szCs w:val="20"/>
          <w:lang w:eastAsia="en-AU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381472604"/>
        <w:docPartObj>
          <w:docPartGallery w:val="Table of Contents"/>
          <w:docPartUnique/>
        </w:docPartObj>
      </w:sdtPr>
      <w:sdtEndPr>
        <w:rPr>
          <w:rFonts w:ascii="Trebuchet MS" w:hAnsi="Trebuchet MS"/>
          <w:b/>
          <w:bCs/>
          <w:noProof/>
          <w:sz w:val="20"/>
        </w:rPr>
      </w:sdtEndPr>
      <w:sdtContent>
        <w:p w14:paraId="3D59B862" w14:textId="77777777" w:rsidR="004D1195" w:rsidRPr="00A25945" w:rsidRDefault="004D1195" w:rsidP="00F80415">
          <w:pPr>
            <w:pStyle w:val="TOCHeading"/>
            <w:rPr>
              <w:rStyle w:val="SubtitleChar"/>
            </w:rPr>
          </w:pPr>
          <w:r w:rsidRPr="00A25945">
            <w:rPr>
              <w:rStyle w:val="SubtitleChar"/>
            </w:rPr>
            <w:t>Table of Contents</w:t>
          </w:r>
        </w:p>
        <w:p w14:paraId="3F5534D8" w14:textId="00DF0C03" w:rsidR="004C51FA" w:rsidRDefault="004D119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8"/>
              <w:lang w:eastAsia="en-AU" w:bidi="th-TH"/>
            </w:rPr>
          </w:pPr>
          <w:r>
            <w:fldChar w:fldCharType="begin"/>
          </w:r>
          <w:r w:rsidR="00595EAD">
            <w:instrText xml:space="preserve"> TOC \o "1-2</w:instrText>
          </w:r>
          <w:r>
            <w:instrText xml:space="preserve">" \h \z \u </w:instrText>
          </w:r>
          <w:r>
            <w:fldChar w:fldCharType="separate"/>
          </w:r>
          <w:hyperlink w:anchor="_Toc57956209" w:history="1">
            <w:r w:rsidR="004C51FA" w:rsidRPr="00483E85">
              <w:rPr>
                <w:rStyle w:val="Hyperlink"/>
                <w:noProof/>
              </w:rPr>
              <w:t>Test report</w:t>
            </w:r>
            <w:r w:rsidR="004C51FA">
              <w:rPr>
                <w:noProof/>
                <w:webHidden/>
              </w:rPr>
              <w:tab/>
            </w:r>
            <w:r w:rsidR="004C51FA">
              <w:rPr>
                <w:noProof/>
                <w:webHidden/>
              </w:rPr>
              <w:fldChar w:fldCharType="begin"/>
            </w:r>
            <w:r w:rsidR="004C51FA">
              <w:rPr>
                <w:noProof/>
                <w:webHidden/>
              </w:rPr>
              <w:instrText xml:space="preserve"> PAGEREF _Toc57956209 \h </w:instrText>
            </w:r>
            <w:r w:rsidR="004C51FA">
              <w:rPr>
                <w:noProof/>
                <w:webHidden/>
              </w:rPr>
            </w:r>
            <w:r w:rsidR="004C51FA">
              <w:rPr>
                <w:noProof/>
                <w:webHidden/>
              </w:rPr>
              <w:fldChar w:fldCharType="separate"/>
            </w:r>
            <w:r w:rsidR="004C51FA">
              <w:rPr>
                <w:noProof/>
                <w:webHidden/>
              </w:rPr>
              <w:t>3</w:t>
            </w:r>
            <w:r w:rsidR="004C51FA">
              <w:rPr>
                <w:noProof/>
                <w:webHidden/>
              </w:rPr>
              <w:fldChar w:fldCharType="end"/>
            </w:r>
          </w:hyperlink>
        </w:p>
        <w:p w14:paraId="42D91D0F" w14:textId="2E2F15E5" w:rsidR="004C51FA" w:rsidRDefault="008F17E8">
          <w:pPr>
            <w:pStyle w:val="TOC2"/>
            <w:rPr>
              <w:rFonts w:asciiTheme="minorHAnsi" w:eastAsiaTheme="minorEastAsia" w:hAnsiTheme="minorHAnsi"/>
              <w:noProof/>
              <w:sz w:val="22"/>
              <w:szCs w:val="28"/>
              <w:lang w:eastAsia="en-AU" w:bidi="th-TH"/>
            </w:rPr>
          </w:pPr>
          <w:hyperlink w:anchor="_Toc57956210" w:history="1">
            <w:r w:rsidR="004C51FA" w:rsidRPr="00483E85">
              <w:rPr>
                <w:rStyle w:val="Hyperlink"/>
                <w:noProof/>
              </w:rPr>
              <w:t>Mobile version</w:t>
            </w:r>
            <w:r w:rsidR="004C51FA">
              <w:rPr>
                <w:noProof/>
                <w:webHidden/>
              </w:rPr>
              <w:tab/>
            </w:r>
            <w:r w:rsidR="004C51FA">
              <w:rPr>
                <w:noProof/>
                <w:webHidden/>
              </w:rPr>
              <w:fldChar w:fldCharType="begin"/>
            </w:r>
            <w:r w:rsidR="004C51FA">
              <w:rPr>
                <w:noProof/>
                <w:webHidden/>
              </w:rPr>
              <w:instrText xml:space="preserve"> PAGEREF _Toc57956210 \h </w:instrText>
            </w:r>
            <w:r w:rsidR="004C51FA">
              <w:rPr>
                <w:noProof/>
                <w:webHidden/>
              </w:rPr>
            </w:r>
            <w:r w:rsidR="004C51FA">
              <w:rPr>
                <w:noProof/>
                <w:webHidden/>
              </w:rPr>
              <w:fldChar w:fldCharType="separate"/>
            </w:r>
            <w:r w:rsidR="004C51FA">
              <w:rPr>
                <w:noProof/>
                <w:webHidden/>
              </w:rPr>
              <w:t>3</w:t>
            </w:r>
            <w:r w:rsidR="004C51FA">
              <w:rPr>
                <w:noProof/>
                <w:webHidden/>
              </w:rPr>
              <w:fldChar w:fldCharType="end"/>
            </w:r>
          </w:hyperlink>
        </w:p>
        <w:p w14:paraId="1E3C9315" w14:textId="322AF7D6" w:rsidR="004C51FA" w:rsidRDefault="008F17E8">
          <w:pPr>
            <w:pStyle w:val="TOC2"/>
            <w:rPr>
              <w:rFonts w:asciiTheme="minorHAnsi" w:eastAsiaTheme="minorEastAsia" w:hAnsiTheme="minorHAnsi"/>
              <w:noProof/>
              <w:sz w:val="22"/>
              <w:szCs w:val="28"/>
              <w:lang w:eastAsia="en-AU" w:bidi="th-TH"/>
            </w:rPr>
          </w:pPr>
          <w:hyperlink w:anchor="_Toc57956211" w:history="1">
            <w:r w:rsidR="004C51FA" w:rsidRPr="00483E85">
              <w:rPr>
                <w:rStyle w:val="Hyperlink"/>
                <w:noProof/>
              </w:rPr>
              <w:t>Web-based version</w:t>
            </w:r>
            <w:r w:rsidR="004C51FA">
              <w:rPr>
                <w:noProof/>
                <w:webHidden/>
              </w:rPr>
              <w:tab/>
            </w:r>
            <w:r w:rsidR="004C51FA">
              <w:rPr>
                <w:noProof/>
                <w:webHidden/>
              </w:rPr>
              <w:fldChar w:fldCharType="begin"/>
            </w:r>
            <w:r w:rsidR="004C51FA">
              <w:rPr>
                <w:noProof/>
                <w:webHidden/>
              </w:rPr>
              <w:instrText xml:space="preserve"> PAGEREF _Toc57956211 \h </w:instrText>
            </w:r>
            <w:r w:rsidR="004C51FA">
              <w:rPr>
                <w:noProof/>
                <w:webHidden/>
              </w:rPr>
            </w:r>
            <w:r w:rsidR="004C51FA">
              <w:rPr>
                <w:noProof/>
                <w:webHidden/>
              </w:rPr>
              <w:fldChar w:fldCharType="separate"/>
            </w:r>
            <w:r w:rsidR="004C51FA">
              <w:rPr>
                <w:noProof/>
                <w:webHidden/>
              </w:rPr>
              <w:t>12</w:t>
            </w:r>
            <w:r w:rsidR="004C51FA">
              <w:rPr>
                <w:noProof/>
                <w:webHidden/>
              </w:rPr>
              <w:fldChar w:fldCharType="end"/>
            </w:r>
          </w:hyperlink>
        </w:p>
        <w:p w14:paraId="3603512F" w14:textId="14E33CD0" w:rsidR="00925254" w:rsidRDefault="004D119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FDE7ECC" w14:textId="6515387B" w:rsidR="00BC7A18" w:rsidRDefault="00925254" w:rsidP="00605AA3">
      <w:pPr>
        <w:pStyle w:val="Heading1"/>
      </w:pPr>
      <w:r>
        <w:rPr>
          <w:noProof/>
        </w:rPr>
        <w:br w:type="page"/>
      </w:r>
    </w:p>
    <w:p w14:paraId="6079820F" w14:textId="0140E140" w:rsidR="00273D42" w:rsidRDefault="000F645D" w:rsidP="00273D42">
      <w:pPr>
        <w:pStyle w:val="Heading1"/>
      </w:pPr>
      <w:bookmarkStart w:id="0" w:name="_Toc57956209"/>
      <w:r>
        <w:lastRenderedPageBreak/>
        <w:t>Test</w:t>
      </w:r>
      <w:r w:rsidR="00273D42">
        <w:t xml:space="preserve"> report</w:t>
      </w:r>
      <w:bookmarkEnd w:id="0"/>
    </w:p>
    <w:p w14:paraId="310E0E9F" w14:textId="5DE4D7BB" w:rsidR="00542A84" w:rsidRPr="00542A84" w:rsidRDefault="00542A84" w:rsidP="00542A84">
      <w:pPr>
        <w:pStyle w:val="Heading2"/>
      </w:pPr>
      <w:bookmarkStart w:id="1" w:name="_Toc57956210"/>
      <w:r>
        <w:t>Mobile version</w:t>
      </w:r>
      <w:bookmarkEnd w:id="1"/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605AA3" w:rsidRPr="00605AA3" w14:paraId="04EEF245" w14:textId="77777777" w:rsidTr="00605AA3">
        <w:tc>
          <w:tcPr>
            <w:tcW w:w="846" w:type="dxa"/>
            <w:shd w:val="clear" w:color="auto" w:fill="941A1D"/>
          </w:tcPr>
          <w:p w14:paraId="114A8FDA" w14:textId="77777777" w:rsidR="00605AA3" w:rsidRPr="00605AA3" w:rsidRDefault="00605AA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747D5D22" w14:textId="77777777" w:rsidR="00605AA3" w:rsidRPr="00605AA3" w:rsidRDefault="00605AA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086AD160" w14:textId="77777777" w:rsidR="00605AA3" w:rsidRPr="00605AA3" w:rsidRDefault="00605AA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605AA3" w14:paraId="72CF710A" w14:textId="77777777" w:rsidTr="00FE302D">
        <w:tc>
          <w:tcPr>
            <w:tcW w:w="846" w:type="dxa"/>
          </w:tcPr>
          <w:p w14:paraId="5DD102DA" w14:textId="77777777" w:rsidR="00605AA3" w:rsidRPr="00713645" w:rsidRDefault="00605AA3" w:rsidP="00FE302D">
            <w:pPr>
              <w:rPr>
                <w:szCs w:val="24"/>
                <w:lang w:eastAsia="en-AU"/>
              </w:rPr>
            </w:pPr>
            <w:r w:rsidRPr="00713645">
              <w:rPr>
                <w:szCs w:val="24"/>
                <w:lang w:eastAsia="en-AU"/>
              </w:rPr>
              <w:t>1</w:t>
            </w:r>
          </w:p>
        </w:tc>
        <w:tc>
          <w:tcPr>
            <w:tcW w:w="7096" w:type="dxa"/>
            <w:gridSpan w:val="2"/>
          </w:tcPr>
          <w:p w14:paraId="36675178" w14:textId="30BF902C" w:rsidR="00605AA3" w:rsidRPr="00713645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</w:t>
            </w:r>
          </w:p>
        </w:tc>
        <w:tc>
          <w:tcPr>
            <w:tcW w:w="1121" w:type="dxa"/>
          </w:tcPr>
          <w:p w14:paraId="34AD2E21" w14:textId="3D71CFBF" w:rsidR="00605AA3" w:rsidRPr="00713645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605AA3" w14:paraId="312A58F8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1B3090A9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605AA3" w14:paraId="6D49F9E6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40A3F710" w14:textId="0134454C" w:rsidR="00605AA3" w:rsidRPr="00605AA3" w:rsidRDefault="00605AA3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Launch the application</w:t>
            </w:r>
          </w:p>
        </w:tc>
      </w:tr>
      <w:tr w:rsidR="00605AA3" w14:paraId="4F6F088C" w14:textId="77777777" w:rsidTr="00605AA3">
        <w:tc>
          <w:tcPr>
            <w:tcW w:w="5382" w:type="dxa"/>
            <w:gridSpan w:val="2"/>
            <w:shd w:val="clear" w:color="auto" w:fill="D9D9D9" w:themeFill="background1" w:themeFillShade="D9"/>
          </w:tcPr>
          <w:p w14:paraId="39D08217" w14:textId="2C4F312F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0F1B76D6" w14:textId="189EC764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2BAAB859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605AA3" w14:paraId="719AF833" w14:textId="77777777" w:rsidTr="00605AA3">
        <w:tc>
          <w:tcPr>
            <w:tcW w:w="5382" w:type="dxa"/>
            <w:gridSpan w:val="2"/>
            <w:shd w:val="clear" w:color="auto" w:fill="FFFFFF" w:themeFill="background1"/>
          </w:tcPr>
          <w:p w14:paraId="493E84E0" w14:textId="49277F0F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XML file containing staff contacts</w:t>
            </w:r>
          </w:p>
        </w:tc>
        <w:tc>
          <w:tcPr>
            <w:tcW w:w="2560" w:type="dxa"/>
            <w:shd w:val="clear" w:color="auto" w:fill="FFFFFF" w:themeFill="background1"/>
          </w:tcPr>
          <w:p w14:paraId="7E7C559F" w14:textId="10515310" w:rsidR="00605AA3" w:rsidRPr="00605AA3" w:rsidRDefault="00605AA3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All employees’ contacts are listed on the screen.</w:t>
            </w:r>
          </w:p>
        </w:tc>
        <w:tc>
          <w:tcPr>
            <w:tcW w:w="1121" w:type="dxa"/>
            <w:shd w:val="clear" w:color="auto" w:fill="FFFFFF" w:themeFill="background1"/>
          </w:tcPr>
          <w:p w14:paraId="02EDA336" w14:textId="3D83C1D7" w:rsidR="00605AA3" w:rsidRPr="00605AA3" w:rsidRDefault="00605AA3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605AA3" w14:paraId="24AE673B" w14:textId="77777777" w:rsidTr="00605AA3">
        <w:tc>
          <w:tcPr>
            <w:tcW w:w="9063" w:type="dxa"/>
            <w:gridSpan w:val="4"/>
            <w:shd w:val="clear" w:color="auto" w:fill="auto"/>
          </w:tcPr>
          <w:p w14:paraId="3BB54575" w14:textId="02B02CED" w:rsidR="00605AA3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6130B576" w14:textId="1DFD341E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inline distT="0" distB="0" distL="0" distR="0" wp14:anchorId="33151101" wp14:editId="1C44FF27">
                  <wp:extent cx="1749670" cy="2917331"/>
                  <wp:effectExtent l="19050" t="19050" r="22225" b="165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426" cy="29319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AA3" w14:paraId="78E13D51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21D16375" w14:textId="03510D9A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605AA3" w14:paraId="06CC8407" w14:textId="77777777" w:rsidTr="00FE302D">
        <w:tc>
          <w:tcPr>
            <w:tcW w:w="846" w:type="dxa"/>
            <w:shd w:val="clear" w:color="auto" w:fill="FFFFFF" w:themeFill="background1"/>
          </w:tcPr>
          <w:p w14:paraId="51BB0378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0E8105E9" w14:textId="02456485" w:rsidR="00605AA3" w:rsidRPr="00605AA3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Lunch the application</w:t>
            </w:r>
          </w:p>
        </w:tc>
      </w:tr>
      <w:tr w:rsidR="00605AA3" w14:paraId="51B407C7" w14:textId="77777777" w:rsidTr="00FE302D">
        <w:tc>
          <w:tcPr>
            <w:tcW w:w="846" w:type="dxa"/>
            <w:shd w:val="clear" w:color="auto" w:fill="FFFFFF" w:themeFill="background1"/>
          </w:tcPr>
          <w:p w14:paraId="6EF1C5D9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4C4016B5" w14:textId="007D6875" w:rsidR="00605AA3" w:rsidRPr="00605AA3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All records of contacts in XML file are displayed on screen.</w:t>
            </w:r>
          </w:p>
        </w:tc>
      </w:tr>
    </w:tbl>
    <w:p w14:paraId="50CFF6BA" w14:textId="49204E9E" w:rsidR="00605AA3" w:rsidRDefault="00605AA3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605AA3" w:rsidRPr="00605AA3" w14:paraId="5DD1B246" w14:textId="77777777" w:rsidTr="00FE302D">
        <w:tc>
          <w:tcPr>
            <w:tcW w:w="846" w:type="dxa"/>
            <w:shd w:val="clear" w:color="auto" w:fill="941A1D"/>
          </w:tcPr>
          <w:p w14:paraId="5B32897E" w14:textId="77777777" w:rsidR="00605AA3" w:rsidRPr="00605AA3" w:rsidRDefault="00605AA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3CD18ACE" w14:textId="77777777" w:rsidR="00605AA3" w:rsidRPr="00605AA3" w:rsidRDefault="00605AA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4DC6C71E" w14:textId="77777777" w:rsidR="00605AA3" w:rsidRPr="00605AA3" w:rsidRDefault="00605AA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605AA3" w14:paraId="255F3C96" w14:textId="77777777" w:rsidTr="00FE302D">
        <w:tc>
          <w:tcPr>
            <w:tcW w:w="846" w:type="dxa"/>
          </w:tcPr>
          <w:p w14:paraId="50B1023E" w14:textId="52EF610A" w:rsidR="00605AA3" w:rsidRPr="00713645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2</w:t>
            </w:r>
          </w:p>
        </w:tc>
        <w:tc>
          <w:tcPr>
            <w:tcW w:w="7096" w:type="dxa"/>
            <w:gridSpan w:val="2"/>
          </w:tcPr>
          <w:p w14:paraId="31AFE40F" w14:textId="2DD6C1BB" w:rsidR="00605AA3" w:rsidRPr="00713645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Add new contact</w:t>
            </w:r>
          </w:p>
        </w:tc>
        <w:tc>
          <w:tcPr>
            <w:tcW w:w="1121" w:type="dxa"/>
          </w:tcPr>
          <w:p w14:paraId="43CCDDA1" w14:textId="77777777" w:rsidR="00605AA3" w:rsidRPr="00713645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605AA3" w14:paraId="1D4033AB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51A40AD3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605AA3" w14:paraId="17255B12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430AF9FE" w14:textId="5C78FF00" w:rsidR="00605AA3" w:rsidRPr="00605AA3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Add a new contact through the mobile application</w:t>
            </w:r>
          </w:p>
        </w:tc>
      </w:tr>
      <w:tr w:rsidR="00605AA3" w14:paraId="534E3272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0F237432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5E2D4D8C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0B04D439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605AA3" w14:paraId="754B7473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5B1F202C" w14:textId="77777777" w:rsidR="007C109D" w:rsidRDefault="00605AA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lastRenderedPageBreak/>
              <w:t xml:space="preserve">A contact details, including </w:t>
            </w:r>
          </w:p>
          <w:p w14:paraId="77D05DC9" w14:textId="77777777" w:rsidR="0055172B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I</w:t>
            </w:r>
            <w:r w:rsidR="00605AA3">
              <w:rPr>
                <w:szCs w:val="24"/>
                <w:lang w:eastAsia="en-AU"/>
              </w:rPr>
              <w:t>d</w:t>
            </w:r>
            <w:r>
              <w:rPr>
                <w:szCs w:val="24"/>
                <w:lang w:eastAsia="en-AU"/>
              </w:rPr>
              <w:t>: 9</w:t>
            </w:r>
            <w:r w:rsidR="00605AA3">
              <w:rPr>
                <w:szCs w:val="24"/>
                <w:lang w:eastAsia="en-AU"/>
              </w:rPr>
              <w:t xml:space="preserve">, </w:t>
            </w:r>
            <w:r>
              <w:rPr>
                <w:szCs w:val="24"/>
                <w:lang w:eastAsia="en-AU"/>
              </w:rPr>
              <w:t>N</w:t>
            </w:r>
            <w:r w:rsidR="00605AA3">
              <w:rPr>
                <w:szCs w:val="24"/>
                <w:lang w:eastAsia="en-AU"/>
              </w:rPr>
              <w:t>ame</w:t>
            </w:r>
            <w:r>
              <w:rPr>
                <w:szCs w:val="24"/>
                <w:lang w:eastAsia="en-AU"/>
              </w:rPr>
              <w:t>: James Smith</w:t>
            </w:r>
            <w:r w:rsidR="00605AA3">
              <w:rPr>
                <w:szCs w:val="24"/>
                <w:lang w:eastAsia="en-AU"/>
              </w:rPr>
              <w:t xml:space="preserve">, </w:t>
            </w:r>
          </w:p>
          <w:p w14:paraId="296DD21C" w14:textId="77777777" w:rsidR="0055172B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</w:t>
            </w:r>
            <w:r w:rsidR="00605AA3">
              <w:rPr>
                <w:szCs w:val="24"/>
                <w:lang w:eastAsia="en-AU"/>
              </w:rPr>
              <w:t>hone</w:t>
            </w:r>
            <w:r>
              <w:rPr>
                <w:szCs w:val="24"/>
                <w:lang w:eastAsia="en-AU"/>
              </w:rPr>
              <w:t>: 99999999</w:t>
            </w:r>
            <w:r w:rsidR="00605AA3">
              <w:rPr>
                <w:szCs w:val="24"/>
                <w:lang w:eastAsia="en-AU"/>
              </w:rPr>
              <w:t xml:space="preserve">, </w:t>
            </w:r>
            <w:r>
              <w:rPr>
                <w:szCs w:val="24"/>
                <w:lang w:eastAsia="en-AU"/>
              </w:rPr>
              <w:t>D</w:t>
            </w:r>
            <w:r w:rsidR="00605AA3">
              <w:rPr>
                <w:szCs w:val="24"/>
                <w:lang w:eastAsia="en-AU"/>
              </w:rPr>
              <w:t>epartment</w:t>
            </w:r>
            <w:r>
              <w:rPr>
                <w:szCs w:val="24"/>
                <w:lang w:eastAsia="en-AU"/>
              </w:rPr>
              <w:t>:2</w:t>
            </w:r>
            <w:r w:rsidR="00605AA3">
              <w:rPr>
                <w:szCs w:val="24"/>
                <w:lang w:eastAsia="en-AU"/>
              </w:rPr>
              <w:t xml:space="preserve">, </w:t>
            </w:r>
          </w:p>
          <w:p w14:paraId="3F2B3B34" w14:textId="77777777" w:rsidR="0055172B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</w:t>
            </w:r>
            <w:r w:rsidR="00605AA3">
              <w:rPr>
                <w:szCs w:val="24"/>
                <w:lang w:eastAsia="en-AU"/>
              </w:rPr>
              <w:t>treet</w:t>
            </w:r>
            <w:r>
              <w:rPr>
                <w:szCs w:val="24"/>
                <w:lang w:eastAsia="en-AU"/>
              </w:rPr>
              <w:t>: Pete</w:t>
            </w:r>
            <w:r w:rsidR="00605AA3">
              <w:rPr>
                <w:szCs w:val="24"/>
                <w:lang w:eastAsia="en-AU"/>
              </w:rPr>
              <w:t xml:space="preserve">, </w:t>
            </w:r>
            <w:r>
              <w:rPr>
                <w:szCs w:val="24"/>
                <w:lang w:eastAsia="en-AU"/>
              </w:rPr>
              <w:t>C</w:t>
            </w:r>
            <w:r w:rsidR="00605AA3">
              <w:rPr>
                <w:szCs w:val="24"/>
                <w:lang w:eastAsia="en-AU"/>
              </w:rPr>
              <w:t>ity</w:t>
            </w:r>
            <w:r>
              <w:rPr>
                <w:szCs w:val="24"/>
                <w:lang w:eastAsia="en-AU"/>
              </w:rPr>
              <w:t>: Williamstown</w:t>
            </w:r>
            <w:r w:rsidR="00605AA3">
              <w:rPr>
                <w:szCs w:val="24"/>
                <w:lang w:eastAsia="en-AU"/>
              </w:rPr>
              <w:t xml:space="preserve">, </w:t>
            </w:r>
          </w:p>
          <w:p w14:paraId="255F254D" w14:textId="77777777" w:rsidR="0055172B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</w:t>
            </w:r>
            <w:r w:rsidR="00605AA3">
              <w:rPr>
                <w:szCs w:val="24"/>
                <w:lang w:eastAsia="en-AU"/>
              </w:rPr>
              <w:t>tate</w:t>
            </w:r>
            <w:r>
              <w:rPr>
                <w:szCs w:val="24"/>
                <w:lang w:eastAsia="en-AU"/>
              </w:rPr>
              <w:t>: VIC</w:t>
            </w:r>
            <w:r w:rsidR="00605AA3">
              <w:rPr>
                <w:szCs w:val="24"/>
                <w:lang w:eastAsia="en-AU"/>
              </w:rPr>
              <w:t xml:space="preserve">, </w:t>
            </w:r>
            <w:r>
              <w:rPr>
                <w:szCs w:val="24"/>
                <w:lang w:eastAsia="en-AU"/>
              </w:rPr>
              <w:t>Z</w:t>
            </w:r>
            <w:r w:rsidR="00605AA3">
              <w:rPr>
                <w:szCs w:val="24"/>
                <w:lang w:eastAsia="en-AU"/>
              </w:rPr>
              <w:t>ip</w:t>
            </w:r>
            <w:r>
              <w:rPr>
                <w:szCs w:val="24"/>
                <w:lang w:eastAsia="en-AU"/>
              </w:rPr>
              <w:t>: 3124</w:t>
            </w:r>
            <w:r w:rsidR="00605AA3">
              <w:rPr>
                <w:szCs w:val="24"/>
                <w:lang w:eastAsia="en-AU"/>
              </w:rPr>
              <w:t>,</w:t>
            </w:r>
          </w:p>
          <w:p w14:paraId="1C1C2B73" w14:textId="0C2FEB36" w:rsidR="00605AA3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</w:t>
            </w:r>
            <w:r w:rsidR="00605AA3">
              <w:rPr>
                <w:szCs w:val="24"/>
                <w:lang w:eastAsia="en-AU"/>
              </w:rPr>
              <w:t>ountry</w:t>
            </w:r>
            <w:r>
              <w:rPr>
                <w:szCs w:val="24"/>
                <w:lang w:eastAsia="en-AU"/>
              </w:rPr>
              <w:t>: Australia</w:t>
            </w:r>
            <w:r w:rsidR="00605AA3">
              <w:rPr>
                <w:szCs w:val="24"/>
                <w:lang w:eastAsia="en-AU"/>
              </w:rPr>
              <w:t>.</w:t>
            </w:r>
          </w:p>
          <w:p w14:paraId="79F231E7" w14:textId="03457EC0" w:rsidR="00605AA3" w:rsidRPr="00605AA3" w:rsidRDefault="00605AA3" w:rsidP="00FE302D">
            <w:pPr>
              <w:rPr>
                <w:szCs w:val="24"/>
                <w:lang w:eastAsia="en-AU"/>
              </w:rPr>
            </w:pPr>
          </w:p>
        </w:tc>
        <w:tc>
          <w:tcPr>
            <w:tcW w:w="2560" w:type="dxa"/>
            <w:shd w:val="clear" w:color="auto" w:fill="FFFFFF" w:themeFill="background1"/>
          </w:tcPr>
          <w:p w14:paraId="689FC117" w14:textId="0C5B9F4C" w:rsidR="0055172B" w:rsidRDefault="0055172B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A message showing successful added is displayed. </w:t>
            </w:r>
          </w:p>
          <w:p w14:paraId="53E70E11" w14:textId="3DEDD8B7" w:rsidR="00605AA3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The contact details </w:t>
            </w:r>
          </w:p>
          <w:p w14:paraId="297B810F" w14:textId="77777777" w:rsidR="0055172B" w:rsidRDefault="0055172B" w:rsidP="0055172B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Id: 9, Name: James Smith, Phone: 99999999, Department:2, Street: Pete, City: Williamstown, State: VIC, Zip: 3124, and Country: Australia</w:t>
            </w:r>
          </w:p>
          <w:p w14:paraId="7F5F51BB" w14:textId="77777777" w:rsidR="0055172B" w:rsidRDefault="0055172B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are inserted into the XML file.</w:t>
            </w:r>
          </w:p>
          <w:p w14:paraId="5B7159BC" w14:textId="34C3BF00" w:rsidR="0055172B" w:rsidRPr="00605AA3" w:rsidRDefault="0055172B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Id and name of the new staff is listed in the Main page. </w:t>
            </w:r>
          </w:p>
        </w:tc>
        <w:tc>
          <w:tcPr>
            <w:tcW w:w="1121" w:type="dxa"/>
            <w:shd w:val="clear" w:color="auto" w:fill="FFFFFF" w:themeFill="background1"/>
          </w:tcPr>
          <w:p w14:paraId="268C7404" w14:textId="77777777" w:rsidR="00605AA3" w:rsidRPr="00605AA3" w:rsidRDefault="00605AA3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605AA3" w14:paraId="680FF9A6" w14:textId="77777777" w:rsidTr="00FE302D">
        <w:tc>
          <w:tcPr>
            <w:tcW w:w="9063" w:type="dxa"/>
            <w:gridSpan w:val="4"/>
            <w:shd w:val="clear" w:color="auto" w:fill="auto"/>
          </w:tcPr>
          <w:p w14:paraId="7D09A569" w14:textId="72CAE119" w:rsidR="009362C2" w:rsidRDefault="00C87166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1DEDC8D" wp14:editId="2A1B09B8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348615</wp:posOffset>
                  </wp:positionV>
                  <wp:extent cx="1628775" cy="2714625"/>
                  <wp:effectExtent l="0" t="0" r="9525" b="9525"/>
                  <wp:wrapTight wrapText="bothSides">
                    <wp:wrapPolygon edited="0">
                      <wp:start x="0" y="0"/>
                      <wp:lineTo x="0" y="21524"/>
                      <wp:lineTo x="21474" y="21524"/>
                      <wp:lineTo x="21474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822D3">
              <w:rPr>
                <w:b/>
                <w:bCs/>
                <w:noProof/>
                <w:szCs w:val="24"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4554932B" wp14:editId="263A6F47">
                  <wp:simplePos x="0" y="0"/>
                  <wp:positionH relativeFrom="column">
                    <wp:posOffset>1651635</wp:posOffset>
                  </wp:positionH>
                  <wp:positionV relativeFrom="paragraph">
                    <wp:posOffset>347980</wp:posOffset>
                  </wp:positionV>
                  <wp:extent cx="2284095" cy="2714625"/>
                  <wp:effectExtent l="0" t="0" r="1905" b="9525"/>
                  <wp:wrapTight wrapText="bothSides">
                    <wp:wrapPolygon edited="0">
                      <wp:start x="0" y="0"/>
                      <wp:lineTo x="0" y="21524"/>
                      <wp:lineTo x="21438" y="21524"/>
                      <wp:lineTo x="21438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F94EFC1" wp14:editId="07FA62A0">
                  <wp:simplePos x="0" y="0"/>
                  <wp:positionH relativeFrom="column">
                    <wp:posOffset>3985895</wp:posOffset>
                  </wp:positionH>
                  <wp:positionV relativeFrom="paragraph">
                    <wp:posOffset>339090</wp:posOffset>
                  </wp:positionV>
                  <wp:extent cx="1649730" cy="2749550"/>
                  <wp:effectExtent l="19050" t="19050" r="26670" b="1270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2749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05AA3"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46EF5EAD" w14:textId="00F9B6D5" w:rsidR="00C87166" w:rsidRPr="00713645" w:rsidRDefault="00C87166" w:rsidP="00FE302D">
            <w:pPr>
              <w:rPr>
                <w:b/>
                <w:bCs/>
                <w:szCs w:val="24"/>
                <w:lang w:eastAsia="en-AU"/>
              </w:rPr>
            </w:pPr>
          </w:p>
        </w:tc>
      </w:tr>
      <w:tr w:rsidR="00605AA3" w14:paraId="58F8E225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47E9373C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605AA3" w14:paraId="62A68AC1" w14:textId="77777777" w:rsidTr="00FE302D">
        <w:tc>
          <w:tcPr>
            <w:tcW w:w="846" w:type="dxa"/>
            <w:shd w:val="clear" w:color="auto" w:fill="FFFFFF" w:themeFill="background1"/>
          </w:tcPr>
          <w:p w14:paraId="5F088E1D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6640E538" w14:textId="33D6511A" w:rsidR="00605AA3" w:rsidRPr="00605AA3" w:rsidRDefault="00C6032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‘+’ sign on the top right corner of the toolbar.</w:t>
            </w:r>
          </w:p>
        </w:tc>
      </w:tr>
      <w:tr w:rsidR="00605AA3" w14:paraId="5FBA6A22" w14:textId="77777777" w:rsidTr="00FE302D">
        <w:tc>
          <w:tcPr>
            <w:tcW w:w="846" w:type="dxa"/>
            <w:shd w:val="clear" w:color="auto" w:fill="FFFFFF" w:themeFill="background1"/>
          </w:tcPr>
          <w:p w14:paraId="2A260028" w14:textId="77777777" w:rsidR="00605AA3" w:rsidRPr="00713645" w:rsidRDefault="00605AA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0EE0C38B" w14:textId="0DBCC998" w:rsidR="00605AA3" w:rsidRPr="00605AA3" w:rsidRDefault="00C6032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Add new contact details on the form.</w:t>
            </w:r>
          </w:p>
        </w:tc>
      </w:tr>
      <w:tr w:rsidR="00C6032F" w14:paraId="103EA66C" w14:textId="77777777" w:rsidTr="00FE302D">
        <w:tc>
          <w:tcPr>
            <w:tcW w:w="846" w:type="dxa"/>
            <w:shd w:val="clear" w:color="auto" w:fill="FFFFFF" w:themeFill="background1"/>
          </w:tcPr>
          <w:p w14:paraId="364FDDBD" w14:textId="4E832DDD" w:rsidR="00C6032F" w:rsidRPr="00713645" w:rsidRDefault="00C6032F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3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30FA5FEC" w14:textId="6D82BB32" w:rsidR="00C6032F" w:rsidRDefault="00C6032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[Save] button.</w:t>
            </w:r>
          </w:p>
        </w:tc>
      </w:tr>
      <w:tr w:rsidR="00C6032F" w14:paraId="3E696B99" w14:textId="77777777" w:rsidTr="00FE302D">
        <w:tc>
          <w:tcPr>
            <w:tcW w:w="846" w:type="dxa"/>
            <w:shd w:val="clear" w:color="auto" w:fill="FFFFFF" w:themeFill="background1"/>
          </w:tcPr>
          <w:p w14:paraId="333DE1B8" w14:textId="6D51AAD7" w:rsidR="00C6032F" w:rsidRDefault="00C6032F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4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68090DF5" w14:textId="28FBE991" w:rsidR="00C6032F" w:rsidRDefault="00C6032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Return to main page.</w:t>
            </w:r>
          </w:p>
        </w:tc>
      </w:tr>
    </w:tbl>
    <w:p w14:paraId="2F396D3B" w14:textId="444163A4" w:rsidR="00273D42" w:rsidRDefault="00273D42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2822D3" w:rsidRPr="00605AA3" w14:paraId="12D50C8C" w14:textId="77777777" w:rsidTr="00FE302D">
        <w:tc>
          <w:tcPr>
            <w:tcW w:w="846" w:type="dxa"/>
            <w:shd w:val="clear" w:color="auto" w:fill="941A1D"/>
          </w:tcPr>
          <w:p w14:paraId="0BC07E65" w14:textId="77777777" w:rsidR="002822D3" w:rsidRPr="00605AA3" w:rsidRDefault="002822D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72BD9CEA" w14:textId="77777777" w:rsidR="002822D3" w:rsidRPr="00605AA3" w:rsidRDefault="002822D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6F39ADFF" w14:textId="77777777" w:rsidR="002822D3" w:rsidRPr="00605AA3" w:rsidRDefault="002822D3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2822D3" w14:paraId="27AD0A45" w14:textId="77777777" w:rsidTr="00FE302D">
        <w:tc>
          <w:tcPr>
            <w:tcW w:w="846" w:type="dxa"/>
          </w:tcPr>
          <w:p w14:paraId="124F028C" w14:textId="3B220778" w:rsidR="002822D3" w:rsidRPr="00713645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3</w:t>
            </w:r>
          </w:p>
        </w:tc>
        <w:tc>
          <w:tcPr>
            <w:tcW w:w="7096" w:type="dxa"/>
            <w:gridSpan w:val="2"/>
          </w:tcPr>
          <w:p w14:paraId="7C21645C" w14:textId="71ED13F2" w:rsidR="002822D3" w:rsidRPr="00713645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 contact</w:t>
            </w:r>
          </w:p>
        </w:tc>
        <w:tc>
          <w:tcPr>
            <w:tcW w:w="1121" w:type="dxa"/>
          </w:tcPr>
          <w:p w14:paraId="281423C5" w14:textId="77777777" w:rsidR="002822D3" w:rsidRPr="00713645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2822D3" w14:paraId="3D4EEA3E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346FBA68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lastRenderedPageBreak/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2822D3" w14:paraId="37DF27D4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177D2AC9" w14:textId="2A04B124" w:rsidR="002822D3" w:rsidRPr="00605AA3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</w:t>
            </w:r>
            <w:r w:rsidR="00097605">
              <w:rPr>
                <w:szCs w:val="24"/>
                <w:lang w:eastAsia="en-AU"/>
              </w:rPr>
              <w:t xml:space="preserve"> an</w:t>
            </w:r>
            <w:r>
              <w:rPr>
                <w:szCs w:val="24"/>
                <w:lang w:eastAsia="en-AU"/>
              </w:rPr>
              <w:t xml:space="preserve"> existing contact through the mobile application</w:t>
            </w:r>
          </w:p>
        </w:tc>
      </w:tr>
      <w:tr w:rsidR="002822D3" w14:paraId="642C3095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0707BC72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4ED51F61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6121AE65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2822D3" w14:paraId="082AC9CC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0E50A072" w14:textId="51DF57C9" w:rsidR="002822D3" w:rsidRDefault="00DB3F12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</w:t>
            </w:r>
            <w:r w:rsidR="002822D3">
              <w:rPr>
                <w:szCs w:val="24"/>
                <w:lang w:eastAsia="en-AU"/>
              </w:rPr>
              <w:t xml:space="preserve"> contact details</w:t>
            </w:r>
            <w:r>
              <w:rPr>
                <w:szCs w:val="24"/>
                <w:lang w:eastAsia="en-AU"/>
              </w:rPr>
              <w:t xml:space="preserve"> of record Id 8</w:t>
            </w:r>
            <w:r w:rsidR="002822D3">
              <w:rPr>
                <w:szCs w:val="24"/>
                <w:lang w:eastAsia="en-AU"/>
              </w:rPr>
              <w:t xml:space="preserve"> </w:t>
            </w:r>
          </w:p>
          <w:p w14:paraId="7032E4F4" w14:textId="2D0C4C30" w:rsidR="00DB3F12" w:rsidRDefault="00DB3F12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Existing details</w:t>
            </w:r>
          </w:p>
          <w:p w14:paraId="4627E07F" w14:textId="51DB68E8" w:rsidR="002822D3" w:rsidRDefault="002822D3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Id: </w:t>
            </w:r>
            <w:r w:rsidR="00DB3F12">
              <w:rPr>
                <w:szCs w:val="24"/>
                <w:lang w:eastAsia="en-AU"/>
              </w:rPr>
              <w:t>8</w:t>
            </w:r>
            <w:r>
              <w:rPr>
                <w:szCs w:val="24"/>
                <w:lang w:eastAsia="en-AU"/>
              </w:rPr>
              <w:t xml:space="preserve">, Name: </w:t>
            </w:r>
            <w:r w:rsidR="00DB3F12">
              <w:rPr>
                <w:szCs w:val="24"/>
                <w:lang w:eastAsia="en-AU"/>
              </w:rPr>
              <w:t>Mary</w:t>
            </w:r>
            <w:r>
              <w:rPr>
                <w:szCs w:val="24"/>
                <w:lang w:eastAsia="en-AU"/>
              </w:rPr>
              <w:t xml:space="preserve">, </w:t>
            </w:r>
          </w:p>
          <w:p w14:paraId="02DC52FD" w14:textId="678D2C7A" w:rsidR="002822D3" w:rsidRDefault="002822D3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Phone: </w:t>
            </w:r>
            <w:r w:rsidR="00DB3F12">
              <w:rPr>
                <w:szCs w:val="24"/>
                <w:lang w:eastAsia="en-AU"/>
              </w:rPr>
              <w:t>Tang</w:t>
            </w:r>
            <w:r>
              <w:rPr>
                <w:szCs w:val="24"/>
                <w:lang w:eastAsia="en-AU"/>
              </w:rPr>
              <w:t>, Department:</w:t>
            </w:r>
            <w:r w:rsidR="00DB3F12">
              <w:rPr>
                <w:szCs w:val="24"/>
                <w:lang w:eastAsia="en-AU"/>
              </w:rPr>
              <w:t>1</w:t>
            </w:r>
            <w:r>
              <w:rPr>
                <w:szCs w:val="24"/>
                <w:lang w:eastAsia="en-AU"/>
              </w:rPr>
              <w:t xml:space="preserve">, </w:t>
            </w:r>
          </w:p>
          <w:p w14:paraId="59686822" w14:textId="3E2294F3" w:rsidR="002822D3" w:rsidRDefault="002822D3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Street: </w:t>
            </w:r>
            <w:r w:rsidR="00DB3F12">
              <w:rPr>
                <w:szCs w:val="24"/>
                <w:lang w:eastAsia="en-AU"/>
              </w:rPr>
              <w:t>NSW</w:t>
            </w:r>
            <w:r>
              <w:rPr>
                <w:szCs w:val="24"/>
                <w:lang w:eastAsia="en-AU"/>
              </w:rPr>
              <w:t xml:space="preserve">, City: </w:t>
            </w:r>
            <w:r w:rsidR="00DB3F12">
              <w:rPr>
                <w:szCs w:val="24"/>
                <w:lang w:eastAsia="en-AU"/>
              </w:rPr>
              <w:t>Auburn</w:t>
            </w:r>
            <w:r>
              <w:rPr>
                <w:szCs w:val="24"/>
                <w:lang w:eastAsia="en-AU"/>
              </w:rPr>
              <w:t xml:space="preserve">, </w:t>
            </w:r>
          </w:p>
          <w:p w14:paraId="156FD159" w14:textId="57558FC0" w:rsidR="002822D3" w:rsidRDefault="002822D3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State: </w:t>
            </w:r>
            <w:r w:rsidR="00DB3F12">
              <w:rPr>
                <w:szCs w:val="24"/>
                <w:lang w:eastAsia="en-AU"/>
              </w:rPr>
              <w:t>NSW</w:t>
            </w:r>
            <w:r>
              <w:rPr>
                <w:szCs w:val="24"/>
                <w:lang w:eastAsia="en-AU"/>
              </w:rPr>
              <w:t xml:space="preserve">, Zip: </w:t>
            </w:r>
            <w:r w:rsidR="00DB3F12">
              <w:rPr>
                <w:szCs w:val="24"/>
                <w:lang w:eastAsia="en-AU"/>
              </w:rPr>
              <w:t>2145</w:t>
            </w:r>
            <w:r>
              <w:rPr>
                <w:szCs w:val="24"/>
                <w:lang w:eastAsia="en-AU"/>
              </w:rPr>
              <w:t>,</w:t>
            </w:r>
          </w:p>
          <w:p w14:paraId="3145E8E5" w14:textId="77777777" w:rsidR="00DB3F12" w:rsidRDefault="002822D3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Country: Australia.</w:t>
            </w:r>
          </w:p>
          <w:p w14:paraId="5EEBF504" w14:textId="77777777" w:rsidR="00DB3F12" w:rsidRDefault="00DB3F12" w:rsidP="00DB3F12">
            <w:pPr>
              <w:spacing w:after="0"/>
              <w:rPr>
                <w:szCs w:val="24"/>
                <w:lang w:eastAsia="en-AU"/>
              </w:rPr>
            </w:pPr>
          </w:p>
          <w:p w14:paraId="6B454A64" w14:textId="77777777" w:rsidR="00DB3F12" w:rsidRDefault="00DB3F12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Change to:</w:t>
            </w:r>
          </w:p>
          <w:p w14:paraId="5C43D1DE" w14:textId="726FDB03" w:rsidR="00DB3F12" w:rsidRDefault="00DB3F12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Id: 8, Name: Mary Tang, </w:t>
            </w:r>
          </w:p>
          <w:p w14:paraId="30D70F16" w14:textId="5BCACD51" w:rsidR="00DB3F12" w:rsidRDefault="00DB3F12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Phone: 22222222, Department:3, </w:t>
            </w:r>
          </w:p>
          <w:p w14:paraId="456A85E0" w14:textId="63D1E112" w:rsidR="00DB3F12" w:rsidRDefault="00DB3F12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Street: Potter, City: Waterloo, </w:t>
            </w:r>
          </w:p>
          <w:p w14:paraId="229EB5C6" w14:textId="77777777" w:rsidR="00DB3F12" w:rsidRDefault="00DB3F12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State: NSW, Zip: 2145,</w:t>
            </w:r>
          </w:p>
          <w:p w14:paraId="250332DC" w14:textId="3DB026C6" w:rsidR="00DB3F12" w:rsidRPr="00605AA3" w:rsidRDefault="00DB3F12" w:rsidP="00DB3F12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Country: Australia.</w:t>
            </w:r>
          </w:p>
        </w:tc>
        <w:tc>
          <w:tcPr>
            <w:tcW w:w="2560" w:type="dxa"/>
            <w:shd w:val="clear" w:color="auto" w:fill="FFFFFF" w:themeFill="background1"/>
          </w:tcPr>
          <w:p w14:paraId="06C2F1B9" w14:textId="03BFBF9A" w:rsidR="002822D3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A message showing successful </w:t>
            </w:r>
            <w:r w:rsidR="004604F5">
              <w:rPr>
                <w:szCs w:val="24"/>
                <w:lang w:eastAsia="en-AU"/>
              </w:rPr>
              <w:t>update</w:t>
            </w:r>
            <w:r>
              <w:rPr>
                <w:szCs w:val="24"/>
                <w:lang w:eastAsia="en-AU"/>
              </w:rPr>
              <w:t xml:space="preserve"> is displayed. </w:t>
            </w:r>
          </w:p>
          <w:p w14:paraId="7FC00AD6" w14:textId="77777777" w:rsidR="002822D3" w:rsidRDefault="002822D3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The contact details </w:t>
            </w:r>
          </w:p>
          <w:p w14:paraId="056CC2A2" w14:textId="678A725F" w:rsidR="002822D3" w:rsidRDefault="002822D3" w:rsidP="00FE302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Name: </w:t>
            </w:r>
            <w:r w:rsidR="004604F5">
              <w:rPr>
                <w:szCs w:val="24"/>
                <w:lang w:eastAsia="en-AU"/>
              </w:rPr>
              <w:t>Mary Tang</w:t>
            </w:r>
            <w:r>
              <w:rPr>
                <w:szCs w:val="24"/>
                <w:lang w:eastAsia="en-AU"/>
              </w:rPr>
              <w:t xml:space="preserve">, Phone: </w:t>
            </w:r>
            <w:r w:rsidR="004604F5">
              <w:rPr>
                <w:szCs w:val="24"/>
                <w:lang w:eastAsia="en-AU"/>
              </w:rPr>
              <w:t>22222222</w:t>
            </w:r>
            <w:r>
              <w:rPr>
                <w:szCs w:val="24"/>
                <w:lang w:eastAsia="en-AU"/>
              </w:rPr>
              <w:t>, Department:</w:t>
            </w:r>
            <w:r w:rsidR="004604F5">
              <w:rPr>
                <w:szCs w:val="24"/>
                <w:lang w:eastAsia="en-AU"/>
              </w:rPr>
              <w:t>3</w:t>
            </w:r>
            <w:r>
              <w:rPr>
                <w:szCs w:val="24"/>
                <w:lang w:eastAsia="en-AU"/>
              </w:rPr>
              <w:t xml:space="preserve">, Street: </w:t>
            </w:r>
            <w:r w:rsidR="004604F5">
              <w:rPr>
                <w:szCs w:val="24"/>
                <w:lang w:eastAsia="en-AU"/>
              </w:rPr>
              <w:t>Potter</w:t>
            </w:r>
            <w:r>
              <w:rPr>
                <w:szCs w:val="24"/>
                <w:lang w:eastAsia="en-AU"/>
              </w:rPr>
              <w:t xml:space="preserve">, City: </w:t>
            </w:r>
            <w:r w:rsidR="004604F5">
              <w:rPr>
                <w:szCs w:val="24"/>
                <w:lang w:eastAsia="en-AU"/>
              </w:rPr>
              <w:t>Waterloo</w:t>
            </w:r>
          </w:p>
          <w:p w14:paraId="42817253" w14:textId="79679EFD" w:rsidR="002822D3" w:rsidRPr="00605AA3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are </w:t>
            </w:r>
            <w:r w:rsidR="004604F5">
              <w:rPr>
                <w:szCs w:val="24"/>
                <w:lang w:eastAsia="en-AU"/>
              </w:rPr>
              <w:t>updated</w:t>
            </w:r>
            <w:r>
              <w:rPr>
                <w:szCs w:val="24"/>
                <w:lang w:eastAsia="en-AU"/>
              </w:rPr>
              <w:t xml:space="preserve"> in the XML file.</w:t>
            </w:r>
          </w:p>
        </w:tc>
        <w:tc>
          <w:tcPr>
            <w:tcW w:w="1121" w:type="dxa"/>
            <w:shd w:val="clear" w:color="auto" w:fill="FFFFFF" w:themeFill="background1"/>
          </w:tcPr>
          <w:p w14:paraId="7B0BA0F5" w14:textId="77777777" w:rsidR="002822D3" w:rsidRPr="00605AA3" w:rsidRDefault="002822D3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2822D3" w14:paraId="5E937CA8" w14:textId="77777777" w:rsidTr="00FE302D">
        <w:tc>
          <w:tcPr>
            <w:tcW w:w="9063" w:type="dxa"/>
            <w:gridSpan w:val="4"/>
            <w:shd w:val="clear" w:color="auto" w:fill="auto"/>
          </w:tcPr>
          <w:p w14:paraId="19233F9F" w14:textId="77777777" w:rsidR="002822D3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0577C37E" w14:textId="2E5CEAD3" w:rsidR="00871B51" w:rsidRPr="00713645" w:rsidRDefault="00581622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4756A96" wp14:editId="4CA83D2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-4445</wp:posOffset>
                  </wp:positionV>
                  <wp:extent cx="1971675" cy="3286125"/>
                  <wp:effectExtent l="0" t="0" r="9525" b="9525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71B51">
              <w:rPr>
                <w:b/>
                <w:bCs/>
                <w:noProof/>
                <w:szCs w:val="24"/>
                <w:lang w:eastAsia="en-AU"/>
              </w:rPr>
              <w:drawing>
                <wp:inline distT="0" distB="0" distL="0" distR="0" wp14:anchorId="26875E3A" wp14:editId="3236A239">
                  <wp:extent cx="2247900" cy="327893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293" cy="328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7C18">
              <w:t xml:space="preserve"> </w:t>
            </w:r>
          </w:p>
        </w:tc>
      </w:tr>
      <w:tr w:rsidR="002822D3" w14:paraId="487C612E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5B222899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2822D3" w14:paraId="725168C3" w14:textId="77777777" w:rsidTr="00FE302D">
        <w:tc>
          <w:tcPr>
            <w:tcW w:w="846" w:type="dxa"/>
            <w:shd w:val="clear" w:color="auto" w:fill="FFFFFF" w:themeFill="background1"/>
          </w:tcPr>
          <w:p w14:paraId="66A8F541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AD5ACC1" w14:textId="39F43B8E" w:rsidR="002822D3" w:rsidRPr="00605AA3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Click </w:t>
            </w:r>
            <w:r w:rsidR="0079600B">
              <w:rPr>
                <w:szCs w:val="24"/>
                <w:lang w:eastAsia="en-AU"/>
              </w:rPr>
              <w:t>on a staff name on the Main page</w:t>
            </w:r>
            <w:r>
              <w:rPr>
                <w:szCs w:val="24"/>
                <w:lang w:eastAsia="en-AU"/>
              </w:rPr>
              <w:t>.</w:t>
            </w:r>
          </w:p>
        </w:tc>
      </w:tr>
      <w:tr w:rsidR="002822D3" w14:paraId="7419B828" w14:textId="77777777" w:rsidTr="00FE302D">
        <w:tc>
          <w:tcPr>
            <w:tcW w:w="846" w:type="dxa"/>
            <w:shd w:val="clear" w:color="auto" w:fill="FFFFFF" w:themeFill="background1"/>
          </w:tcPr>
          <w:p w14:paraId="382CFC66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30DB9CC3" w14:textId="1769AF06" w:rsidR="002822D3" w:rsidRPr="00605AA3" w:rsidRDefault="0079600B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 the</w:t>
            </w:r>
            <w:r w:rsidR="002822D3">
              <w:rPr>
                <w:szCs w:val="24"/>
                <w:lang w:eastAsia="en-AU"/>
              </w:rPr>
              <w:t xml:space="preserve"> contact details</w:t>
            </w:r>
            <w:r>
              <w:rPr>
                <w:szCs w:val="24"/>
                <w:lang w:eastAsia="en-AU"/>
              </w:rPr>
              <w:t xml:space="preserve"> of the staff</w:t>
            </w:r>
            <w:r w:rsidR="002822D3">
              <w:rPr>
                <w:szCs w:val="24"/>
                <w:lang w:eastAsia="en-AU"/>
              </w:rPr>
              <w:t xml:space="preserve"> </w:t>
            </w:r>
            <w:r>
              <w:rPr>
                <w:szCs w:val="24"/>
                <w:lang w:eastAsia="en-AU"/>
              </w:rPr>
              <w:t>o</w:t>
            </w:r>
            <w:r w:rsidR="002822D3">
              <w:rPr>
                <w:szCs w:val="24"/>
                <w:lang w:eastAsia="en-AU"/>
              </w:rPr>
              <w:t>n the form.</w:t>
            </w:r>
          </w:p>
        </w:tc>
      </w:tr>
      <w:tr w:rsidR="002822D3" w14:paraId="6A23833A" w14:textId="77777777" w:rsidTr="00FE302D">
        <w:tc>
          <w:tcPr>
            <w:tcW w:w="846" w:type="dxa"/>
            <w:shd w:val="clear" w:color="auto" w:fill="FFFFFF" w:themeFill="background1"/>
          </w:tcPr>
          <w:p w14:paraId="19BAD623" w14:textId="77777777" w:rsidR="002822D3" w:rsidRPr="00713645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3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2FB5BD14" w14:textId="77777777" w:rsidR="002822D3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[Save] button.</w:t>
            </w:r>
          </w:p>
        </w:tc>
      </w:tr>
      <w:tr w:rsidR="002822D3" w14:paraId="583D912B" w14:textId="77777777" w:rsidTr="00FE302D">
        <w:tc>
          <w:tcPr>
            <w:tcW w:w="846" w:type="dxa"/>
            <w:shd w:val="clear" w:color="auto" w:fill="FFFFFF" w:themeFill="background1"/>
          </w:tcPr>
          <w:p w14:paraId="6F6E358A" w14:textId="77777777" w:rsidR="002822D3" w:rsidRDefault="002822D3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4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208D76E" w14:textId="77777777" w:rsidR="002822D3" w:rsidRDefault="002822D3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Return to main page.</w:t>
            </w:r>
          </w:p>
        </w:tc>
      </w:tr>
    </w:tbl>
    <w:p w14:paraId="7D3C4218" w14:textId="2C09D6C3" w:rsidR="002822D3" w:rsidRDefault="002822D3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AF6B8A" w:rsidRPr="00605AA3" w14:paraId="4D7DF3C1" w14:textId="77777777" w:rsidTr="00FE302D">
        <w:tc>
          <w:tcPr>
            <w:tcW w:w="846" w:type="dxa"/>
            <w:shd w:val="clear" w:color="auto" w:fill="941A1D"/>
          </w:tcPr>
          <w:p w14:paraId="22AC1177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lastRenderedPageBreak/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3E26B52F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6E019354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AF6B8A" w14:paraId="7D53F5FC" w14:textId="77777777" w:rsidTr="00FE302D">
        <w:tc>
          <w:tcPr>
            <w:tcW w:w="846" w:type="dxa"/>
          </w:tcPr>
          <w:p w14:paraId="73FCFEDD" w14:textId="77777777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4</w:t>
            </w:r>
          </w:p>
        </w:tc>
        <w:tc>
          <w:tcPr>
            <w:tcW w:w="7096" w:type="dxa"/>
            <w:gridSpan w:val="2"/>
          </w:tcPr>
          <w:p w14:paraId="4BCA56A0" w14:textId="77777777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Delete a contact</w:t>
            </w:r>
          </w:p>
        </w:tc>
        <w:tc>
          <w:tcPr>
            <w:tcW w:w="1121" w:type="dxa"/>
          </w:tcPr>
          <w:p w14:paraId="2C6A1929" w14:textId="77777777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AF6B8A" w14:paraId="317BA0F7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1910B850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AF6B8A" w14:paraId="62417B94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6EDAFDA4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Delete an existing contact through the mobile application</w:t>
            </w:r>
          </w:p>
        </w:tc>
      </w:tr>
      <w:tr w:rsidR="00AF6B8A" w14:paraId="073E805B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052ED87A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71336F86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5D4A5227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AF6B8A" w14:paraId="0D6C4D67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03CEE2E7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Delete contact details of record Id 6</w:t>
            </w:r>
          </w:p>
        </w:tc>
        <w:tc>
          <w:tcPr>
            <w:tcW w:w="2560" w:type="dxa"/>
            <w:shd w:val="clear" w:color="auto" w:fill="FFFFFF" w:themeFill="background1"/>
          </w:tcPr>
          <w:p w14:paraId="32E3621B" w14:textId="77777777" w:rsidR="00AF6B8A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A message showing successful delete is displayed. </w:t>
            </w:r>
          </w:p>
          <w:p w14:paraId="58376366" w14:textId="77777777" w:rsidR="00AF6B8A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Record Id 6 is deleted from XML file.</w:t>
            </w:r>
          </w:p>
          <w:p w14:paraId="5FED25BB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Record Id 6 is removed from the list on the Main page.</w:t>
            </w:r>
          </w:p>
        </w:tc>
        <w:tc>
          <w:tcPr>
            <w:tcW w:w="1121" w:type="dxa"/>
            <w:shd w:val="clear" w:color="auto" w:fill="FFFFFF" w:themeFill="background1"/>
          </w:tcPr>
          <w:p w14:paraId="27CD636E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AF6B8A" w14:paraId="38A4653A" w14:textId="77777777" w:rsidTr="00FE302D">
        <w:tc>
          <w:tcPr>
            <w:tcW w:w="9063" w:type="dxa"/>
            <w:gridSpan w:val="4"/>
            <w:shd w:val="clear" w:color="auto" w:fill="auto"/>
          </w:tcPr>
          <w:p w14:paraId="0EE2251D" w14:textId="0F5A5928" w:rsidR="00AF6B8A" w:rsidRDefault="006E7C18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A3497F8" wp14:editId="317052BF">
                  <wp:simplePos x="0" y="0"/>
                  <wp:positionH relativeFrom="column">
                    <wp:posOffset>3909695</wp:posOffset>
                  </wp:positionH>
                  <wp:positionV relativeFrom="paragraph">
                    <wp:posOffset>296545</wp:posOffset>
                  </wp:positionV>
                  <wp:extent cx="1689735" cy="2816225"/>
                  <wp:effectExtent l="19050" t="19050" r="24765" b="2222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28162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9600B">
              <w:rPr>
                <w:b/>
                <w:bCs/>
                <w:noProof/>
                <w:szCs w:val="24"/>
                <w:lang w:eastAsia="en-AU"/>
              </w:rPr>
              <w:drawing>
                <wp:anchor distT="0" distB="0" distL="114300" distR="114300" simplePos="0" relativeHeight="251664384" behindDoc="0" locked="0" layoutInCell="1" allowOverlap="1" wp14:anchorId="1177ACAE" wp14:editId="796C5DC1">
                  <wp:simplePos x="0" y="0"/>
                  <wp:positionH relativeFrom="column">
                    <wp:posOffset>1795145</wp:posOffset>
                  </wp:positionH>
                  <wp:positionV relativeFrom="paragraph">
                    <wp:posOffset>325755</wp:posOffset>
                  </wp:positionV>
                  <wp:extent cx="2057400" cy="2726055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261B647" wp14:editId="088EC9DE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297180</wp:posOffset>
                  </wp:positionV>
                  <wp:extent cx="1666875" cy="2778125"/>
                  <wp:effectExtent l="0" t="0" r="9525" b="317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77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F6B8A"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14B681F6" w14:textId="3864D707" w:rsidR="00AF6B8A" w:rsidRPr="00713645" w:rsidRDefault="006E7C18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t xml:space="preserve"> </w:t>
            </w:r>
          </w:p>
        </w:tc>
      </w:tr>
      <w:tr w:rsidR="00AF6B8A" w14:paraId="568DB20A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15CC3804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AF6B8A" w14:paraId="092037BD" w14:textId="77777777" w:rsidTr="00FE302D">
        <w:tc>
          <w:tcPr>
            <w:tcW w:w="846" w:type="dxa"/>
            <w:shd w:val="clear" w:color="auto" w:fill="FFFFFF" w:themeFill="background1"/>
          </w:tcPr>
          <w:p w14:paraId="14F41981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383249B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on a staff name on the Main page.</w:t>
            </w:r>
          </w:p>
        </w:tc>
      </w:tr>
      <w:tr w:rsidR="00AF6B8A" w14:paraId="1EC54869" w14:textId="77777777" w:rsidTr="00FE302D">
        <w:tc>
          <w:tcPr>
            <w:tcW w:w="846" w:type="dxa"/>
            <w:shd w:val="clear" w:color="auto" w:fill="FFFFFF" w:themeFill="background1"/>
          </w:tcPr>
          <w:p w14:paraId="3406F0A7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094B09D8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[Save] button.</w:t>
            </w:r>
          </w:p>
        </w:tc>
      </w:tr>
    </w:tbl>
    <w:p w14:paraId="30D97D63" w14:textId="404A2987" w:rsidR="00AF6B8A" w:rsidRDefault="00AF6B8A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07611E" w:rsidRPr="00605AA3" w14:paraId="584A1677" w14:textId="77777777" w:rsidTr="00E00498">
        <w:tc>
          <w:tcPr>
            <w:tcW w:w="846" w:type="dxa"/>
            <w:shd w:val="clear" w:color="auto" w:fill="941A1D"/>
          </w:tcPr>
          <w:p w14:paraId="1D29A799" w14:textId="77777777" w:rsidR="0007611E" w:rsidRPr="00605AA3" w:rsidRDefault="0007611E" w:rsidP="00E00498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620F525A" w14:textId="77777777" w:rsidR="0007611E" w:rsidRPr="00605AA3" w:rsidRDefault="0007611E" w:rsidP="00E00498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00D72243" w14:textId="77777777" w:rsidR="0007611E" w:rsidRPr="00605AA3" w:rsidRDefault="0007611E" w:rsidP="00E00498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07611E" w14:paraId="6FCCFC07" w14:textId="77777777" w:rsidTr="00E00498">
        <w:tc>
          <w:tcPr>
            <w:tcW w:w="846" w:type="dxa"/>
          </w:tcPr>
          <w:p w14:paraId="2D4CC0EE" w14:textId="583CD2CE" w:rsidR="0007611E" w:rsidRPr="00713645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5</w:t>
            </w:r>
          </w:p>
        </w:tc>
        <w:tc>
          <w:tcPr>
            <w:tcW w:w="7096" w:type="dxa"/>
            <w:gridSpan w:val="2"/>
          </w:tcPr>
          <w:p w14:paraId="74922667" w14:textId="77777777" w:rsidR="0007611E" w:rsidRPr="00713645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Change to Theme 2</w:t>
            </w:r>
          </w:p>
        </w:tc>
        <w:tc>
          <w:tcPr>
            <w:tcW w:w="1121" w:type="dxa"/>
          </w:tcPr>
          <w:p w14:paraId="25D8233F" w14:textId="77777777" w:rsidR="0007611E" w:rsidRPr="00713645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Medium</w:t>
            </w:r>
          </w:p>
        </w:tc>
      </w:tr>
      <w:tr w:rsidR="0007611E" w14:paraId="26EFCA60" w14:textId="77777777" w:rsidTr="00E00498">
        <w:tc>
          <w:tcPr>
            <w:tcW w:w="9063" w:type="dxa"/>
            <w:gridSpan w:val="4"/>
            <w:shd w:val="clear" w:color="auto" w:fill="D9D9D9" w:themeFill="background1" w:themeFillShade="D9"/>
          </w:tcPr>
          <w:p w14:paraId="25ED9813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07611E" w14:paraId="4B717149" w14:textId="77777777" w:rsidTr="00E00498">
        <w:tc>
          <w:tcPr>
            <w:tcW w:w="9063" w:type="dxa"/>
            <w:gridSpan w:val="4"/>
            <w:shd w:val="clear" w:color="auto" w:fill="FFFFFF" w:themeFill="background1"/>
          </w:tcPr>
          <w:p w14:paraId="58338490" w14:textId="77777777" w:rsidR="0007611E" w:rsidRPr="00605AA3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lastRenderedPageBreak/>
              <w:t>Select Theme 2 from the dropdown menu on the mobile application</w:t>
            </w:r>
          </w:p>
        </w:tc>
      </w:tr>
      <w:tr w:rsidR="0007611E" w14:paraId="11AD1214" w14:textId="77777777" w:rsidTr="00E00498">
        <w:tc>
          <w:tcPr>
            <w:tcW w:w="5382" w:type="dxa"/>
            <w:gridSpan w:val="2"/>
            <w:shd w:val="clear" w:color="auto" w:fill="D9D9D9" w:themeFill="background1" w:themeFillShade="D9"/>
          </w:tcPr>
          <w:p w14:paraId="5A13E9B7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  <w:r>
              <w:rPr>
                <w:b/>
                <w:bCs/>
                <w:szCs w:val="24"/>
                <w:lang w:eastAsia="en-AU"/>
              </w:rPr>
              <w:t>/Action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48F9F669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386EE752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07611E" w14:paraId="05E31A62" w14:textId="77777777" w:rsidTr="00E00498">
        <w:tc>
          <w:tcPr>
            <w:tcW w:w="5382" w:type="dxa"/>
            <w:gridSpan w:val="2"/>
            <w:shd w:val="clear" w:color="auto" w:fill="FFFFFF" w:themeFill="background1"/>
          </w:tcPr>
          <w:p w14:paraId="379B4236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Theme 2 on the dropdown menu</w:t>
            </w:r>
          </w:p>
        </w:tc>
        <w:tc>
          <w:tcPr>
            <w:tcW w:w="2560" w:type="dxa"/>
            <w:shd w:val="clear" w:color="auto" w:fill="FFFFFF" w:themeFill="background1"/>
          </w:tcPr>
          <w:p w14:paraId="5A47ED41" w14:textId="77777777" w:rsidR="0007611E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colour of the toolbar changes to grey.</w:t>
            </w:r>
          </w:p>
          <w:p w14:paraId="1465B613" w14:textId="77777777" w:rsidR="0007611E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company logo changes to black theme.</w:t>
            </w:r>
          </w:p>
          <w:p w14:paraId="1D06BA1E" w14:textId="77777777" w:rsidR="0007611E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title of the page is enlarged.</w:t>
            </w:r>
          </w:p>
          <w:p w14:paraId="261EC1C1" w14:textId="77777777" w:rsidR="0007611E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font size of the contact list is enlarged.</w:t>
            </w:r>
          </w:p>
          <w:p w14:paraId="04FBCD14" w14:textId="77777777" w:rsidR="0007611E" w:rsidRPr="00605AA3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background of the page changes to black.</w:t>
            </w:r>
          </w:p>
        </w:tc>
        <w:tc>
          <w:tcPr>
            <w:tcW w:w="1121" w:type="dxa"/>
            <w:shd w:val="clear" w:color="auto" w:fill="FFFFFF" w:themeFill="background1"/>
          </w:tcPr>
          <w:p w14:paraId="4AF72213" w14:textId="77777777" w:rsidR="0007611E" w:rsidRPr="00605AA3" w:rsidRDefault="0007611E" w:rsidP="00E00498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07611E" w14:paraId="166BF04B" w14:textId="77777777" w:rsidTr="00E00498">
        <w:tc>
          <w:tcPr>
            <w:tcW w:w="9063" w:type="dxa"/>
            <w:gridSpan w:val="4"/>
            <w:shd w:val="clear" w:color="auto" w:fill="auto"/>
          </w:tcPr>
          <w:p w14:paraId="7477CF28" w14:textId="6A18A895" w:rsidR="0007611E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33531C28" w14:textId="004F1E03" w:rsidR="0007611E" w:rsidRPr="00713645" w:rsidRDefault="002B57D9" w:rsidP="00E00498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inline distT="0" distB="0" distL="0" distR="0" wp14:anchorId="643BF126" wp14:editId="65238115">
                  <wp:extent cx="2594610" cy="4324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61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11E" w14:paraId="5C0843C4" w14:textId="77777777" w:rsidTr="00E00498">
        <w:tc>
          <w:tcPr>
            <w:tcW w:w="9063" w:type="dxa"/>
            <w:gridSpan w:val="4"/>
            <w:shd w:val="clear" w:color="auto" w:fill="D9D9D9" w:themeFill="background1" w:themeFillShade="D9"/>
          </w:tcPr>
          <w:p w14:paraId="45EE24D8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07611E" w14:paraId="3F15BA07" w14:textId="77777777" w:rsidTr="00E00498">
        <w:tc>
          <w:tcPr>
            <w:tcW w:w="846" w:type="dxa"/>
            <w:shd w:val="clear" w:color="auto" w:fill="FFFFFF" w:themeFill="background1"/>
          </w:tcPr>
          <w:p w14:paraId="441C931D" w14:textId="77777777" w:rsidR="0007611E" w:rsidRPr="00713645" w:rsidRDefault="0007611E" w:rsidP="00E00498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1744A25E" w14:textId="77777777" w:rsidR="0007611E" w:rsidRPr="00605AA3" w:rsidRDefault="0007611E" w:rsidP="00E00498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Theme 2 from the dropdown menu.</w:t>
            </w:r>
          </w:p>
        </w:tc>
      </w:tr>
    </w:tbl>
    <w:p w14:paraId="4F702AE0" w14:textId="77777777" w:rsidR="0007611E" w:rsidRDefault="0007611E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AF6B8A" w:rsidRPr="00605AA3" w14:paraId="5D67E1F1" w14:textId="77777777" w:rsidTr="00FE302D">
        <w:tc>
          <w:tcPr>
            <w:tcW w:w="846" w:type="dxa"/>
            <w:shd w:val="clear" w:color="auto" w:fill="941A1D"/>
          </w:tcPr>
          <w:p w14:paraId="0774F720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lastRenderedPageBreak/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2D3939A7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076589E6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AF6B8A" w14:paraId="1AA733BB" w14:textId="77777777" w:rsidTr="00FE302D">
        <w:tc>
          <w:tcPr>
            <w:tcW w:w="846" w:type="dxa"/>
          </w:tcPr>
          <w:p w14:paraId="7553CCE3" w14:textId="57AFCFA7" w:rsidR="00AF6B8A" w:rsidRPr="00713645" w:rsidRDefault="0007611E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6</w:t>
            </w:r>
          </w:p>
        </w:tc>
        <w:tc>
          <w:tcPr>
            <w:tcW w:w="7096" w:type="dxa"/>
            <w:gridSpan w:val="2"/>
          </w:tcPr>
          <w:p w14:paraId="2AE827B6" w14:textId="28D814AE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Change to Theme 1</w:t>
            </w:r>
          </w:p>
        </w:tc>
        <w:tc>
          <w:tcPr>
            <w:tcW w:w="1121" w:type="dxa"/>
          </w:tcPr>
          <w:p w14:paraId="274845B7" w14:textId="77777777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Medium</w:t>
            </w:r>
          </w:p>
        </w:tc>
      </w:tr>
      <w:tr w:rsidR="00AF6B8A" w14:paraId="72372C30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1B7853E5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AF6B8A" w14:paraId="2DE4FA72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49A72FE3" w14:textId="224C302B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Theme 1 from the dropdown menu on the mobile application</w:t>
            </w:r>
          </w:p>
        </w:tc>
      </w:tr>
      <w:tr w:rsidR="00AF6B8A" w14:paraId="7EBA5465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4468BF3B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  <w:r>
              <w:rPr>
                <w:b/>
                <w:bCs/>
                <w:szCs w:val="24"/>
                <w:lang w:eastAsia="en-AU"/>
              </w:rPr>
              <w:t>/Action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017D0FC8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35D31ADD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AF6B8A" w14:paraId="6E294A91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4D449044" w14:textId="4987A66E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Theme 1 on the dropdown menu</w:t>
            </w:r>
          </w:p>
        </w:tc>
        <w:tc>
          <w:tcPr>
            <w:tcW w:w="2560" w:type="dxa"/>
            <w:shd w:val="clear" w:color="auto" w:fill="FFFFFF" w:themeFill="background1"/>
          </w:tcPr>
          <w:p w14:paraId="5A5F57FE" w14:textId="1AF3653F" w:rsidR="00AF6B8A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colour of the toolbar changes to maroon.</w:t>
            </w:r>
          </w:p>
          <w:p w14:paraId="16BF9C91" w14:textId="3C36C895" w:rsidR="00AF6B8A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company logo changes to colour (maroon) theme.</w:t>
            </w:r>
          </w:p>
          <w:p w14:paraId="4FE632BA" w14:textId="17897CA4" w:rsidR="00AF6B8A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title of the page is reduced based on Theme 2.</w:t>
            </w:r>
          </w:p>
          <w:p w14:paraId="4D34F16C" w14:textId="6AE738F4" w:rsidR="00AF6B8A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font size of the contact list is reduced based on Theme 2.</w:t>
            </w:r>
          </w:p>
          <w:p w14:paraId="031E8CA3" w14:textId="6CF936B4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background of the page changes to white.</w:t>
            </w:r>
          </w:p>
        </w:tc>
        <w:tc>
          <w:tcPr>
            <w:tcW w:w="1121" w:type="dxa"/>
            <w:shd w:val="clear" w:color="auto" w:fill="FFFFFF" w:themeFill="background1"/>
          </w:tcPr>
          <w:p w14:paraId="4605F8DF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AF6B8A" w14:paraId="26EBC6B0" w14:textId="77777777" w:rsidTr="00FE302D">
        <w:tc>
          <w:tcPr>
            <w:tcW w:w="9063" w:type="dxa"/>
            <w:gridSpan w:val="4"/>
            <w:shd w:val="clear" w:color="auto" w:fill="auto"/>
          </w:tcPr>
          <w:p w14:paraId="411E9F6D" w14:textId="77777777" w:rsidR="00AF6B8A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4ED6F116" w14:textId="2CD2DE05" w:rsidR="00AF6B8A" w:rsidRPr="00713645" w:rsidRDefault="002B57D9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inline distT="0" distB="0" distL="0" distR="0" wp14:anchorId="58AAFD70" wp14:editId="371E671B">
                  <wp:extent cx="1990725" cy="3317875"/>
                  <wp:effectExtent l="19050" t="19050" r="28575" b="158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3317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B8A" w14:paraId="24B9D424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3E3224C8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AF6B8A" w14:paraId="10863268" w14:textId="77777777" w:rsidTr="00FE302D">
        <w:tc>
          <w:tcPr>
            <w:tcW w:w="846" w:type="dxa"/>
            <w:shd w:val="clear" w:color="auto" w:fill="FFFFFF" w:themeFill="background1"/>
          </w:tcPr>
          <w:p w14:paraId="080C277F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5553F260" w14:textId="3A48C0A9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Theme 1 from the dropdown menu.</w:t>
            </w:r>
          </w:p>
        </w:tc>
      </w:tr>
    </w:tbl>
    <w:p w14:paraId="2348ED33" w14:textId="77777777" w:rsidR="00AF6B8A" w:rsidRDefault="00AF6B8A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AF6B8A" w:rsidRPr="00605AA3" w14:paraId="737FBED8" w14:textId="77777777" w:rsidTr="00FE302D">
        <w:tc>
          <w:tcPr>
            <w:tcW w:w="846" w:type="dxa"/>
            <w:shd w:val="clear" w:color="auto" w:fill="941A1D"/>
          </w:tcPr>
          <w:p w14:paraId="3FAC474C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4F38170F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35D97C3B" w14:textId="77777777" w:rsidR="00AF6B8A" w:rsidRPr="00605AA3" w:rsidRDefault="00AF6B8A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AF6B8A" w14:paraId="25FD13A3" w14:textId="77777777" w:rsidTr="00FE302D">
        <w:tc>
          <w:tcPr>
            <w:tcW w:w="846" w:type="dxa"/>
          </w:tcPr>
          <w:p w14:paraId="06C95564" w14:textId="53D2D4B4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7</w:t>
            </w:r>
          </w:p>
        </w:tc>
        <w:tc>
          <w:tcPr>
            <w:tcW w:w="7096" w:type="dxa"/>
            <w:gridSpan w:val="2"/>
          </w:tcPr>
          <w:p w14:paraId="74DD869C" w14:textId="182ECF72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Landscape orientation</w:t>
            </w:r>
          </w:p>
        </w:tc>
        <w:tc>
          <w:tcPr>
            <w:tcW w:w="1121" w:type="dxa"/>
          </w:tcPr>
          <w:p w14:paraId="71821218" w14:textId="77777777" w:rsidR="00AF6B8A" w:rsidRPr="00713645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Medium</w:t>
            </w:r>
          </w:p>
        </w:tc>
      </w:tr>
      <w:tr w:rsidR="00AF6B8A" w14:paraId="5657B258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78E723DC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AF6B8A" w14:paraId="2BB1360A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7D61CAE2" w14:textId="4E57F9F0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device to landscape</w:t>
            </w:r>
            <w:r w:rsidR="003D699D">
              <w:rPr>
                <w:szCs w:val="24"/>
                <w:lang w:eastAsia="en-AU"/>
              </w:rPr>
              <w:t xml:space="preserve"> orientation</w:t>
            </w:r>
          </w:p>
        </w:tc>
      </w:tr>
      <w:tr w:rsidR="00AF6B8A" w14:paraId="182E8F4F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4872F3E0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  <w:r>
              <w:rPr>
                <w:b/>
                <w:bCs/>
                <w:szCs w:val="24"/>
                <w:lang w:eastAsia="en-AU"/>
              </w:rPr>
              <w:t>/Action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7D02B4D5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6BE05520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AF6B8A" w14:paraId="13025656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4D3C85B7" w14:textId="72F273D2" w:rsidR="00AF6B8A" w:rsidRPr="00713645" w:rsidRDefault="003D699D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device to landscape orientation</w:t>
            </w:r>
          </w:p>
        </w:tc>
        <w:tc>
          <w:tcPr>
            <w:tcW w:w="2560" w:type="dxa"/>
            <w:shd w:val="clear" w:color="auto" w:fill="FFFFFF" w:themeFill="background1"/>
          </w:tcPr>
          <w:p w14:paraId="0968AF01" w14:textId="406D21B8" w:rsidR="00AF6B8A" w:rsidRPr="00605AA3" w:rsidRDefault="00AF6B8A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The </w:t>
            </w:r>
            <w:r w:rsidR="003D699D">
              <w:rPr>
                <w:szCs w:val="24"/>
                <w:lang w:eastAsia="en-AU"/>
              </w:rPr>
              <w:t>company logo is bigger than the logo in portrait orientation</w:t>
            </w:r>
            <w:r>
              <w:rPr>
                <w:szCs w:val="24"/>
                <w:lang w:eastAsia="en-AU"/>
              </w:rPr>
              <w:t>.</w:t>
            </w:r>
          </w:p>
        </w:tc>
        <w:tc>
          <w:tcPr>
            <w:tcW w:w="1121" w:type="dxa"/>
            <w:shd w:val="clear" w:color="auto" w:fill="FFFFFF" w:themeFill="background1"/>
          </w:tcPr>
          <w:p w14:paraId="100E6340" w14:textId="77777777" w:rsidR="00AF6B8A" w:rsidRPr="00605AA3" w:rsidRDefault="00AF6B8A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AF6B8A" w14:paraId="67D9FBFE" w14:textId="77777777" w:rsidTr="00FE302D">
        <w:tc>
          <w:tcPr>
            <w:tcW w:w="9063" w:type="dxa"/>
            <w:gridSpan w:val="4"/>
            <w:shd w:val="clear" w:color="auto" w:fill="auto"/>
          </w:tcPr>
          <w:p w14:paraId="5BB6CAAD" w14:textId="77777777" w:rsidR="00AF6B8A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0E8A39D9" w14:textId="7B072F29" w:rsidR="00AF6B8A" w:rsidRPr="00713645" w:rsidRDefault="00302FA7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drawing>
                <wp:inline distT="0" distB="0" distL="0" distR="0" wp14:anchorId="4FF8213E" wp14:editId="522B7B53">
                  <wp:extent cx="3124200" cy="187465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020" cy="188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B8A" w14:paraId="4AFD4579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30A52806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AF6B8A" w14:paraId="555FE4E1" w14:textId="77777777" w:rsidTr="00FE302D">
        <w:tc>
          <w:tcPr>
            <w:tcW w:w="846" w:type="dxa"/>
            <w:shd w:val="clear" w:color="auto" w:fill="FFFFFF" w:themeFill="background1"/>
          </w:tcPr>
          <w:p w14:paraId="715EFDE2" w14:textId="77777777" w:rsidR="00AF6B8A" w:rsidRPr="00713645" w:rsidRDefault="00AF6B8A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643EB984" w14:textId="1CA04175" w:rsidR="00AF6B8A" w:rsidRPr="00605AA3" w:rsidRDefault="003D699D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device to landscape orientation</w:t>
            </w:r>
          </w:p>
        </w:tc>
      </w:tr>
    </w:tbl>
    <w:p w14:paraId="729F5981" w14:textId="3F4B566B" w:rsidR="00AF6B8A" w:rsidRDefault="00AF6B8A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F33DBF" w:rsidRPr="00605AA3" w14:paraId="345B820D" w14:textId="77777777" w:rsidTr="00FE302D">
        <w:tc>
          <w:tcPr>
            <w:tcW w:w="846" w:type="dxa"/>
            <w:shd w:val="clear" w:color="auto" w:fill="941A1D"/>
          </w:tcPr>
          <w:p w14:paraId="3A0495AD" w14:textId="77777777" w:rsidR="00F33DBF" w:rsidRPr="00605AA3" w:rsidRDefault="00F33DBF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5CEED481" w14:textId="77777777" w:rsidR="00F33DBF" w:rsidRPr="00605AA3" w:rsidRDefault="00F33DBF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515B3DB7" w14:textId="77777777" w:rsidR="00F33DBF" w:rsidRPr="00605AA3" w:rsidRDefault="00F33DBF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F33DBF" w14:paraId="651680E4" w14:textId="77777777" w:rsidTr="00FE302D">
        <w:tc>
          <w:tcPr>
            <w:tcW w:w="846" w:type="dxa"/>
          </w:tcPr>
          <w:p w14:paraId="35990E21" w14:textId="16CD9A0B" w:rsidR="00F33DBF" w:rsidRPr="00713645" w:rsidRDefault="00F33DB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8</w:t>
            </w:r>
          </w:p>
        </w:tc>
        <w:tc>
          <w:tcPr>
            <w:tcW w:w="7096" w:type="dxa"/>
            <w:gridSpan w:val="2"/>
          </w:tcPr>
          <w:p w14:paraId="4BBFE6EC" w14:textId="3FB9D6DB" w:rsidR="00F33DBF" w:rsidRPr="00713645" w:rsidRDefault="00F33DB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Portrait orientation</w:t>
            </w:r>
          </w:p>
        </w:tc>
        <w:tc>
          <w:tcPr>
            <w:tcW w:w="1121" w:type="dxa"/>
          </w:tcPr>
          <w:p w14:paraId="1C0ACAE5" w14:textId="77777777" w:rsidR="00F33DBF" w:rsidRPr="00713645" w:rsidRDefault="00F33DB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Medium</w:t>
            </w:r>
          </w:p>
        </w:tc>
      </w:tr>
      <w:tr w:rsidR="00F33DBF" w14:paraId="73112DDD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2B5B9288" w14:textId="77777777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F33DBF" w14:paraId="6DB36099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75197BE8" w14:textId="28092221" w:rsidR="00F33DBF" w:rsidRPr="00605AA3" w:rsidRDefault="00F33DB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device to portrait orientation</w:t>
            </w:r>
          </w:p>
        </w:tc>
      </w:tr>
      <w:tr w:rsidR="00F33DBF" w14:paraId="1C0B3431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158DCE63" w14:textId="77777777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  <w:r>
              <w:rPr>
                <w:b/>
                <w:bCs/>
                <w:szCs w:val="24"/>
                <w:lang w:eastAsia="en-AU"/>
              </w:rPr>
              <w:t>/Action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7C3368BA" w14:textId="77777777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5B45B3AF" w14:textId="77777777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F33DBF" w14:paraId="5769CC0B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74DDF9B0" w14:textId="23E3CD2C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device to portrait orientation</w:t>
            </w:r>
          </w:p>
        </w:tc>
        <w:tc>
          <w:tcPr>
            <w:tcW w:w="2560" w:type="dxa"/>
            <w:shd w:val="clear" w:color="auto" w:fill="FFFFFF" w:themeFill="background1"/>
          </w:tcPr>
          <w:p w14:paraId="02C0D67E" w14:textId="1BE7209D" w:rsidR="00F33DBF" w:rsidRPr="00605AA3" w:rsidRDefault="00F33DB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company logo is smaller than the logo in portrait orientation.</w:t>
            </w:r>
          </w:p>
        </w:tc>
        <w:tc>
          <w:tcPr>
            <w:tcW w:w="1121" w:type="dxa"/>
            <w:shd w:val="clear" w:color="auto" w:fill="FFFFFF" w:themeFill="background1"/>
          </w:tcPr>
          <w:p w14:paraId="3AF1557F" w14:textId="77777777" w:rsidR="00F33DBF" w:rsidRPr="00605AA3" w:rsidRDefault="00F33DBF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F33DBF" w14:paraId="65223F73" w14:textId="77777777" w:rsidTr="00FE302D">
        <w:tc>
          <w:tcPr>
            <w:tcW w:w="9063" w:type="dxa"/>
            <w:gridSpan w:val="4"/>
            <w:shd w:val="clear" w:color="auto" w:fill="auto"/>
          </w:tcPr>
          <w:p w14:paraId="10C5A9DA" w14:textId="6927013B" w:rsidR="00F33DBF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0A11BA3C" w14:textId="1DB3C623" w:rsidR="00F33DBF" w:rsidRPr="00713645" w:rsidRDefault="00302FA7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120FDE" wp14:editId="62604C5F">
                  <wp:extent cx="2162175" cy="3603625"/>
                  <wp:effectExtent l="19050" t="19050" r="28575" b="158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36036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DBF" w14:paraId="2098F46A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6DE90CB2" w14:textId="77777777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lastRenderedPageBreak/>
              <w:t>Steps</w:t>
            </w:r>
          </w:p>
        </w:tc>
      </w:tr>
      <w:tr w:rsidR="00F33DBF" w14:paraId="173D245D" w14:textId="77777777" w:rsidTr="00FE302D">
        <w:tc>
          <w:tcPr>
            <w:tcW w:w="846" w:type="dxa"/>
            <w:shd w:val="clear" w:color="auto" w:fill="FFFFFF" w:themeFill="background1"/>
          </w:tcPr>
          <w:p w14:paraId="26E541C7" w14:textId="77777777" w:rsidR="00F33DBF" w:rsidRPr="00713645" w:rsidRDefault="00F33DBF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44193CC5" w14:textId="3FD558D9" w:rsidR="00F33DBF" w:rsidRPr="00605AA3" w:rsidRDefault="00F33DBF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device to portrait orientation</w:t>
            </w:r>
          </w:p>
        </w:tc>
      </w:tr>
    </w:tbl>
    <w:p w14:paraId="483F2894" w14:textId="49EA41B7" w:rsidR="00F33DBF" w:rsidRDefault="00F33DBF" w:rsidP="00BC7A18">
      <w:pPr>
        <w:rPr>
          <w:color w:val="FF0000"/>
        </w:rPr>
      </w:pP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B12B30" w:rsidRPr="00605AA3" w14:paraId="154B823A" w14:textId="77777777" w:rsidTr="00FE302D">
        <w:tc>
          <w:tcPr>
            <w:tcW w:w="846" w:type="dxa"/>
            <w:shd w:val="clear" w:color="auto" w:fill="941A1D"/>
          </w:tcPr>
          <w:p w14:paraId="6E0866F3" w14:textId="77777777" w:rsidR="00B12B30" w:rsidRPr="00605AA3" w:rsidRDefault="00B12B30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53626286" w14:textId="77777777" w:rsidR="00B12B30" w:rsidRPr="00605AA3" w:rsidRDefault="00B12B30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006A9E67" w14:textId="77777777" w:rsidR="00B12B30" w:rsidRPr="00605AA3" w:rsidRDefault="00B12B30" w:rsidP="00FE302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B12B30" w14:paraId="3F80D308" w14:textId="77777777" w:rsidTr="00FE302D">
        <w:tc>
          <w:tcPr>
            <w:tcW w:w="846" w:type="dxa"/>
          </w:tcPr>
          <w:p w14:paraId="0CCFB661" w14:textId="05ED6219" w:rsidR="00B12B30" w:rsidRPr="00713645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9</w:t>
            </w:r>
          </w:p>
        </w:tc>
        <w:tc>
          <w:tcPr>
            <w:tcW w:w="7096" w:type="dxa"/>
            <w:gridSpan w:val="2"/>
          </w:tcPr>
          <w:p w14:paraId="179454E9" w14:textId="62A5FCD1" w:rsidR="00B12B30" w:rsidRPr="00713645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Help menu</w:t>
            </w:r>
          </w:p>
        </w:tc>
        <w:tc>
          <w:tcPr>
            <w:tcW w:w="1121" w:type="dxa"/>
          </w:tcPr>
          <w:p w14:paraId="308A2A2D" w14:textId="77777777" w:rsidR="00B12B30" w:rsidRPr="00713645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Medium</w:t>
            </w:r>
          </w:p>
        </w:tc>
      </w:tr>
      <w:tr w:rsidR="00B12B30" w14:paraId="69A0CC0A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4C2CB176" w14:textId="77777777" w:rsidR="00B12B30" w:rsidRPr="00713645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B12B30" w14:paraId="6C729D17" w14:textId="77777777" w:rsidTr="00FE302D">
        <w:tc>
          <w:tcPr>
            <w:tcW w:w="9063" w:type="dxa"/>
            <w:gridSpan w:val="4"/>
            <w:shd w:val="clear" w:color="auto" w:fill="FFFFFF" w:themeFill="background1"/>
          </w:tcPr>
          <w:p w14:paraId="58C0831C" w14:textId="5A982CD4" w:rsidR="00B12B30" w:rsidRPr="00605AA3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Help from the dropdown toolbar</w:t>
            </w:r>
          </w:p>
        </w:tc>
      </w:tr>
      <w:tr w:rsidR="00B12B30" w14:paraId="56058CE3" w14:textId="77777777" w:rsidTr="00FE302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040165FB" w14:textId="77777777" w:rsidR="00B12B30" w:rsidRPr="00713645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  <w:r>
              <w:rPr>
                <w:b/>
                <w:bCs/>
                <w:szCs w:val="24"/>
                <w:lang w:eastAsia="en-AU"/>
              </w:rPr>
              <w:t>/Action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44B213F1" w14:textId="77777777" w:rsidR="00B12B30" w:rsidRPr="00713645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7EB3E282" w14:textId="77777777" w:rsidR="00B12B30" w:rsidRPr="00713645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B12B30" w14:paraId="5E6EF7A3" w14:textId="77777777" w:rsidTr="00FE302D">
        <w:tc>
          <w:tcPr>
            <w:tcW w:w="5382" w:type="dxa"/>
            <w:gridSpan w:val="2"/>
            <w:shd w:val="clear" w:color="auto" w:fill="FFFFFF" w:themeFill="background1"/>
          </w:tcPr>
          <w:p w14:paraId="75397884" w14:textId="4F438114" w:rsidR="00B12B30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Help from the dropdown toolbar</w:t>
            </w:r>
          </w:p>
          <w:p w14:paraId="6BBBAF35" w14:textId="77777777" w:rsidR="00B12B30" w:rsidRDefault="00B12B30" w:rsidP="00FE302D">
            <w:pPr>
              <w:rPr>
                <w:szCs w:val="24"/>
                <w:lang w:eastAsia="en-AU"/>
              </w:rPr>
            </w:pPr>
          </w:p>
          <w:p w14:paraId="30D02553" w14:textId="77777777" w:rsidR="00B12B30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to landscape orientation</w:t>
            </w:r>
          </w:p>
          <w:p w14:paraId="4D9D57F4" w14:textId="77777777" w:rsidR="00FE302D" w:rsidRDefault="00FE302D" w:rsidP="00FE302D">
            <w:pPr>
              <w:rPr>
                <w:szCs w:val="24"/>
                <w:lang w:eastAsia="en-AU"/>
              </w:rPr>
            </w:pPr>
          </w:p>
          <w:p w14:paraId="2DFABD74" w14:textId="268AA59F" w:rsidR="00FE302D" w:rsidRPr="00B12B30" w:rsidRDefault="00FE302D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Scroll the page up and down</w:t>
            </w:r>
          </w:p>
        </w:tc>
        <w:tc>
          <w:tcPr>
            <w:tcW w:w="2560" w:type="dxa"/>
            <w:shd w:val="clear" w:color="auto" w:fill="FFFFFF" w:themeFill="background1"/>
          </w:tcPr>
          <w:p w14:paraId="43F6CF37" w14:textId="77777777" w:rsidR="00B12B30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online help page is displayed on the screen.</w:t>
            </w:r>
          </w:p>
          <w:p w14:paraId="4E6C338E" w14:textId="77777777" w:rsidR="00B12B30" w:rsidRDefault="00B12B30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The </w:t>
            </w:r>
            <w:proofErr w:type="spellStart"/>
            <w:r>
              <w:rPr>
                <w:szCs w:val="24"/>
                <w:lang w:eastAsia="en-AU"/>
              </w:rPr>
              <w:t>StackLayout</w:t>
            </w:r>
            <w:proofErr w:type="spellEnd"/>
            <w:r>
              <w:rPr>
                <w:szCs w:val="24"/>
                <w:lang w:eastAsia="en-AU"/>
              </w:rPr>
              <w:t xml:space="preserve"> must align the picture on the right of the text. </w:t>
            </w:r>
          </w:p>
          <w:p w14:paraId="0742CE94" w14:textId="3F9345FA" w:rsidR="005D0465" w:rsidRPr="00605AA3" w:rsidRDefault="005D0465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messages and images on the screen move up and down following the actions of the users.</w:t>
            </w:r>
          </w:p>
        </w:tc>
        <w:tc>
          <w:tcPr>
            <w:tcW w:w="1121" w:type="dxa"/>
            <w:shd w:val="clear" w:color="auto" w:fill="FFFFFF" w:themeFill="background1"/>
          </w:tcPr>
          <w:p w14:paraId="28FBC987" w14:textId="77777777" w:rsidR="00B12B30" w:rsidRPr="00605AA3" w:rsidRDefault="00B12B30" w:rsidP="00FE302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B12B30" w14:paraId="049C205B" w14:textId="77777777" w:rsidTr="00FE302D">
        <w:tc>
          <w:tcPr>
            <w:tcW w:w="9063" w:type="dxa"/>
            <w:gridSpan w:val="4"/>
            <w:shd w:val="clear" w:color="auto" w:fill="auto"/>
          </w:tcPr>
          <w:p w14:paraId="621F1FE0" w14:textId="77777777" w:rsidR="00B12B30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3A5E9308" w14:textId="44FC7D02" w:rsidR="00B12B30" w:rsidRDefault="002B037F" w:rsidP="00FE302D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20724C52" wp14:editId="2D915AC6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117475</wp:posOffset>
                  </wp:positionV>
                  <wp:extent cx="1897380" cy="3162300"/>
                  <wp:effectExtent l="19050" t="19050" r="26670" b="1905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D3F0B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BE9A5A4" wp14:editId="584A5E51">
                  <wp:simplePos x="0" y="0"/>
                  <wp:positionH relativeFrom="column">
                    <wp:posOffset>2328545</wp:posOffset>
                  </wp:positionH>
                  <wp:positionV relativeFrom="paragraph">
                    <wp:posOffset>184150</wp:posOffset>
                  </wp:positionV>
                  <wp:extent cx="2926715" cy="1755775"/>
                  <wp:effectExtent l="19050" t="19050" r="26035" b="15875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715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FD3F0B">
              <w:t xml:space="preserve"> </w:t>
            </w:r>
          </w:p>
          <w:p w14:paraId="7B18F39F" w14:textId="1A1F4646" w:rsidR="00FD3F0B" w:rsidRDefault="00FD3F0B" w:rsidP="00FE302D"/>
          <w:p w14:paraId="4C94D67B" w14:textId="77777777" w:rsidR="00FD3F0B" w:rsidRDefault="00FD3F0B" w:rsidP="00FE302D"/>
          <w:p w14:paraId="44E8CCCB" w14:textId="77777777" w:rsidR="00FD3F0B" w:rsidRDefault="00FD3F0B" w:rsidP="00FE302D"/>
          <w:p w14:paraId="1529D5E6" w14:textId="77777777" w:rsidR="00FD3F0B" w:rsidRDefault="00FD3F0B" w:rsidP="00FE302D"/>
          <w:p w14:paraId="669201BD" w14:textId="1A4327D8" w:rsidR="00FD3F0B" w:rsidRDefault="00FD3F0B" w:rsidP="00FE302D"/>
          <w:p w14:paraId="1D5C39E0" w14:textId="65EBA3A1" w:rsidR="00FD3F0B" w:rsidRDefault="002B037F" w:rsidP="00FE302D">
            <w:r>
              <w:rPr>
                <w:noProof/>
              </w:rPr>
              <w:drawing>
                <wp:inline distT="0" distB="0" distL="0" distR="0" wp14:anchorId="1BF13AD9" wp14:editId="5CC49E74">
                  <wp:extent cx="1933575" cy="3222625"/>
                  <wp:effectExtent l="19050" t="19050" r="28575" b="158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16B149" w14:textId="4D76AFAE" w:rsidR="00FD3F0B" w:rsidRPr="00FD3F0B" w:rsidRDefault="00FD3F0B" w:rsidP="00FE302D"/>
        </w:tc>
      </w:tr>
      <w:tr w:rsidR="00B12B30" w14:paraId="1C4772FE" w14:textId="77777777" w:rsidTr="00FE302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7491E692" w14:textId="77777777" w:rsidR="00B12B30" w:rsidRPr="00713645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lastRenderedPageBreak/>
              <w:t>Steps</w:t>
            </w:r>
          </w:p>
        </w:tc>
      </w:tr>
      <w:tr w:rsidR="00B12B30" w14:paraId="5DC2EBD7" w14:textId="77777777" w:rsidTr="00FE302D">
        <w:tc>
          <w:tcPr>
            <w:tcW w:w="846" w:type="dxa"/>
            <w:shd w:val="clear" w:color="auto" w:fill="FFFFFF" w:themeFill="background1"/>
          </w:tcPr>
          <w:p w14:paraId="7C1328CD" w14:textId="77777777" w:rsidR="00B12B30" w:rsidRPr="00713645" w:rsidRDefault="00B12B30" w:rsidP="00FE302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061138F6" w14:textId="0C814A9D" w:rsidR="00B12B30" w:rsidRPr="00605AA3" w:rsidRDefault="00FE302D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Select Help from the dropdown toolbar.</w:t>
            </w:r>
          </w:p>
        </w:tc>
      </w:tr>
      <w:tr w:rsidR="00FE302D" w14:paraId="2DA08779" w14:textId="77777777" w:rsidTr="00FE302D">
        <w:tc>
          <w:tcPr>
            <w:tcW w:w="846" w:type="dxa"/>
            <w:shd w:val="clear" w:color="auto" w:fill="FFFFFF" w:themeFill="background1"/>
          </w:tcPr>
          <w:p w14:paraId="22790057" w14:textId="0279EE60" w:rsidR="00FE302D" w:rsidRPr="00713645" w:rsidRDefault="00FE302D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170ECB78" w14:textId="562FDDF0" w:rsidR="00FE302D" w:rsidRDefault="00FE302D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Rotate the mobile to landscape orientation</w:t>
            </w:r>
            <w:r w:rsidR="005D0465">
              <w:rPr>
                <w:szCs w:val="24"/>
                <w:lang w:eastAsia="en-AU"/>
              </w:rPr>
              <w:t>.</w:t>
            </w:r>
          </w:p>
        </w:tc>
      </w:tr>
      <w:tr w:rsidR="005D0465" w14:paraId="6BA28E09" w14:textId="77777777" w:rsidTr="00FE302D">
        <w:tc>
          <w:tcPr>
            <w:tcW w:w="846" w:type="dxa"/>
            <w:shd w:val="clear" w:color="auto" w:fill="FFFFFF" w:themeFill="background1"/>
          </w:tcPr>
          <w:p w14:paraId="5C990FE7" w14:textId="056224F8" w:rsidR="005D0465" w:rsidRDefault="005D0465" w:rsidP="00FE302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3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703E62F" w14:textId="79591EA6" w:rsidR="005D0465" w:rsidRDefault="005D0465" w:rsidP="00FE302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Scroll up and down on the screen.</w:t>
            </w:r>
          </w:p>
        </w:tc>
      </w:tr>
    </w:tbl>
    <w:p w14:paraId="3AE7E9FD" w14:textId="2F351500" w:rsidR="00B12B30" w:rsidRDefault="00B12B30" w:rsidP="002B037F">
      <w:pPr>
        <w:rPr>
          <w:color w:val="FF0000"/>
        </w:rPr>
      </w:pPr>
    </w:p>
    <w:p w14:paraId="22736257" w14:textId="3F906611" w:rsidR="00542A84" w:rsidRDefault="00542A84">
      <w:pPr>
        <w:spacing w:after="160" w:line="259" w:lineRule="auto"/>
        <w:rPr>
          <w:color w:val="FF0000"/>
        </w:rPr>
      </w:pPr>
      <w:r>
        <w:rPr>
          <w:color w:val="FF0000"/>
        </w:rPr>
        <w:br w:type="page"/>
      </w:r>
    </w:p>
    <w:p w14:paraId="21A87870" w14:textId="2D896926" w:rsidR="00542A84" w:rsidRDefault="00542A84" w:rsidP="00542A84">
      <w:pPr>
        <w:pStyle w:val="Heading2"/>
      </w:pPr>
      <w:bookmarkStart w:id="2" w:name="_Toc57956211"/>
      <w:r>
        <w:lastRenderedPageBreak/>
        <w:t>Web-based version</w:t>
      </w:r>
      <w:bookmarkEnd w:id="2"/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9A70D8" w:rsidRPr="00605AA3" w14:paraId="1DEC5F5F" w14:textId="77777777" w:rsidTr="00B546EC">
        <w:tc>
          <w:tcPr>
            <w:tcW w:w="846" w:type="dxa"/>
            <w:shd w:val="clear" w:color="auto" w:fill="941A1D"/>
          </w:tcPr>
          <w:p w14:paraId="4D85A689" w14:textId="77777777" w:rsidR="009A70D8" w:rsidRPr="00605AA3" w:rsidRDefault="009A70D8" w:rsidP="00B546EC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1B52AFA6" w14:textId="77777777" w:rsidR="009A70D8" w:rsidRPr="00605AA3" w:rsidRDefault="009A70D8" w:rsidP="00B546EC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4E29353E" w14:textId="77777777" w:rsidR="009A70D8" w:rsidRPr="00605AA3" w:rsidRDefault="009A70D8" w:rsidP="00B546EC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9A70D8" w14:paraId="2AF82D1B" w14:textId="77777777" w:rsidTr="00B546EC">
        <w:tc>
          <w:tcPr>
            <w:tcW w:w="846" w:type="dxa"/>
          </w:tcPr>
          <w:p w14:paraId="10137CCE" w14:textId="41730C69" w:rsidR="009A70D8" w:rsidRPr="00713645" w:rsidRDefault="00703D23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10</w:t>
            </w:r>
          </w:p>
        </w:tc>
        <w:tc>
          <w:tcPr>
            <w:tcW w:w="7096" w:type="dxa"/>
            <w:gridSpan w:val="2"/>
          </w:tcPr>
          <w:p w14:paraId="56A7B4A4" w14:textId="1EC8CBAD" w:rsidR="009A70D8" w:rsidRPr="00713645" w:rsidRDefault="009A70D8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</w:t>
            </w:r>
            <w:r w:rsidR="00E31391">
              <w:rPr>
                <w:szCs w:val="24"/>
                <w:lang w:eastAsia="en-AU"/>
              </w:rPr>
              <w:t xml:space="preserve"> with staff contact</w:t>
            </w:r>
          </w:p>
        </w:tc>
        <w:tc>
          <w:tcPr>
            <w:tcW w:w="1121" w:type="dxa"/>
          </w:tcPr>
          <w:p w14:paraId="7AC9CE31" w14:textId="77777777" w:rsidR="009A70D8" w:rsidRPr="00713645" w:rsidRDefault="009A70D8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9A70D8" w14:paraId="791C51D7" w14:textId="77777777" w:rsidTr="00B546EC">
        <w:tc>
          <w:tcPr>
            <w:tcW w:w="9063" w:type="dxa"/>
            <w:gridSpan w:val="4"/>
            <w:shd w:val="clear" w:color="auto" w:fill="D9D9D9" w:themeFill="background1" w:themeFillShade="D9"/>
          </w:tcPr>
          <w:p w14:paraId="0DE72FAA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9A70D8" w14:paraId="1BD67C5E" w14:textId="77777777" w:rsidTr="00B546EC">
        <w:tc>
          <w:tcPr>
            <w:tcW w:w="9063" w:type="dxa"/>
            <w:gridSpan w:val="4"/>
            <w:shd w:val="clear" w:color="auto" w:fill="FFFFFF" w:themeFill="background1"/>
          </w:tcPr>
          <w:p w14:paraId="4E7C9114" w14:textId="0DEFD975" w:rsidR="009A70D8" w:rsidRPr="00605AA3" w:rsidRDefault="009A70D8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[People] link on the navigation bar</w:t>
            </w:r>
          </w:p>
        </w:tc>
      </w:tr>
      <w:tr w:rsidR="009A70D8" w14:paraId="259F49C6" w14:textId="77777777" w:rsidTr="00B546EC">
        <w:tc>
          <w:tcPr>
            <w:tcW w:w="5382" w:type="dxa"/>
            <w:gridSpan w:val="2"/>
            <w:shd w:val="clear" w:color="auto" w:fill="D9D9D9" w:themeFill="background1" w:themeFillShade="D9"/>
          </w:tcPr>
          <w:p w14:paraId="0E6DDC4C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27A9014A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19A337C5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9A70D8" w14:paraId="7655118E" w14:textId="77777777" w:rsidTr="00B546EC">
        <w:tc>
          <w:tcPr>
            <w:tcW w:w="5382" w:type="dxa"/>
            <w:gridSpan w:val="2"/>
            <w:shd w:val="clear" w:color="auto" w:fill="FFFFFF" w:themeFill="background1"/>
          </w:tcPr>
          <w:p w14:paraId="6ADDF629" w14:textId="7E921DD1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[People] link on the navigation bar</w:t>
            </w:r>
          </w:p>
        </w:tc>
        <w:tc>
          <w:tcPr>
            <w:tcW w:w="2560" w:type="dxa"/>
            <w:shd w:val="clear" w:color="auto" w:fill="FFFFFF" w:themeFill="background1"/>
          </w:tcPr>
          <w:p w14:paraId="60397CCD" w14:textId="69D604B8" w:rsidR="009A70D8" w:rsidRPr="00605AA3" w:rsidRDefault="009A70D8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loads with a table of staff contact and a form</w:t>
            </w:r>
          </w:p>
        </w:tc>
        <w:tc>
          <w:tcPr>
            <w:tcW w:w="1121" w:type="dxa"/>
            <w:shd w:val="clear" w:color="auto" w:fill="FFFFFF" w:themeFill="background1"/>
          </w:tcPr>
          <w:p w14:paraId="1875B2B2" w14:textId="77777777" w:rsidR="009A70D8" w:rsidRPr="00605AA3" w:rsidRDefault="009A70D8" w:rsidP="00B546EC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9A70D8" w14:paraId="67F4723F" w14:textId="77777777" w:rsidTr="00B546EC">
        <w:tc>
          <w:tcPr>
            <w:tcW w:w="9063" w:type="dxa"/>
            <w:gridSpan w:val="4"/>
            <w:shd w:val="clear" w:color="auto" w:fill="auto"/>
          </w:tcPr>
          <w:p w14:paraId="388F6BF3" w14:textId="77777777" w:rsidR="009A70D8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712D0A63" w14:textId="127FCA1F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9A70D8">
              <w:rPr>
                <w:b/>
                <w:bCs/>
                <w:noProof/>
                <w:szCs w:val="24"/>
                <w:lang w:eastAsia="en-AU"/>
              </w:rPr>
              <w:drawing>
                <wp:inline distT="0" distB="0" distL="0" distR="0" wp14:anchorId="4B79CC32" wp14:editId="3646971E">
                  <wp:extent cx="5505450" cy="5142527"/>
                  <wp:effectExtent l="19050" t="19050" r="19050" b="203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892" cy="51457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0D8" w14:paraId="68D8F845" w14:textId="77777777" w:rsidTr="00B546EC">
        <w:tc>
          <w:tcPr>
            <w:tcW w:w="9063" w:type="dxa"/>
            <w:gridSpan w:val="4"/>
            <w:shd w:val="clear" w:color="auto" w:fill="D9D9D9" w:themeFill="background1" w:themeFillShade="D9"/>
          </w:tcPr>
          <w:p w14:paraId="27CFC583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9A70D8" w14:paraId="639A2334" w14:textId="77777777" w:rsidTr="00B546EC">
        <w:tc>
          <w:tcPr>
            <w:tcW w:w="846" w:type="dxa"/>
            <w:shd w:val="clear" w:color="auto" w:fill="FFFFFF" w:themeFill="background1"/>
          </w:tcPr>
          <w:p w14:paraId="66B96C6B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28140A6" w14:textId="2BE8E59E" w:rsidR="009A70D8" w:rsidRPr="00605AA3" w:rsidRDefault="009A70D8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[People] link on the navigation bar.</w:t>
            </w:r>
          </w:p>
        </w:tc>
      </w:tr>
      <w:tr w:rsidR="009A70D8" w14:paraId="79BD1F54" w14:textId="77777777" w:rsidTr="00B546EC">
        <w:tc>
          <w:tcPr>
            <w:tcW w:w="846" w:type="dxa"/>
            <w:shd w:val="clear" w:color="auto" w:fill="FFFFFF" w:themeFill="background1"/>
          </w:tcPr>
          <w:p w14:paraId="2B456852" w14:textId="77777777" w:rsidR="009A70D8" w:rsidRPr="00713645" w:rsidRDefault="009A70D8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20BFD0E2" w14:textId="167BF168" w:rsidR="009A70D8" w:rsidRPr="00605AA3" w:rsidRDefault="009A70D8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loads with a table of staff contact and a form.</w:t>
            </w:r>
          </w:p>
        </w:tc>
      </w:tr>
    </w:tbl>
    <w:p w14:paraId="298E2747" w14:textId="77777777" w:rsidR="009A70D8" w:rsidRPr="009A70D8" w:rsidRDefault="009A70D8" w:rsidP="009A70D8"/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542A84" w:rsidRPr="00605AA3" w14:paraId="28DBEADC" w14:textId="77777777" w:rsidTr="00003E3D">
        <w:tc>
          <w:tcPr>
            <w:tcW w:w="846" w:type="dxa"/>
            <w:shd w:val="clear" w:color="auto" w:fill="941A1D"/>
          </w:tcPr>
          <w:p w14:paraId="0F2CB567" w14:textId="77777777" w:rsidR="00542A84" w:rsidRPr="00605AA3" w:rsidRDefault="00542A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4137F9B3" w14:textId="77777777" w:rsidR="00542A84" w:rsidRPr="00605AA3" w:rsidRDefault="00542A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1B73143B" w14:textId="77777777" w:rsidR="00542A84" w:rsidRPr="00605AA3" w:rsidRDefault="00542A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542A84" w14:paraId="3E01C68E" w14:textId="77777777" w:rsidTr="00003E3D">
        <w:tc>
          <w:tcPr>
            <w:tcW w:w="846" w:type="dxa"/>
          </w:tcPr>
          <w:p w14:paraId="17CDC215" w14:textId="004F7173" w:rsidR="00542A84" w:rsidRPr="00713645" w:rsidRDefault="00703D23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11</w:t>
            </w:r>
          </w:p>
        </w:tc>
        <w:tc>
          <w:tcPr>
            <w:tcW w:w="7096" w:type="dxa"/>
            <w:gridSpan w:val="2"/>
          </w:tcPr>
          <w:p w14:paraId="4B9B5008" w14:textId="77777777" w:rsidR="00542A84" w:rsidRPr="00713645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Add new contact</w:t>
            </w:r>
          </w:p>
        </w:tc>
        <w:tc>
          <w:tcPr>
            <w:tcW w:w="1121" w:type="dxa"/>
          </w:tcPr>
          <w:p w14:paraId="205A29C9" w14:textId="77777777" w:rsidR="00542A84" w:rsidRPr="00713645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542A84" w14:paraId="41B0869D" w14:textId="77777777" w:rsidTr="00003E3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652B1AD0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542A84" w14:paraId="3C384F8D" w14:textId="77777777" w:rsidTr="00003E3D">
        <w:tc>
          <w:tcPr>
            <w:tcW w:w="9063" w:type="dxa"/>
            <w:gridSpan w:val="4"/>
            <w:shd w:val="clear" w:color="auto" w:fill="FFFFFF" w:themeFill="background1"/>
          </w:tcPr>
          <w:p w14:paraId="2C2901D7" w14:textId="14E899C6" w:rsidR="00542A84" w:rsidRPr="00605AA3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Add a new contact through the web form</w:t>
            </w:r>
          </w:p>
        </w:tc>
      </w:tr>
      <w:tr w:rsidR="00542A84" w14:paraId="2D09C0A9" w14:textId="77777777" w:rsidTr="00003E3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5750A1C6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4B5B02B2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7D83315D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542A84" w14:paraId="24840F5C" w14:textId="77777777" w:rsidTr="00003E3D">
        <w:tc>
          <w:tcPr>
            <w:tcW w:w="5382" w:type="dxa"/>
            <w:gridSpan w:val="2"/>
            <w:shd w:val="clear" w:color="auto" w:fill="FFFFFF" w:themeFill="background1"/>
          </w:tcPr>
          <w:p w14:paraId="6A30E13E" w14:textId="77777777" w:rsidR="00542A84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A contact details, including </w:t>
            </w:r>
          </w:p>
          <w:p w14:paraId="703DFD29" w14:textId="375F9C8E" w:rsidR="00542A84" w:rsidRDefault="00542A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Id: 10, Name: Bill Gate, </w:t>
            </w:r>
          </w:p>
          <w:p w14:paraId="1525EE7B" w14:textId="6ACF457C" w:rsidR="00542A84" w:rsidRDefault="00542A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Phone: 10101010, Department:3, </w:t>
            </w:r>
          </w:p>
          <w:p w14:paraId="6B3A9D67" w14:textId="2BDA2EEF" w:rsidR="00542A84" w:rsidRDefault="00542A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Street: Green, City: Altona, </w:t>
            </w:r>
          </w:p>
          <w:p w14:paraId="42B56584" w14:textId="12D88CE1" w:rsidR="00542A84" w:rsidRDefault="00542A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State: VIC, Zip: 3111,</w:t>
            </w:r>
          </w:p>
          <w:p w14:paraId="44043E69" w14:textId="77777777" w:rsidR="00542A84" w:rsidRDefault="00542A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Country: Australia.</w:t>
            </w:r>
          </w:p>
          <w:p w14:paraId="71DB2A98" w14:textId="77777777" w:rsidR="00542A84" w:rsidRPr="00605AA3" w:rsidRDefault="00542A84" w:rsidP="00003E3D">
            <w:pPr>
              <w:rPr>
                <w:szCs w:val="24"/>
                <w:lang w:eastAsia="en-AU"/>
              </w:rPr>
            </w:pPr>
          </w:p>
        </w:tc>
        <w:tc>
          <w:tcPr>
            <w:tcW w:w="2560" w:type="dxa"/>
            <w:shd w:val="clear" w:color="auto" w:fill="FFFFFF" w:themeFill="background1"/>
          </w:tcPr>
          <w:p w14:paraId="54C5E226" w14:textId="3E0AC7E4" w:rsidR="00542A84" w:rsidRDefault="00542A84" w:rsidP="00542A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The contact is inserted into the XML file.</w:t>
            </w:r>
          </w:p>
          <w:p w14:paraId="46819E27" w14:textId="6DC5745A" w:rsidR="00542A84" w:rsidRPr="00605AA3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The new contact is listed in the Main page. </w:t>
            </w:r>
          </w:p>
        </w:tc>
        <w:tc>
          <w:tcPr>
            <w:tcW w:w="1121" w:type="dxa"/>
            <w:shd w:val="clear" w:color="auto" w:fill="FFFFFF" w:themeFill="background1"/>
          </w:tcPr>
          <w:p w14:paraId="759D098B" w14:textId="77777777" w:rsidR="00542A84" w:rsidRPr="00605AA3" w:rsidRDefault="00542A84" w:rsidP="00003E3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542A84" w14:paraId="7A81C200" w14:textId="77777777" w:rsidTr="00003E3D">
        <w:tc>
          <w:tcPr>
            <w:tcW w:w="9063" w:type="dxa"/>
            <w:gridSpan w:val="4"/>
            <w:shd w:val="clear" w:color="auto" w:fill="auto"/>
          </w:tcPr>
          <w:p w14:paraId="794E0B9E" w14:textId="238C984E" w:rsidR="00542A84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63BB9D75" w14:textId="778FF5C6" w:rsidR="003C1212" w:rsidRDefault="003C1212" w:rsidP="00003E3D">
            <w:pPr>
              <w:rPr>
                <w:b/>
                <w:bCs/>
                <w:szCs w:val="24"/>
                <w:lang w:eastAsia="en-AU"/>
              </w:rPr>
            </w:pPr>
            <w:r w:rsidRPr="003C1212">
              <w:rPr>
                <w:b/>
                <w:bCs/>
                <w:noProof/>
                <w:szCs w:val="24"/>
                <w:lang w:eastAsia="en-AU"/>
              </w:rPr>
              <w:drawing>
                <wp:inline distT="0" distB="0" distL="0" distR="0" wp14:anchorId="4F7B61A8" wp14:editId="3C993EC9">
                  <wp:extent cx="4619625" cy="4330451"/>
                  <wp:effectExtent l="19050" t="19050" r="9525" b="133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480" cy="43453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4B06D" w14:textId="4A121BB7" w:rsidR="00211A98" w:rsidRDefault="002E5D94" w:rsidP="00003E3D">
            <w:pPr>
              <w:rPr>
                <w:b/>
                <w:bCs/>
                <w:szCs w:val="24"/>
                <w:lang w:eastAsia="en-AU"/>
              </w:rPr>
            </w:pPr>
            <w:r w:rsidRPr="002E5D94">
              <w:rPr>
                <w:b/>
                <w:bCs/>
                <w:noProof/>
                <w:szCs w:val="24"/>
                <w:lang w:eastAsia="en-AU"/>
              </w:rPr>
              <w:lastRenderedPageBreak/>
              <w:drawing>
                <wp:inline distT="0" distB="0" distL="0" distR="0" wp14:anchorId="33BE2355" wp14:editId="03AAAFA3">
                  <wp:extent cx="2219325" cy="472679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155" cy="473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0AC60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</w:p>
        </w:tc>
      </w:tr>
      <w:tr w:rsidR="00542A84" w14:paraId="18B1FA27" w14:textId="77777777" w:rsidTr="00003E3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5EFC861D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lastRenderedPageBreak/>
              <w:t>Steps</w:t>
            </w:r>
          </w:p>
        </w:tc>
      </w:tr>
      <w:tr w:rsidR="00542A84" w14:paraId="1800EF68" w14:textId="77777777" w:rsidTr="00003E3D">
        <w:tc>
          <w:tcPr>
            <w:tcW w:w="846" w:type="dxa"/>
            <w:shd w:val="clear" w:color="auto" w:fill="FFFFFF" w:themeFill="background1"/>
          </w:tcPr>
          <w:p w14:paraId="7EF763E0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3BF9696" w14:textId="77777777" w:rsidR="00542A84" w:rsidRPr="00605AA3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Add new contact details on the form.</w:t>
            </w:r>
          </w:p>
        </w:tc>
      </w:tr>
      <w:tr w:rsidR="00542A84" w14:paraId="3882B7FA" w14:textId="77777777" w:rsidTr="00003E3D">
        <w:tc>
          <w:tcPr>
            <w:tcW w:w="846" w:type="dxa"/>
            <w:shd w:val="clear" w:color="auto" w:fill="FFFFFF" w:themeFill="background1"/>
          </w:tcPr>
          <w:p w14:paraId="76ED2672" w14:textId="77777777" w:rsidR="00542A84" w:rsidRPr="00713645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3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02E8D010" w14:textId="77777777" w:rsidR="00542A84" w:rsidRDefault="00542A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[Save] button.</w:t>
            </w:r>
          </w:p>
        </w:tc>
      </w:tr>
      <w:tr w:rsidR="00542A84" w14:paraId="0EDA3A17" w14:textId="77777777" w:rsidTr="00003E3D">
        <w:tc>
          <w:tcPr>
            <w:tcW w:w="846" w:type="dxa"/>
            <w:shd w:val="clear" w:color="auto" w:fill="FFFFFF" w:themeFill="background1"/>
          </w:tcPr>
          <w:p w14:paraId="09D8B436" w14:textId="77777777" w:rsidR="00542A84" w:rsidRDefault="00542A84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4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5986438C" w14:textId="6BD8F026" w:rsidR="00542A84" w:rsidRDefault="00B82831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reloads</w:t>
            </w:r>
            <w:r w:rsidR="00542A84">
              <w:rPr>
                <w:szCs w:val="24"/>
                <w:lang w:eastAsia="en-AU"/>
              </w:rPr>
              <w:t>.</w:t>
            </w:r>
          </w:p>
        </w:tc>
      </w:tr>
    </w:tbl>
    <w:p w14:paraId="3CF31BDB" w14:textId="42D9F6BC" w:rsidR="00211A98" w:rsidRDefault="00211A98" w:rsidP="00542A84"/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D33F84" w:rsidRPr="00605AA3" w14:paraId="180E3DA2" w14:textId="77777777" w:rsidTr="00003E3D">
        <w:tc>
          <w:tcPr>
            <w:tcW w:w="846" w:type="dxa"/>
            <w:shd w:val="clear" w:color="auto" w:fill="941A1D"/>
          </w:tcPr>
          <w:p w14:paraId="20EEA93C" w14:textId="77777777" w:rsidR="00D33F84" w:rsidRPr="00605AA3" w:rsidRDefault="00D33F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7EDF349D" w14:textId="77777777" w:rsidR="00D33F84" w:rsidRPr="00605AA3" w:rsidRDefault="00D33F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53F278B9" w14:textId="77777777" w:rsidR="00D33F84" w:rsidRPr="00605AA3" w:rsidRDefault="00D33F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D33F84" w14:paraId="6A8ACAE0" w14:textId="77777777" w:rsidTr="00003E3D">
        <w:tc>
          <w:tcPr>
            <w:tcW w:w="846" w:type="dxa"/>
          </w:tcPr>
          <w:p w14:paraId="755F1CF5" w14:textId="7CAF7425" w:rsidR="00D33F84" w:rsidRPr="00713645" w:rsidRDefault="00703D23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12</w:t>
            </w:r>
          </w:p>
        </w:tc>
        <w:tc>
          <w:tcPr>
            <w:tcW w:w="7096" w:type="dxa"/>
            <w:gridSpan w:val="2"/>
          </w:tcPr>
          <w:p w14:paraId="5CE6CA2E" w14:textId="77777777" w:rsidR="00D33F84" w:rsidRPr="00713645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 contact</w:t>
            </w:r>
          </w:p>
        </w:tc>
        <w:tc>
          <w:tcPr>
            <w:tcW w:w="1121" w:type="dxa"/>
          </w:tcPr>
          <w:p w14:paraId="1CE72533" w14:textId="77777777" w:rsidR="00D33F84" w:rsidRPr="00713645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D33F84" w14:paraId="34D172ED" w14:textId="77777777" w:rsidTr="00003E3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6995D9CD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D33F84" w14:paraId="50D6D7BD" w14:textId="77777777" w:rsidTr="00003E3D">
        <w:tc>
          <w:tcPr>
            <w:tcW w:w="9063" w:type="dxa"/>
            <w:gridSpan w:val="4"/>
            <w:shd w:val="clear" w:color="auto" w:fill="FFFFFF" w:themeFill="background1"/>
          </w:tcPr>
          <w:p w14:paraId="6232C5B0" w14:textId="6E7DEF7A" w:rsidR="00D33F84" w:rsidRPr="00605AA3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 an existing contact through the web form</w:t>
            </w:r>
          </w:p>
        </w:tc>
      </w:tr>
      <w:tr w:rsidR="00D33F84" w14:paraId="6A5776FF" w14:textId="77777777" w:rsidTr="00003E3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5D1F4F97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153D3D35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6961DC90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D33F84" w14:paraId="63F15D36" w14:textId="77777777" w:rsidTr="00003E3D">
        <w:tc>
          <w:tcPr>
            <w:tcW w:w="5382" w:type="dxa"/>
            <w:gridSpan w:val="2"/>
            <w:shd w:val="clear" w:color="auto" w:fill="FFFFFF" w:themeFill="background1"/>
          </w:tcPr>
          <w:p w14:paraId="387D0A0D" w14:textId="3B0A47C3" w:rsidR="00D33F84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Update contact details of record Id 10 </w:t>
            </w:r>
          </w:p>
          <w:p w14:paraId="2FF76067" w14:textId="77777777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Existing details</w:t>
            </w:r>
          </w:p>
          <w:p w14:paraId="4DCA8C1E" w14:textId="77777777" w:rsidR="00D33F84" w:rsidRDefault="00D33F84" w:rsidP="00D33F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Id: 10, Name: Bill Gate, </w:t>
            </w:r>
          </w:p>
          <w:p w14:paraId="6E6E3496" w14:textId="77777777" w:rsidR="00D33F84" w:rsidRDefault="00D33F84" w:rsidP="00D33F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lastRenderedPageBreak/>
              <w:t xml:space="preserve">Phone: 10101010, Department:3, </w:t>
            </w:r>
          </w:p>
          <w:p w14:paraId="14E44898" w14:textId="77777777" w:rsidR="00D33F84" w:rsidRDefault="00D33F84" w:rsidP="00D33F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Street: Green, City: Altona, </w:t>
            </w:r>
          </w:p>
          <w:p w14:paraId="14C1AA7D" w14:textId="77777777" w:rsidR="00D33F84" w:rsidRDefault="00D33F84" w:rsidP="00D33F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State: VIC, Zip: 3111,</w:t>
            </w:r>
          </w:p>
          <w:p w14:paraId="64B64AE2" w14:textId="77777777" w:rsidR="00D33F84" w:rsidRDefault="00D33F84" w:rsidP="00D33F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Country: Australia.</w:t>
            </w:r>
          </w:p>
          <w:p w14:paraId="374FF71E" w14:textId="77777777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</w:p>
          <w:p w14:paraId="11C804C1" w14:textId="77777777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Change to:</w:t>
            </w:r>
          </w:p>
          <w:p w14:paraId="416B2533" w14:textId="303D4695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Id: 10, Name: Moon Cake, </w:t>
            </w:r>
          </w:p>
          <w:p w14:paraId="467EDB23" w14:textId="53DBA8D7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Phone: 32323232, Department:4, </w:t>
            </w:r>
          </w:p>
          <w:p w14:paraId="0BA99DBE" w14:textId="369E5A14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Street: Marrickville, City: </w:t>
            </w:r>
            <w:proofErr w:type="spellStart"/>
            <w:r>
              <w:rPr>
                <w:szCs w:val="24"/>
                <w:lang w:eastAsia="en-AU"/>
              </w:rPr>
              <w:t>Newstown</w:t>
            </w:r>
            <w:proofErr w:type="spellEnd"/>
            <w:r>
              <w:rPr>
                <w:szCs w:val="24"/>
                <w:lang w:eastAsia="en-AU"/>
              </w:rPr>
              <w:t xml:space="preserve">, </w:t>
            </w:r>
          </w:p>
          <w:p w14:paraId="05153534" w14:textId="0692E3AF" w:rsidR="00D33F84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State: NSW, Zip: 2020,</w:t>
            </w:r>
          </w:p>
          <w:p w14:paraId="19A6C1B1" w14:textId="77777777" w:rsidR="00D33F84" w:rsidRPr="00605AA3" w:rsidRDefault="00D33F84" w:rsidP="00003E3D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Country: Australia.</w:t>
            </w:r>
          </w:p>
        </w:tc>
        <w:tc>
          <w:tcPr>
            <w:tcW w:w="2560" w:type="dxa"/>
            <w:shd w:val="clear" w:color="auto" w:fill="FFFFFF" w:themeFill="background1"/>
          </w:tcPr>
          <w:p w14:paraId="2D6166D0" w14:textId="77777777" w:rsidR="00D33F84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lastRenderedPageBreak/>
              <w:t xml:space="preserve">A message showing successful update is displayed. </w:t>
            </w:r>
          </w:p>
          <w:p w14:paraId="60AF70E1" w14:textId="14DE137E" w:rsidR="00D33F84" w:rsidRPr="00605AA3" w:rsidRDefault="00D33F84" w:rsidP="00D33F84">
            <w:pPr>
              <w:spacing w:after="0"/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lastRenderedPageBreak/>
              <w:t>The contact is updated in the XML file.</w:t>
            </w:r>
          </w:p>
        </w:tc>
        <w:tc>
          <w:tcPr>
            <w:tcW w:w="1121" w:type="dxa"/>
            <w:shd w:val="clear" w:color="auto" w:fill="FFFFFF" w:themeFill="background1"/>
          </w:tcPr>
          <w:p w14:paraId="458A4121" w14:textId="77777777" w:rsidR="00D33F84" w:rsidRPr="00605AA3" w:rsidRDefault="00D33F84" w:rsidP="00003E3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lastRenderedPageBreak/>
              <w:t>Pass</w:t>
            </w:r>
          </w:p>
        </w:tc>
      </w:tr>
      <w:tr w:rsidR="00D33F84" w14:paraId="3B515850" w14:textId="77777777" w:rsidTr="00003E3D">
        <w:tc>
          <w:tcPr>
            <w:tcW w:w="9063" w:type="dxa"/>
            <w:gridSpan w:val="4"/>
            <w:shd w:val="clear" w:color="auto" w:fill="auto"/>
          </w:tcPr>
          <w:p w14:paraId="3D91D2BC" w14:textId="77777777" w:rsidR="00D33F84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1E4E4247" w14:textId="67F735D1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>
              <w:t xml:space="preserve"> </w:t>
            </w:r>
            <w:r w:rsidR="00FB4976" w:rsidRPr="00FB4976">
              <w:rPr>
                <w:noProof/>
              </w:rPr>
              <w:drawing>
                <wp:inline distT="0" distB="0" distL="0" distR="0" wp14:anchorId="11D88B0A" wp14:editId="5D1EEDFB">
                  <wp:extent cx="2190750" cy="4699923"/>
                  <wp:effectExtent l="0" t="0" r="0" b="571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767" cy="471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F84" w14:paraId="6B032EC5" w14:textId="77777777" w:rsidTr="00003E3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3AB5C995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D33F84" w14:paraId="65AEE2A5" w14:textId="77777777" w:rsidTr="00003E3D">
        <w:tc>
          <w:tcPr>
            <w:tcW w:w="846" w:type="dxa"/>
            <w:shd w:val="clear" w:color="auto" w:fill="FFFFFF" w:themeFill="background1"/>
          </w:tcPr>
          <w:p w14:paraId="4BD34A3B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03D38C02" w14:textId="77777777" w:rsidR="00D33F84" w:rsidRPr="00605AA3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Update the contact details of the staff on the form.</w:t>
            </w:r>
          </w:p>
        </w:tc>
      </w:tr>
      <w:tr w:rsidR="00D33F84" w14:paraId="791F1A0D" w14:textId="77777777" w:rsidTr="00003E3D">
        <w:tc>
          <w:tcPr>
            <w:tcW w:w="846" w:type="dxa"/>
            <w:shd w:val="clear" w:color="auto" w:fill="FFFFFF" w:themeFill="background1"/>
          </w:tcPr>
          <w:p w14:paraId="0139BD72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3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1F25684D" w14:textId="03476E80" w:rsidR="00D33F84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</w:t>
            </w:r>
            <w:r w:rsidR="009E4479">
              <w:rPr>
                <w:szCs w:val="24"/>
                <w:lang w:eastAsia="en-AU"/>
              </w:rPr>
              <w:t>Update</w:t>
            </w:r>
            <w:r>
              <w:rPr>
                <w:szCs w:val="24"/>
                <w:lang w:eastAsia="en-AU"/>
              </w:rPr>
              <w:t>] button.</w:t>
            </w:r>
          </w:p>
        </w:tc>
      </w:tr>
      <w:tr w:rsidR="00D33F84" w14:paraId="7C0A24A0" w14:textId="77777777" w:rsidTr="00003E3D">
        <w:tc>
          <w:tcPr>
            <w:tcW w:w="846" w:type="dxa"/>
            <w:shd w:val="clear" w:color="auto" w:fill="FFFFFF" w:themeFill="background1"/>
          </w:tcPr>
          <w:p w14:paraId="39376663" w14:textId="77777777" w:rsidR="00D33F84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4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1D5FB75D" w14:textId="19FB4AEC" w:rsidR="00D33F84" w:rsidRDefault="00DD0AF9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Reload the page</w:t>
            </w:r>
            <w:r w:rsidR="00D33F84">
              <w:rPr>
                <w:szCs w:val="24"/>
                <w:lang w:eastAsia="en-AU"/>
              </w:rPr>
              <w:t>.</w:t>
            </w:r>
          </w:p>
        </w:tc>
      </w:tr>
    </w:tbl>
    <w:p w14:paraId="3EDB7405" w14:textId="77777777" w:rsidR="00211A98" w:rsidRDefault="00211A98">
      <w:pPr>
        <w:spacing w:after="160" w:line="259" w:lineRule="auto"/>
      </w:pPr>
      <w:r>
        <w:br w:type="page"/>
      </w:r>
    </w:p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846"/>
        <w:gridCol w:w="4536"/>
        <w:gridCol w:w="2560"/>
        <w:gridCol w:w="1121"/>
      </w:tblGrid>
      <w:tr w:rsidR="00D33F84" w:rsidRPr="00605AA3" w14:paraId="1F969F25" w14:textId="77777777" w:rsidTr="00003E3D">
        <w:tc>
          <w:tcPr>
            <w:tcW w:w="846" w:type="dxa"/>
            <w:shd w:val="clear" w:color="auto" w:fill="941A1D"/>
          </w:tcPr>
          <w:p w14:paraId="41BB29C8" w14:textId="77777777" w:rsidR="00D33F84" w:rsidRPr="00605AA3" w:rsidRDefault="00D33F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lastRenderedPageBreak/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443EA969" w14:textId="77777777" w:rsidR="00D33F84" w:rsidRPr="00605AA3" w:rsidRDefault="00D33F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32F5ED1F" w14:textId="77777777" w:rsidR="00D33F84" w:rsidRPr="00605AA3" w:rsidRDefault="00D33F84" w:rsidP="00003E3D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D33F84" w14:paraId="70CAE67A" w14:textId="77777777" w:rsidTr="00003E3D">
        <w:tc>
          <w:tcPr>
            <w:tcW w:w="846" w:type="dxa"/>
          </w:tcPr>
          <w:p w14:paraId="706422F5" w14:textId="2A3D179A" w:rsidR="00D33F84" w:rsidRPr="00713645" w:rsidRDefault="00703D23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13</w:t>
            </w:r>
          </w:p>
        </w:tc>
        <w:tc>
          <w:tcPr>
            <w:tcW w:w="7096" w:type="dxa"/>
            <w:gridSpan w:val="2"/>
          </w:tcPr>
          <w:p w14:paraId="4C9E0D03" w14:textId="77777777" w:rsidR="00D33F84" w:rsidRPr="00713645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Delete a contact</w:t>
            </w:r>
          </w:p>
        </w:tc>
        <w:tc>
          <w:tcPr>
            <w:tcW w:w="1121" w:type="dxa"/>
          </w:tcPr>
          <w:p w14:paraId="6665F73E" w14:textId="77777777" w:rsidR="00D33F84" w:rsidRPr="00713645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D33F84" w14:paraId="0F89E196" w14:textId="77777777" w:rsidTr="00003E3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32F8D82C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D33F84" w14:paraId="0BE96A93" w14:textId="77777777" w:rsidTr="00003E3D">
        <w:tc>
          <w:tcPr>
            <w:tcW w:w="9063" w:type="dxa"/>
            <w:gridSpan w:val="4"/>
            <w:shd w:val="clear" w:color="auto" w:fill="FFFFFF" w:themeFill="background1"/>
          </w:tcPr>
          <w:p w14:paraId="379FE38D" w14:textId="7547B7C6" w:rsidR="00D33F84" w:rsidRPr="00605AA3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Delete an existing contact through the </w:t>
            </w:r>
            <w:r w:rsidR="00FB4976">
              <w:rPr>
                <w:szCs w:val="24"/>
                <w:lang w:eastAsia="en-AU"/>
              </w:rPr>
              <w:t>web form</w:t>
            </w:r>
          </w:p>
        </w:tc>
      </w:tr>
      <w:tr w:rsidR="00D33F84" w14:paraId="79FABCDC" w14:textId="77777777" w:rsidTr="00003E3D">
        <w:tc>
          <w:tcPr>
            <w:tcW w:w="5382" w:type="dxa"/>
            <w:gridSpan w:val="2"/>
            <w:shd w:val="clear" w:color="auto" w:fill="D9D9D9" w:themeFill="background1" w:themeFillShade="D9"/>
          </w:tcPr>
          <w:p w14:paraId="14AA2E6B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5FC38E5E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6C39A1A2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D33F84" w14:paraId="5BAD6CD7" w14:textId="77777777" w:rsidTr="00003E3D">
        <w:tc>
          <w:tcPr>
            <w:tcW w:w="5382" w:type="dxa"/>
            <w:gridSpan w:val="2"/>
            <w:shd w:val="clear" w:color="auto" w:fill="FFFFFF" w:themeFill="background1"/>
          </w:tcPr>
          <w:p w14:paraId="232C2B40" w14:textId="71204825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 xml:space="preserve">Delete contact details of record Id </w:t>
            </w:r>
            <w:r w:rsidR="00FB4976">
              <w:rPr>
                <w:szCs w:val="24"/>
                <w:lang w:eastAsia="en-AU"/>
              </w:rPr>
              <w:t>10</w:t>
            </w:r>
          </w:p>
        </w:tc>
        <w:tc>
          <w:tcPr>
            <w:tcW w:w="2560" w:type="dxa"/>
            <w:shd w:val="clear" w:color="auto" w:fill="FFFFFF" w:themeFill="background1"/>
          </w:tcPr>
          <w:p w14:paraId="68F1F6F2" w14:textId="0C6A07B7" w:rsidR="00D33F84" w:rsidRPr="00605AA3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Record Id 6 is deleted from XML file.</w:t>
            </w:r>
          </w:p>
        </w:tc>
        <w:tc>
          <w:tcPr>
            <w:tcW w:w="1121" w:type="dxa"/>
            <w:shd w:val="clear" w:color="auto" w:fill="FFFFFF" w:themeFill="background1"/>
          </w:tcPr>
          <w:p w14:paraId="259B8E43" w14:textId="77777777" w:rsidR="00D33F84" w:rsidRPr="00605AA3" w:rsidRDefault="00D33F84" w:rsidP="00003E3D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D33F84" w14:paraId="38DECA68" w14:textId="77777777" w:rsidTr="00003E3D">
        <w:tc>
          <w:tcPr>
            <w:tcW w:w="9063" w:type="dxa"/>
            <w:gridSpan w:val="4"/>
            <w:shd w:val="clear" w:color="auto" w:fill="auto"/>
          </w:tcPr>
          <w:p w14:paraId="27355F68" w14:textId="23842836" w:rsidR="00D33F84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4599D074" w14:textId="1528C552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noProof/>
              </w:rPr>
              <w:t xml:space="preserve"> </w:t>
            </w:r>
            <w:r w:rsidR="008F65BD" w:rsidRPr="008F65BD">
              <w:rPr>
                <w:noProof/>
              </w:rPr>
              <w:drawing>
                <wp:inline distT="0" distB="0" distL="0" distR="0" wp14:anchorId="58268B0B" wp14:editId="32E58D5D">
                  <wp:extent cx="2562108" cy="46577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925" cy="46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F84" w14:paraId="04D95440" w14:textId="77777777" w:rsidTr="00003E3D">
        <w:tc>
          <w:tcPr>
            <w:tcW w:w="9063" w:type="dxa"/>
            <w:gridSpan w:val="4"/>
            <w:shd w:val="clear" w:color="auto" w:fill="D9D9D9" w:themeFill="background1" w:themeFillShade="D9"/>
          </w:tcPr>
          <w:p w14:paraId="5607D092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D33F84" w14:paraId="10A1A358" w14:textId="77777777" w:rsidTr="00003E3D">
        <w:tc>
          <w:tcPr>
            <w:tcW w:w="846" w:type="dxa"/>
            <w:shd w:val="clear" w:color="auto" w:fill="FFFFFF" w:themeFill="background1"/>
          </w:tcPr>
          <w:p w14:paraId="2081BB3F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2BF928DE" w14:textId="179AD45E" w:rsidR="00D33F84" w:rsidRPr="00605AA3" w:rsidRDefault="00FB4976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Enter staff Id in the Id textbox</w:t>
            </w:r>
            <w:r w:rsidR="00D33F84">
              <w:rPr>
                <w:szCs w:val="24"/>
                <w:lang w:eastAsia="en-AU"/>
              </w:rPr>
              <w:t>.</w:t>
            </w:r>
          </w:p>
        </w:tc>
      </w:tr>
      <w:tr w:rsidR="00D33F84" w14:paraId="7DE8FB86" w14:textId="77777777" w:rsidTr="00003E3D">
        <w:tc>
          <w:tcPr>
            <w:tcW w:w="846" w:type="dxa"/>
            <w:shd w:val="clear" w:color="auto" w:fill="FFFFFF" w:themeFill="background1"/>
          </w:tcPr>
          <w:p w14:paraId="24042084" w14:textId="77777777" w:rsidR="00D33F84" w:rsidRPr="00713645" w:rsidRDefault="00D33F84" w:rsidP="00003E3D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4D602E9C" w14:textId="1CD9AF94" w:rsidR="00D33F84" w:rsidRPr="00605AA3" w:rsidRDefault="00D33F84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</w:t>
            </w:r>
            <w:r w:rsidR="00FB4976">
              <w:rPr>
                <w:szCs w:val="24"/>
                <w:lang w:eastAsia="en-AU"/>
              </w:rPr>
              <w:t>Find</w:t>
            </w:r>
            <w:r>
              <w:rPr>
                <w:szCs w:val="24"/>
                <w:lang w:eastAsia="en-AU"/>
              </w:rPr>
              <w:t>] button.</w:t>
            </w:r>
          </w:p>
        </w:tc>
      </w:tr>
      <w:tr w:rsidR="00FB4976" w14:paraId="012BB16A" w14:textId="77777777" w:rsidTr="00003E3D">
        <w:tc>
          <w:tcPr>
            <w:tcW w:w="846" w:type="dxa"/>
            <w:shd w:val="clear" w:color="auto" w:fill="FFFFFF" w:themeFill="background1"/>
          </w:tcPr>
          <w:p w14:paraId="2155F94E" w14:textId="0441EBFB" w:rsidR="00FB4976" w:rsidRPr="00713645" w:rsidRDefault="00FB4976" w:rsidP="00003E3D">
            <w:pPr>
              <w:rPr>
                <w:b/>
                <w:bCs/>
                <w:szCs w:val="24"/>
                <w:lang w:eastAsia="en-AU"/>
              </w:rPr>
            </w:pPr>
            <w:r>
              <w:rPr>
                <w:b/>
                <w:bCs/>
                <w:szCs w:val="24"/>
                <w:lang w:eastAsia="en-AU"/>
              </w:rPr>
              <w:t>3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7A49ED90" w14:textId="3B1F8B64" w:rsidR="00FB4976" w:rsidRDefault="00FB4976" w:rsidP="00003E3D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[Delete] button.</w:t>
            </w:r>
          </w:p>
        </w:tc>
      </w:tr>
    </w:tbl>
    <w:p w14:paraId="651A73D1" w14:textId="149619F3" w:rsidR="00542A84" w:rsidRDefault="00542A84" w:rsidP="00542A84"/>
    <w:p w14:paraId="5D6E4269" w14:textId="69F6ACC1" w:rsidR="00E31391" w:rsidRDefault="00E31391" w:rsidP="00542A84"/>
    <w:tbl>
      <w:tblPr>
        <w:tblStyle w:val="TableGrid"/>
        <w:tblW w:w="9063" w:type="dxa"/>
        <w:tblLook w:val="04A0" w:firstRow="1" w:lastRow="0" w:firstColumn="1" w:lastColumn="0" w:noHBand="0" w:noVBand="1"/>
      </w:tblPr>
      <w:tblGrid>
        <w:gridCol w:w="1230"/>
        <w:gridCol w:w="3723"/>
        <w:gridCol w:w="2787"/>
        <w:gridCol w:w="1566"/>
      </w:tblGrid>
      <w:tr w:rsidR="00E31391" w:rsidRPr="00605AA3" w14:paraId="7B08AD72" w14:textId="77777777" w:rsidTr="00B546EC">
        <w:tc>
          <w:tcPr>
            <w:tcW w:w="846" w:type="dxa"/>
            <w:shd w:val="clear" w:color="auto" w:fill="941A1D"/>
          </w:tcPr>
          <w:p w14:paraId="535B7BBF" w14:textId="77777777" w:rsidR="00E31391" w:rsidRPr="00605AA3" w:rsidRDefault="00E31391" w:rsidP="00B546EC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lastRenderedPageBreak/>
              <w:t>Test #</w:t>
            </w:r>
          </w:p>
        </w:tc>
        <w:tc>
          <w:tcPr>
            <w:tcW w:w="7096" w:type="dxa"/>
            <w:gridSpan w:val="2"/>
            <w:shd w:val="clear" w:color="auto" w:fill="941A1D"/>
          </w:tcPr>
          <w:p w14:paraId="77A73962" w14:textId="77777777" w:rsidR="00E31391" w:rsidRPr="00605AA3" w:rsidRDefault="00E31391" w:rsidP="00B546EC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Name and description</w:t>
            </w:r>
          </w:p>
        </w:tc>
        <w:tc>
          <w:tcPr>
            <w:tcW w:w="1121" w:type="dxa"/>
            <w:shd w:val="clear" w:color="auto" w:fill="941A1D"/>
          </w:tcPr>
          <w:p w14:paraId="65514D20" w14:textId="77777777" w:rsidR="00E31391" w:rsidRPr="00605AA3" w:rsidRDefault="00E31391" w:rsidP="00B546EC">
            <w:pPr>
              <w:rPr>
                <w:b/>
                <w:color w:val="FFFFFF" w:themeColor="background1"/>
                <w:szCs w:val="24"/>
                <w:lang w:eastAsia="en-AU"/>
              </w:rPr>
            </w:pPr>
            <w:r w:rsidRPr="00605AA3">
              <w:rPr>
                <w:b/>
                <w:color w:val="FFFFFF" w:themeColor="background1"/>
                <w:szCs w:val="24"/>
                <w:lang w:eastAsia="en-AU"/>
              </w:rPr>
              <w:t>Priority</w:t>
            </w:r>
          </w:p>
        </w:tc>
      </w:tr>
      <w:tr w:rsidR="00E31391" w14:paraId="46B4A46F" w14:textId="77777777" w:rsidTr="00B546EC">
        <w:tc>
          <w:tcPr>
            <w:tcW w:w="846" w:type="dxa"/>
          </w:tcPr>
          <w:p w14:paraId="16F2F30A" w14:textId="74A01449" w:rsidR="00E31391" w:rsidRPr="00713645" w:rsidRDefault="00703D23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14</w:t>
            </w:r>
          </w:p>
        </w:tc>
        <w:tc>
          <w:tcPr>
            <w:tcW w:w="7096" w:type="dxa"/>
            <w:gridSpan w:val="2"/>
          </w:tcPr>
          <w:p w14:paraId="01628D98" w14:textId="374BD40D" w:rsidR="00E31391" w:rsidRPr="00713645" w:rsidRDefault="00E31391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 with department details</w:t>
            </w:r>
          </w:p>
        </w:tc>
        <w:tc>
          <w:tcPr>
            <w:tcW w:w="1121" w:type="dxa"/>
          </w:tcPr>
          <w:p w14:paraId="3CDEB438" w14:textId="77777777" w:rsidR="00E31391" w:rsidRPr="00713645" w:rsidRDefault="00E31391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High</w:t>
            </w:r>
          </w:p>
        </w:tc>
      </w:tr>
      <w:tr w:rsidR="00E31391" w14:paraId="0F6DCBB6" w14:textId="77777777" w:rsidTr="00B546EC">
        <w:tc>
          <w:tcPr>
            <w:tcW w:w="9063" w:type="dxa"/>
            <w:gridSpan w:val="4"/>
            <w:shd w:val="clear" w:color="auto" w:fill="D9D9D9" w:themeFill="background1" w:themeFillShade="D9"/>
          </w:tcPr>
          <w:p w14:paraId="1B14FE55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t</w:t>
            </w:r>
            <w:r w:rsidRPr="00713645">
              <w:rPr>
                <w:b/>
                <w:bCs/>
                <w:szCs w:val="24"/>
                <w:lang w:eastAsia="en-AU"/>
              </w:rPr>
              <w:t>ype</w:t>
            </w:r>
            <w:r>
              <w:rPr>
                <w:b/>
                <w:bCs/>
                <w:szCs w:val="24"/>
                <w:lang w:eastAsia="en-AU"/>
              </w:rPr>
              <w:t>/technique</w:t>
            </w:r>
          </w:p>
        </w:tc>
      </w:tr>
      <w:tr w:rsidR="00E31391" w14:paraId="0BE2CC2A" w14:textId="77777777" w:rsidTr="00B546EC">
        <w:tc>
          <w:tcPr>
            <w:tcW w:w="9063" w:type="dxa"/>
            <w:gridSpan w:val="4"/>
            <w:shd w:val="clear" w:color="auto" w:fill="FFFFFF" w:themeFill="background1"/>
          </w:tcPr>
          <w:p w14:paraId="022CCDE0" w14:textId="501AAC11" w:rsidR="00E31391" w:rsidRPr="00605AA3" w:rsidRDefault="00E31391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[Department] link on the navigation bar</w:t>
            </w:r>
          </w:p>
        </w:tc>
      </w:tr>
      <w:tr w:rsidR="00E31391" w14:paraId="49BD3E5F" w14:textId="77777777" w:rsidTr="00B546EC">
        <w:tc>
          <w:tcPr>
            <w:tcW w:w="5382" w:type="dxa"/>
            <w:gridSpan w:val="2"/>
            <w:shd w:val="clear" w:color="auto" w:fill="D9D9D9" w:themeFill="background1" w:themeFillShade="D9"/>
          </w:tcPr>
          <w:p w14:paraId="16BF2D2C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 xml:space="preserve">Test </w:t>
            </w:r>
            <w:r>
              <w:rPr>
                <w:b/>
                <w:bCs/>
                <w:szCs w:val="24"/>
                <w:lang w:eastAsia="en-AU"/>
              </w:rPr>
              <w:t>d</w:t>
            </w:r>
            <w:r w:rsidRPr="00713645">
              <w:rPr>
                <w:b/>
                <w:bCs/>
                <w:szCs w:val="24"/>
                <w:lang w:eastAsia="en-AU"/>
              </w:rPr>
              <w:t>ata</w:t>
            </w:r>
          </w:p>
        </w:tc>
        <w:tc>
          <w:tcPr>
            <w:tcW w:w="2560" w:type="dxa"/>
            <w:shd w:val="clear" w:color="auto" w:fill="D9D9D9" w:themeFill="background1" w:themeFillShade="D9"/>
          </w:tcPr>
          <w:p w14:paraId="3F34A726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Expected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61FD33E8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Pass/Fail</w:t>
            </w:r>
          </w:p>
        </w:tc>
      </w:tr>
      <w:tr w:rsidR="00E31391" w14:paraId="42D05919" w14:textId="77777777" w:rsidTr="00B546EC">
        <w:tc>
          <w:tcPr>
            <w:tcW w:w="5382" w:type="dxa"/>
            <w:gridSpan w:val="2"/>
            <w:shd w:val="clear" w:color="auto" w:fill="FFFFFF" w:themeFill="background1"/>
          </w:tcPr>
          <w:p w14:paraId="7C0E9C59" w14:textId="77195F19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[Department] link on the navigation bar</w:t>
            </w:r>
          </w:p>
        </w:tc>
        <w:tc>
          <w:tcPr>
            <w:tcW w:w="2560" w:type="dxa"/>
            <w:shd w:val="clear" w:color="auto" w:fill="FFFFFF" w:themeFill="background1"/>
          </w:tcPr>
          <w:p w14:paraId="5790FA5E" w14:textId="5EA873FB" w:rsidR="00E31391" w:rsidRPr="00605AA3" w:rsidRDefault="00E31391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loads with a table of department details</w:t>
            </w:r>
          </w:p>
        </w:tc>
        <w:tc>
          <w:tcPr>
            <w:tcW w:w="1121" w:type="dxa"/>
            <w:shd w:val="clear" w:color="auto" w:fill="FFFFFF" w:themeFill="background1"/>
          </w:tcPr>
          <w:p w14:paraId="6FE1C1AF" w14:textId="77777777" w:rsidR="00E31391" w:rsidRPr="00605AA3" w:rsidRDefault="00E31391" w:rsidP="00B546EC">
            <w:pPr>
              <w:rPr>
                <w:szCs w:val="24"/>
                <w:lang w:eastAsia="en-AU"/>
              </w:rPr>
            </w:pPr>
            <w:r w:rsidRPr="00605AA3">
              <w:rPr>
                <w:szCs w:val="24"/>
                <w:lang w:eastAsia="en-AU"/>
              </w:rPr>
              <w:t>Pass</w:t>
            </w:r>
          </w:p>
        </w:tc>
      </w:tr>
      <w:tr w:rsidR="00E31391" w14:paraId="04D9EF8F" w14:textId="77777777" w:rsidTr="00B546EC">
        <w:tc>
          <w:tcPr>
            <w:tcW w:w="9063" w:type="dxa"/>
            <w:gridSpan w:val="4"/>
            <w:shd w:val="clear" w:color="auto" w:fill="auto"/>
          </w:tcPr>
          <w:p w14:paraId="4DF6FE1B" w14:textId="77777777" w:rsidR="00E31391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Actual</w:t>
            </w:r>
          </w:p>
          <w:p w14:paraId="177F2C7A" w14:textId="1FAC376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E31391">
              <w:rPr>
                <w:b/>
                <w:bCs/>
                <w:noProof/>
                <w:szCs w:val="24"/>
                <w:lang w:eastAsia="en-AU"/>
              </w:rPr>
              <w:drawing>
                <wp:inline distT="0" distB="0" distL="0" distR="0" wp14:anchorId="2CD63EA4" wp14:editId="18DCEFDA">
                  <wp:extent cx="5731510" cy="2701925"/>
                  <wp:effectExtent l="19050" t="19050" r="21590" b="222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1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391" w14:paraId="0BDC3814" w14:textId="77777777" w:rsidTr="00B546EC">
        <w:tc>
          <w:tcPr>
            <w:tcW w:w="9063" w:type="dxa"/>
            <w:gridSpan w:val="4"/>
            <w:shd w:val="clear" w:color="auto" w:fill="D9D9D9" w:themeFill="background1" w:themeFillShade="D9"/>
          </w:tcPr>
          <w:p w14:paraId="37C7ED02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Steps</w:t>
            </w:r>
          </w:p>
        </w:tc>
      </w:tr>
      <w:tr w:rsidR="00E31391" w14:paraId="09D76D29" w14:textId="77777777" w:rsidTr="00B546EC">
        <w:tc>
          <w:tcPr>
            <w:tcW w:w="846" w:type="dxa"/>
            <w:shd w:val="clear" w:color="auto" w:fill="FFFFFF" w:themeFill="background1"/>
          </w:tcPr>
          <w:p w14:paraId="1A5FFC48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1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6F5E25A7" w14:textId="775F746B" w:rsidR="00E31391" w:rsidRPr="00605AA3" w:rsidRDefault="00E31391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Click the [Department] link on the navigation bar.</w:t>
            </w:r>
          </w:p>
        </w:tc>
      </w:tr>
      <w:tr w:rsidR="00E31391" w14:paraId="4634FDF6" w14:textId="77777777" w:rsidTr="00B546EC">
        <w:tc>
          <w:tcPr>
            <w:tcW w:w="846" w:type="dxa"/>
            <w:shd w:val="clear" w:color="auto" w:fill="FFFFFF" w:themeFill="background1"/>
          </w:tcPr>
          <w:p w14:paraId="28836A2E" w14:textId="77777777" w:rsidR="00E31391" w:rsidRPr="00713645" w:rsidRDefault="00E31391" w:rsidP="00B546EC">
            <w:pPr>
              <w:rPr>
                <w:b/>
                <w:bCs/>
                <w:szCs w:val="24"/>
                <w:lang w:eastAsia="en-AU"/>
              </w:rPr>
            </w:pPr>
            <w:r w:rsidRPr="00713645">
              <w:rPr>
                <w:b/>
                <w:bCs/>
                <w:szCs w:val="24"/>
                <w:lang w:eastAsia="en-AU"/>
              </w:rPr>
              <w:t>2</w:t>
            </w:r>
          </w:p>
        </w:tc>
        <w:tc>
          <w:tcPr>
            <w:tcW w:w="8217" w:type="dxa"/>
            <w:gridSpan w:val="3"/>
            <w:shd w:val="clear" w:color="auto" w:fill="FFFFFF" w:themeFill="background1"/>
          </w:tcPr>
          <w:p w14:paraId="548D2799" w14:textId="33B24692" w:rsidR="00E31391" w:rsidRPr="00605AA3" w:rsidRDefault="00E31391" w:rsidP="00B546EC">
            <w:pPr>
              <w:rPr>
                <w:szCs w:val="24"/>
                <w:lang w:eastAsia="en-AU"/>
              </w:rPr>
            </w:pPr>
            <w:r>
              <w:rPr>
                <w:szCs w:val="24"/>
                <w:lang w:eastAsia="en-AU"/>
              </w:rPr>
              <w:t>Page loads with a table of department details.</w:t>
            </w:r>
          </w:p>
        </w:tc>
      </w:tr>
    </w:tbl>
    <w:p w14:paraId="374E568F" w14:textId="77777777" w:rsidR="00E31391" w:rsidRPr="00542A84" w:rsidRDefault="00E31391" w:rsidP="00542A84">
      <w:bookmarkStart w:id="3" w:name="_GoBack"/>
      <w:bookmarkEnd w:id="3"/>
    </w:p>
    <w:sectPr w:rsidR="00E31391" w:rsidRPr="00542A84" w:rsidSect="00BC1DA3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5B9D7" w14:textId="77777777" w:rsidR="008F17E8" w:rsidRDefault="008F17E8" w:rsidP="00A25945">
      <w:pPr>
        <w:spacing w:after="0" w:line="240" w:lineRule="auto"/>
      </w:pPr>
      <w:r>
        <w:separator/>
      </w:r>
    </w:p>
  </w:endnote>
  <w:endnote w:type="continuationSeparator" w:id="0">
    <w:p w14:paraId="4B534D9E" w14:textId="77777777" w:rsidR="008F17E8" w:rsidRDefault="008F17E8" w:rsidP="00A25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605C7" w14:textId="77777777" w:rsidR="00FE302D" w:rsidRDefault="00FE302D" w:rsidP="002351B5">
    <w:pPr>
      <w:pStyle w:val="Subtitle"/>
      <w:tabs>
        <w:tab w:val="right" w:pos="8931"/>
      </w:tabs>
      <w:jc w:val="left"/>
    </w:pPr>
    <w:r>
      <w:t>Red Opal Innovations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F4F57" w14:textId="77777777" w:rsidR="008F17E8" w:rsidRDefault="008F17E8" w:rsidP="00A25945">
      <w:pPr>
        <w:spacing w:after="0" w:line="240" w:lineRule="auto"/>
      </w:pPr>
      <w:r>
        <w:separator/>
      </w:r>
    </w:p>
  </w:footnote>
  <w:footnote w:type="continuationSeparator" w:id="0">
    <w:p w14:paraId="7952134B" w14:textId="77777777" w:rsidR="008F17E8" w:rsidRDefault="008F17E8" w:rsidP="00A25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BD7E6" w14:textId="0E9E6458" w:rsidR="00FE302D" w:rsidRDefault="00FE302D" w:rsidP="00E0598F">
    <w:pPr>
      <w:pStyle w:val="Subtitle"/>
      <w:tabs>
        <w:tab w:val="right" w:pos="8931"/>
      </w:tabs>
    </w:pPr>
    <w:r>
      <w:tab/>
    </w:r>
    <w:r w:rsidRPr="00240801">
      <w:t>Test Plan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B0AF6"/>
    <w:multiLevelType w:val="hybridMultilevel"/>
    <w:tmpl w:val="4814B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A07CE"/>
    <w:multiLevelType w:val="hybridMultilevel"/>
    <w:tmpl w:val="46744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44B78"/>
    <w:multiLevelType w:val="hybridMultilevel"/>
    <w:tmpl w:val="FA0E9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025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0E6935"/>
    <w:multiLevelType w:val="hybridMultilevel"/>
    <w:tmpl w:val="BEAE9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113F9"/>
    <w:multiLevelType w:val="hybridMultilevel"/>
    <w:tmpl w:val="DAE8AA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966AA"/>
    <w:multiLevelType w:val="hybridMultilevel"/>
    <w:tmpl w:val="5FA223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B4800"/>
    <w:multiLevelType w:val="hybridMultilevel"/>
    <w:tmpl w:val="CE0071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54662"/>
    <w:multiLevelType w:val="hybridMultilevel"/>
    <w:tmpl w:val="9EDCFB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1E33A0"/>
    <w:multiLevelType w:val="hybridMultilevel"/>
    <w:tmpl w:val="6A5E1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9"/>
  </w:num>
  <w:num w:numId="8">
    <w:abstractNumId w:val="0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01"/>
    <w:rsid w:val="00020120"/>
    <w:rsid w:val="000750E8"/>
    <w:rsid w:val="0007611E"/>
    <w:rsid w:val="00081222"/>
    <w:rsid w:val="00097605"/>
    <w:rsid w:val="000F645D"/>
    <w:rsid w:val="001312BE"/>
    <w:rsid w:val="001A50C3"/>
    <w:rsid w:val="001F212B"/>
    <w:rsid w:val="00211A98"/>
    <w:rsid w:val="002351B5"/>
    <w:rsid w:val="00240801"/>
    <w:rsid w:val="00273D42"/>
    <w:rsid w:val="002822D3"/>
    <w:rsid w:val="0029638D"/>
    <w:rsid w:val="002B037F"/>
    <w:rsid w:val="002B57D9"/>
    <w:rsid w:val="002E572B"/>
    <w:rsid w:val="002E5D94"/>
    <w:rsid w:val="002E733B"/>
    <w:rsid w:val="002F23A6"/>
    <w:rsid w:val="00302FA7"/>
    <w:rsid w:val="0033120A"/>
    <w:rsid w:val="003876F3"/>
    <w:rsid w:val="003C1212"/>
    <w:rsid w:val="003D699D"/>
    <w:rsid w:val="00420316"/>
    <w:rsid w:val="00453CF1"/>
    <w:rsid w:val="00456329"/>
    <w:rsid w:val="004604F5"/>
    <w:rsid w:val="00470A54"/>
    <w:rsid w:val="004C51FA"/>
    <w:rsid w:val="004D1195"/>
    <w:rsid w:val="00542A84"/>
    <w:rsid w:val="0055172B"/>
    <w:rsid w:val="00580E41"/>
    <w:rsid w:val="00581622"/>
    <w:rsid w:val="00595EAD"/>
    <w:rsid w:val="005C63FC"/>
    <w:rsid w:val="005D0465"/>
    <w:rsid w:val="00605AA3"/>
    <w:rsid w:val="006540BF"/>
    <w:rsid w:val="00674497"/>
    <w:rsid w:val="006B4F3A"/>
    <w:rsid w:val="006D740F"/>
    <w:rsid w:val="006E7C18"/>
    <w:rsid w:val="00703D23"/>
    <w:rsid w:val="00713AF8"/>
    <w:rsid w:val="0071627B"/>
    <w:rsid w:val="00790AE1"/>
    <w:rsid w:val="00794CD1"/>
    <w:rsid w:val="0079600B"/>
    <w:rsid w:val="007A12C1"/>
    <w:rsid w:val="007C109D"/>
    <w:rsid w:val="007C1788"/>
    <w:rsid w:val="007E3267"/>
    <w:rsid w:val="0082797C"/>
    <w:rsid w:val="008472FD"/>
    <w:rsid w:val="0085456A"/>
    <w:rsid w:val="00871B51"/>
    <w:rsid w:val="0089478F"/>
    <w:rsid w:val="008A61AB"/>
    <w:rsid w:val="008D1A0F"/>
    <w:rsid w:val="008D49FD"/>
    <w:rsid w:val="008F17E8"/>
    <w:rsid w:val="008F65BD"/>
    <w:rsid w:val="00907E6B"/>
    <w:rsid w:val="00925254"/>
    <w:rsid w:val="009362C2"/>
    <w:rsid w:val="00955ECB"/>
    <w:rsid w:val="009A340E"/>
    <w:rsid w:val="009A70D8"/>
    <w:rsid w:val="009C342B"/>
    <w:rsid w:val="009E4479"/>
    <w:rsid w:val="00A25945"/>
    <w:rsid w:val="00A72DDC"/>
    <w:rsid w:val="00AA77CE"/>
    <w:rsid w:val="00AB67FD"/>
    <w:rsid w:val="00AC4EA9"/>
    <w:rsid w:val="00AD40E7"/>
    <w:rsid w:val="00AF6B8A"/>
    <w:rsid w:val="00B00E71"/>
    <w:rsid w:val="00B12B30"/>
    <w:rsid w:val="00B30ADC"/>
    <w:rsid w:val="00B365E3"/>
    <w:rsid w:val="00B70F46"/>
    <w:rsid w:val="00B82831"/>
    <w:rsid w:val="00BC1DA3"/>
    <w:rsid w:val="00BC7A18"/>
    <w:rsid w:val="00C35081"/>
    <w:rsid w:val="00C6032F"/>
    <w:rsid w:val="00C87166"/>
    <w:rsid w:val="00C908AC"/>
    <w:rsid w:val="00D33F84"/>
    <w:rsid w:val="00D91279"/>
    <w:rsid w:val="00D9431A"/>
    <w:rsid w:val="00DB3D0B"/>
    <w:rsid w:val="00DB3F12"/>
    <w:rsid w:val="00DC2B94"/>
    <w:rsid w:val="00DD0AF9"/>
    <w:rsid w:val="00DF5B00"/>
    <w:rsid w:val="00E0598F"/>
    <w:rsid w:val="00E102A6"/>
    <w:rsid w:val="00E31391"/>
    <w:rsid w:val="00E8327E"/>
    <w:rsid w:val="00EE166A"/>
    <w:rsid w:val="00F33DBF"/>
    <w:rsid w:val="00F80415"/>
    <w:rsid w:val="00FB4976"/>
    <w:rsid w:val="00FC3568"/>
    <w:rsid w:val="00FC722C"/>
    <w:rsid w:val="00FD3F0B"/>
    <w:rsid w:val="00FE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8A26"/>
  <w15:chartTrackingRefBased/>
  <w15:docId w15:val="{77BE4D10-E744-477F-8525-BE6182048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56A"/>
    <w:pPr>
      <w:spacing w:after="200" w:line="276" w:lineRule="auto"/>
    </w:pPr>
    <w:rPr>
      <w:rFonts w:ascii="Trebuchet MS" w:hAnsi="Trebuchet MS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415"/>
    <w:pPr>
      <w:keepNext/>
      <w:keepLines/>
      <w:spacing w:before="240" w:after="120"/>
      <w:outlineLvl w:val="0"/>
    </w:pPr>
    <w:rPr>
      <w:rFonts w:eastAsiaTheme="majorEastAsia" w:cs="Consolas"/>
      <w:b/>
      <w:color w:val="941A1D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415"/>
    <w:pPr>
      <w:keepNext/>
      <w:keepLines/>
      <w:spacing w:before="120" w:after="60"/>
      <w:outlineLvl w:val="1"/>
    </w:pPr>
    <w:rPr>
      <w:rFonts w:eastAsiaTheme="majorEastAsia" w:cs="Consolas"/>
      <w:b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415"/>
    <w:pPr>
      <w:keepNext/>
      <w:keepLines/>
      <w:spacing w:before="40" w:after="0"/>
      <w:outlineLvl w:val="2"/>
    </w:pPr>
    <w:rPr>
      <w:rFonts w:eastAsia="Consolas" w:cs="Consolas"/>
      <w:b/>
      <w:color w:val="595959" w:themeColor="text1" w:themeTint="A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4F3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7F7F7F" w:themeColor="text1" w:themeTint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7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0415"/>
    <w:rPr>
      <w:rFonts w:ascii="Trebuchet MS" w:eastAsiaTheme="majorEastAsia" w:hAnsi="Trebuchet MS" w:cs="Consolas"/>
      <w:b/>
      <w:color w:val="941A1D"/>
      <w:sz w:val="32"/>
      <w:szCs w:val="32"/>
      <w:lang w:val="en-AU"/>
    </w:rPr>
  </w:style>
  <w:style w:type="paragraph" w:styleId="Title">
    <w:name w:val="Title"/>
    <w:basedOn w:val="Normal"/>
    <w:next w:val="Normal"/>
    <w:link w:val="TitleChar"/>
    <w:rsid w:val="00F80415"/>
    <w:pPr>
      <w:keepNext/>
      <w:keepLines/>
      <w:spacing w:after="0"/>
      <w:jc w:val="right"/>
    </w:pPr>
    <w:rPr>
      <w:rFonts w:eastAsia="Trebuchet MS" w:cs="Trebuchet MS"/>
      <w:sz w:val="42"/>
      <w:szCs w:val="20"/>
      <w:lang w:eastAsia="en-AU"/>
    </w:rPr>
  </w:style>
  <w:style w:type="character" w:customStyle="1" w:styleId="TitleChar">
    <w:name w:val="Title Char"/>
    <w:basedOn w:val="DefaultParagraphFont"/>
    <w:link w:val="Title"/>
    <w:rsid w:val="00F80415"/>
    <w:rPr>
      <w:rFonts w:ascii="Trebuchet MS" w:eastAsia="Trebuchet MS" w:hAnsi="Trebuchet MS" w:cs="Trebuchet MS"/>
      <w:sz w:val="42"/>
      <w:szCs w:val="20"/>
      <w:lang w:val="en-AU" w:eastAsia="en-AU"/>
    </w:rPr>
  </w:style>
  <w:style w:type="paragraph" w:styleId="Subtitle">
    <w:name w:val="Subtitle"/>
    <w:basedOn w:val="Normal"/>
    <w:next w:val="Normal"/>
    <w:link w:val="SubtitleChar"/>
    <w:rsid w:val="00F80415"/>
    <w:pPr>
      <w:keepNext/>
      <w:keepLines/>
      <w:jc w:val="right"/>
    </w:pPr>
    <w:rPr>
      <w:rFonts w:eastAsia="Trebuchet MS" w:cs="Trebuchet MS"/>
      <w:color w:val="000000" w:themeColor="text1"/>
      <w:sz w:val="26"/>
      <w:szCs w:val="20"/>
      <w:lang w:eastAsia="en-AU"/>
    </w:rPr>
  </w:style>
  <w:style w:type="character" w:customStyle="1" w:styleId="SubtitleChar">
    <w:name w:val="Subtitle Char"/>
    <w:basedOn w:val="DefaultParagraphFont"/>
    <w:link w:val="Subtitle"/>
    <w:rsid w:val="00F80415"/>
    <w:rPr>
      <w:rFonts w:ascii="Trebuchet MS" w:eastAsia="Trebuchet MS" w:hAnsi="Trebuchet MS" w:cs="Trebuchet MS"/>
      <w:color w:val="000000" w:themeColor="text1"/>
      <w:sz w:val="26"/>
      <w:szCs w:val="20"/>
      <w:lang w:val="en-AU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F80415"/>
    <w:rPr>
      <w:rFonts w:ascii="Trebuchet MS" w:eastAsiaTheme="majorEastAsia" w:hAnsi="Trebuchet MS" w:cs="Consolas"/>
      <w:b/>
      <w:color w:val="262626" w:themeColor="text1" w:themeTint="D9"/>
      <w:sz w:val="28"/>
      <w:szCs w:val="28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F80415"/>
    <w:rPr>
      <w:rFonts w:ascii="Trebuchet MS" w:eastAsia="Consolas" w:hAnsi="Trebuchet MS" w:cs="Consolas"/>
      <w:b/>
      <w:color w:val="595959" w:themeColor="text1" w:themeTint="A6"/>
      <w:sz w:val="24"/>
      <w:szCs w:val="24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4D1195"/>
    <w:pPr>
      <w:spacing w:line="259" w:lineRule="auto"/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D11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740F"/>
    <w:pPr>
      <w:tabs>
        <w:tab w:val="right" w:leader="dot" w:pos="9016"/>
      </w:tabs>
      <w:spacing w:after="100"/>
      <w:ind w:left="221"/>
    </w:pPr>
  </w:style>
  <w:style w:type="character" w:styleId="Hyperlink">
    <w:name w:val="Hyperlink"/>
    <w:basedOn w:val="DefaultParagraphFont"/>
    <w:uiPriority w:val="99"/>
    <w:unhideWhenUsed/>
    <w:rsid w:val="004D119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59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945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A259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945"/>
    <w:rPr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6B4F3A"/>
    <w:rPr>
      <w:rFonts w:ascii="Trebuchet MS" w:eastAsiaTheme="majorEastAsia" w:hAnsi="Trebuchet MS" w:cstheme="majorBidi"/>
      <w:i/>
      <w:iCs/>
      <w:color w:val="7F7F7F" w:themeColor="text1" w:themeTint="80"/>
      <w:lang w:val="en-AU"/>
    </w:rPr>
  </w:style>
  <w:style w:type="table" w:customStyle="1" w:styleId="ROItable">
    <w:name w:val="ROI table"/>
    <w:basedOn w:val="TableGrid1"/>
    <w:uiPriority w:val="99"/>
    <w:rsid w:val="0085456A"/>
    <w:pPr>
      <w:spacing w:after="0" w:line="240" w:lineRule="auto"/>
    </w:pPr>
    <w:tblPr/>
    <w:tcPr>
      <w:shd w:val="clear" w:color="auto" w:fill="auto"/>
    </w:tcPr>
    <w:tblStylePr w:type="firstRow">
      <w:pPr>
        <w:jc w:val="center"/>
      </w:pPr>
      <w:rPr>
        <w:rFonts w:ascii="Trebuchet MS" w:hAnsi="Trebuchet MS"/>
        <w:sz w:val="26"/>
      </w:rPr>
      <w:tblPr/>
      <w:tcPr>
        <w:shd w:val="clear" w:color="auto" w:fill="D9D9D9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5456A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854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08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01"/>
    <w:rPr>
      <w:rFonts w:ascii="Segoe UI" w:hAnsi="Segoe UI" w:cs="Segoe UI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win\Downloads\ROI_Report_template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237A2348766F43B5753E6FD8EE71AB" ma:contentTypeVersion="5" ma:contentTypeDescription="Create a new document." ma:contentTypeScope="" ma:versionID="7507b5c835803ef743f7172d36de14cc">
  <xsd:schema xmlns:xsd="http://www.w3.org/2001/XMLSchema" xmlns:xs="http://www.w3.org/2001/XMLSchema" xmlns:p="http://schemas.microsoft.com/office/2006/metadata/properties" xmlns:ns2="481ebe90-1a0d-467d-a133-8c4febd534eb" targetNamespace="http://schemas.microsoft.com/office/2006/metadata/properties" ma:root="true" ma:fieldsID="59c6a86777d35f9a98fedd72bda68a86" ns2:_="">
    <xsd:import namespace="481ebe90-1a0d-467d-a133-8c4febd534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1ebe90-1a0d-467d-a133-8c4febd534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2B751-A43C-4CD0-A2A6-656B00DAB6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5D0E1D-4280-4459-AC33-941DA5B49F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A4B7EE-4E07-4407-864C-A88E59BBCF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1ebe90-1a0d-467d-a133-8c4febd534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BC8325-2116-4A4B-8847-C593EE872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ROI_Report_template (1).dotx</Template>
  <TotalTime>160</TotalTime>
  <Pages>17</Pages>
  <Words>1144</Words>
  <Characters>6526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and Training</Company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Annette Krause</dc:creator>
  <cp:keywords/>
  <dc:description/>
  <cp:lastModifiedBy>Viyada Tarapornsin</cp:lastModifiedBy>
  <cp:revision>42</cp:revision>
  <cp:lastPrinted>2015-12-06T07:33:00Z</cp:lastPrinted>
  <dcterms:created xsi:type="dcterms:W3CDTF">2020-03-31T03:32:00Z</dcterms:created>
  <dcterms:modified xsi:type="dcterms:W3CDTF">2020-12-20T09:22:00Z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0x010100C9237A2348766F43B5753E6FD8EE71AB</vt:lpwstr>
  </property>
</Properties>
</file>