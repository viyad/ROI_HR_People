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43E7CF" w14:textId="77777777" w:rsidR="004D1195" w:rsidRDefault="00F80415" w:rsidP="006B4F3A">
      <w:pPr>
        <w:pStyle w:val="Heading4"/>
      </w:pPr>
      <w:r>
        <w:rPr>
          <w:noProof/>
          <w:lang w:eastAsia="en-AU"/>
        </w:rPr>
        <w:drawing>
          <wp:anchor distT="0" distB="0" distL="114300" distR="114300" simplePos="0" relativeHeight="251654144" behindDoc="1" locked="0" layoutInCell="1" allowOverlap="1" wp14:anchorId="62C539E5" wp14:editId="358F36D9">
            <wp:simplePos x="0" y="0"/>
            <wp:positionH relativeFrom="column">
              <wp:posOffset>-438150</wp:posOffset>
            </wp:positionH>
            <wp:positionV relativeFrom="paragraph">
              <wp:posOffset>-371475</wp:posOffset>
            </wp:positionV>
            <wp:extent cx="2533650" cy="13214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wi 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33650" cy="1321435"/>
                    </a:xfrm>
                    <a:prstGeom prst="rect">
                      <a:avLst/>
                    </a:prstGeom>
                  </pic:spPr>
                </pic:pic>
              </a:graphicData>
            </a:graphic>
            <wp14:sizeRelH relativeFrom="page">
              <wp14:pctWidth>0</wp14:pctWidth>
            </wp14:sizeRelH>
            <wp14:sizeRelV relativeFrom="page">
              <wp14:pctHeight>0</wp14:pctHeight>
            </wp14:sizeRelV>
          </wp:anchor>
        </w:drawing>
      </w:r>
      <w:r w:rsidR="004D1195">
        <w:rPr>
          <w:noProof/>
          <w:lang w:eastAsia="en-AU"/>
        </w:rPr>
        <mc:AlternateContent>
          <mc:Choice Requires="wps">
            <w:drawing>
              <wp:anchor distT="0" distB="0" distL="114300" distR="114300" simplePos="0" relativeHeight="251653119" behindDoc="1" locked="0" layoutInCell="1" allowOverlap="1" wp14:anchorId="2A47E72B" wp14:editId="5237E657">
                <wp:simplePos x="0" y="0"/>
                <wp:positionH relativeFrom="page">
                  <wp:align>left</wp:align>
                </wp:positionH>
                <wp:positionV relativeFrom="paragraph">
                  <wp:posOffset>-904875</wp:posOffset>
                </wp:positionV>
                <wp:extent cx="7543800" cy="20669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7543800" cy="20669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A85940C" id="Rectangle 2" o:spid="_x0000_s1026" style="position:absolute;margin-left:0;margin-top:-71.25pt;width:594pt;height:162.75pt;z-index:-25166336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" fillcolor="#c3c3c3 [2166]" strokecolor="#a5a5a5 [3206]" strokeweight=".5pt">
                <v:fill color2="#b6b6b6 [2614]" rotate="t" colors="0 #d2d2d2;.5 #c8c8c8;1 silver" focus="100%" type="gradient">
                  <o:fill v:ext="view" type="gradientUnscaled"/>
                </v:fill>
                <w10:wrap anchorx="page"/>
              </v:rect>
            </w:pict>
          </mc:Fallback>
        </mc:AlternateContent>
      </w:r>
    </w:p>
    <w:p w14:paraId="192098E3" w14:textId="75A7E152" w:rsidR="004D1195" w:rsidRDefault="00E112A8" w:rsidP="00F80415">
      <w:pPr>
        <w:pStyle w:val="Title"/>
      </w:pPr>
      <w:r>
        <w:t>Staff Contact Management</w:t>
      </w:r>
    </w:p>
    <w:p w14:paraId="12960825" w14:textId="5D3F20CF" w:rsidR="00AA77CE" w:rsidRPr="00F80415" w:rsidRDefault="00AE23B6" w:rsidP="00F80415">
      <w:pPr>
        <w:pStyle w:val="Title"/>
      </w:pPr>
      <w:r>
        <w:t>Prototype</w:t>
      </w:r>
      <w:r w:rsidR="00E112A8">
        <w:t xml:space="preserve"> Report</w:t>
      </w:r>
    </w:p>
    <w:p w14:paraId="20C33874" w14:textId="77777777" w:rsidR="004D1195" w:rsidRDefault="004D1195" w:rsidP="00F80415">
      <w:pPr>
        <w:pStyle w:val="Subtitle"/>
      </w:pPr>
    </w:p>
    <w:p w14:paraId="7C5978C7" w14:textId="77777777" w:rsidR="004D1195" w:rsidRDefault="004D1195" w:rsidP="00F80415">
      <w:pPr>
        <w:pStyle w:val="Subtitle"/>
      </w:pPr>
    </w:p>
    <w:p w14:paraId="0F7B64CE" w14:textId="77777777" w:rsidR="004D1195" w:rsidRDefault="004D1195" w:rsidP="00F80415">
      <w:pPr>
        <w:pStyle w:val="Subtitle"/>
      </w:pPr>
    </w:p>
    <w:p w14:paraId="0BD6E5B7" w14:textId="77777777" w:rsidR="004D1195" w:rsidRDefault="004D1195" w:rsidP="00F80415">
      <w:pPr>
        <w:pStyle w:val="Subtitle"/>
      </w:pPr>
    </w:p>
    <w:p w14:paraId="4E375DC5" w14:textId="77777777" w:rsidR="004D1195" w:rsidRDefault="004D1195" w:rsidP="00F80415">
      <w:pPr>
        <w:pStyle w:val="Subtitle"/>
      </w:pPr>
    </w:p>
    <w:p w14:paraId="3D152290" w14:textId="77777777" w:rsidR="004D1195" w:rsidRDefault="004D1195" w:rsidP="00F80415">
      <w:pPr>
        <w:pStyle w:val="Subtitle"/>
      </w:pPr>
    </w:p>
    <w:p w14:paraId="6EDBB98A" w14:textId="77777777" w:rsidR="004D1195" w:rsidRDefault="004D1195" w:rsidP="00F80415">
      <w:pPr>
        <w:pStyle w:val="Subtitle"/>
      </w:pPr>
    </w:p>
    <w:p w14:paraId="7E69CB0E" w14:textId="77777777" w:rsidR="004D1195" w:rsidRDefault="004D1195" w:rsidP="00F80415">
      <w:pPr>
        <w:pStyle w:val="Subtitle"/>
      </w:pPr>
    </w:p>
    <w:p w14:paraId="3B9FD5E4" w14:textId="77777777" w:rsidR="004D1195" w:rsidRDefault="004D1195" w:rsidP="00F80415">
      <w:pPr>
        <w:pStyle w:val="Subtitle"/>
      </w:pPr>
    </w:p>
    <w:p w14:paraId="7DDD64C4" w14:textId="77777777" w:rsidR="004D1195" w:rsidRDefault="004D1195" w:rsidP="00F80415">
      <w:pPr>
        <w:pStyle w:val="Subtitle"/>
      </w:pPr>
    </w:p>
    <w:p w14:paraId="316FA459" w14:textId="77777777" w:rsidR="004D1195" w:rsidRDefault="004D1195" w:rsidP="00F80415">
      <w:pPr>
        <w:pStyle w:val="Subtitle"/>
      </w:pPr>
    </w:p>
    <w:p w14:paraId="2300A899" w14:textId="77777777" w:rsidR="004D1195" w:rsidRDefault="004D1195" w:rsidP="00F80415">
      <w:pPr>
        <w:pStyle w:val="Subtitle"/>
      </w:pPr>
    </w:p>
    <w:p w14:paraId="6B50CD3F" w14:textId="77777777" w:rsidR="004D1195" w:rsidRDefault="004D1195" w:rsidP="00F80415">
      <w:pPr>
        <w:pStyle w:val="Subtitle"/>
      </w:pPr>
    </w:p>
    <w:p w14:paraId="15DED7A9" w14:textId="77777777" w:rsidR="004D1195" w:rsidRDefault="004D1195" w:rsidP="00F80415">
      <w:pPr>
        <w:pStyle w:val="Subtitle"/>
      </w:pPr>
    </w:p>
    <w:p w14:paraId="210425EB" w14:textId="77777777" w:rsidR="004D1195" w:rsidRDefault="004D1195" w:rsidP="00F80415">
      <w:pPr>
        <w:pStyle w:val="Subtitle"/>
      </w:pPr>
    </w:p>
    <w:p w14:paraId="372F72B3" w14:textId="77777777" w:rsidR="004D1195" w:rsidRDefault="004D1195" w:rsidP="00F80415">
      <w:pPr>
        <w:pStyle w:val="Subtitle"/>
      </w:pPr>
    </w:p>
    <w:p w14:paraId="32501E10" w14:textId="06D9B955" w:rsidR="004D1195" w:rsidRDefault="004D1195" w:rsidP="00F80415">
      <w:pPr>
        <w:pStyle w:val="Subtitle"/>
      </w:pPr>
    </w:p>
    <w:p w14:paraId="69A79970" w14:textId="77777777" w:rsidR="000C764B" w:rsidRPr="000C764B" w:rsidRDefault="000C764B" w:rsidP="000C764B">
      <w:pPr>
        <w:rPr>
          <w:lang w:eastAsia="en-AU"/>
        </w:rPr>
      </w:pPr>
    </w:p>
    <w:p w14:paraId="5F3B68F3" w14:textId="77777777" w:rsidR="000C764B" w:rsidRDefault="000C764B" w:rsidP="000C764B">
      <w:pPr>
        <w:pStyle w:val="Subtitle"/>
      </w:pPr>
      <w:r w:rsidRPr="00F80415">
        <w:t>Red Opal Innovations</w:t>
      </w:r>
    </w:p>
    <w:p w14:paraId="053612A4" w14:textId="77777777" w:rsidR="000C764B" w:rsidRDefault="000C764B" w:rsidP="000C764B">
      <w:pPr>
        <w:pStyle w:val="Subtitle"/>
      </w:pPr>
      <w:r w:rsidRPr="00F80415">
        <w:t>Version 1</w:t>
      </w:r>
    </w:p>
    <w:p w14:paraId="51893F8C" w14:textId="7F88DCD7" w:rsidR="006D740F" w:rsidRPr="00F80415" w:rsidRDefault="000C764B" w:rsidP="00965924">
      <w:pPr>
        <w:pStyle w:val="Subtitle"/>
      </w:pPr>
      <w:r w:rsidRPr="00BE6599">
        <w:rPr>
          <w:b/>
          <w:bCs/>
        </w:rPr>
        <w:t>Created by:</w:t>
      </w:r>
      <w:r>
        <w:t xml:space="preserve"> Viyada Tarapornsin</w:t>
      </w:r>
    </w:p>
    <w:p w14:paraId="1957B2C1" w14:textId="5672D182" w:rsidR="006D740F" w:rsidRDefault="006D740F" w:rsidP="006D740F">
      <w:pPr>
        <w:rPr>
          <w:rFonts w:eastAsia="Trebuchet MS" w:cs="Trebuchet MS"/>
          <w:color w:val="1C4587"/>
          <w:sz w:val="26"/>
          <w:szCs w:val="20"/>
          <w:lang w:eastAsia="en-AU"/>
        </w:rPr>
      </w:pPr>
    </w:p>
    <w:sdt>
      <w:sdtPr>
        <w:rPr>
          <w:rFonts w:asciiTheme="minorHAnsi" w:eastAsiaTheme="minorHAnsi" w:hAnsiTheme="minorHAnsi" w:cstheme="minorBidi"/>
          <w:color w:val="auto"/>
          <w:sz w:val="22"/>
          <w:szCs w:val="22"/>
          <w:lang w:val="en-AU"/>
        </w:rPr>
        <w:id w:val="-1381472604"/>
        <w:docPartObj>
          <w:docPartGallery w:val="Table of Contents"/>
          <w:docPartUnique/>
        </w:docPartObj>
      </w:sdtPr>
      <w:sdtEndPr>
        <w:rPr>
          <w:rFonts w:ascii="Trebuchet MS" w:hAnsi="Trebuchet MS"/>
          <w:b/>
          <w:bCs/>
          <w:noProof/>
          <w:sz w:val="20"/>
        </w:rPr>
      </w:sdtEndPr>
      <w:sdtContent>
        <w:p w14:paraId="5471683C" w14:textId="77777777" w:rsidR="004D1195" w:rsidRPr="00A25945" w:rsidRDefault="004D1195" w:rsidP="00F80415">
          <w:pPr>
            <w:pStyle w:val="TOCHeading"/>
            <w:rPr>
              <w:rStyle w:val="SubtitleChar"/>
            </w:rPr>
          </w:pPr>
          <w:r w:rsidRPr="00A25945">
            <w:rPr>
              <w:rStyle w:val="SubtitleChar"/>
            </w:rPr>
            <w:t>Table of Contents</w:t>
          </w:r>
        </w:p>
        <w:p w14:paraId="15CA8FD7" w14:textId="2A9E49C2" w:rsidR="00D809A1" w:rsidRDefault="004D1195">
          <w:pPr>
            <w:pStyle w:val="TOC1"/>
            <w:tabs>
              <w:tab w:val="right" w:leader="dot" w:pos="9016"/>
            </w:tabs>
            <w:rPr>
              <w:rFonts w:asciiTheme="minorHAnsi" w:eastAsiaTheme="minorEastAsia" w:hAnsiTheme="minorHAnsi"/>
              <w:noProof/>
              <w:sz w:val="22"/>
              <w:szCs w:val="28"/>
              <w:lang w:eastAsia="en-AU" w:bidi="th-TH"/>
            </w:rPr>
          </w:pPr>
          <w:r>
            <w:fldChar w:fldCharType="begin"/>
          </w:r>
          <w:r w:rsidR="00595EAD">
            <w:instrText xml:space="preserve"> TOC \o "1-2</w:instrText>
          </w:r>
          <w:r>
            <w:instrText xml:space="preserve">" \h \z \u </w:instrText>
          </w:r>
          <w:r>
            <w:fldChar w:fldCharType="separate"/>
          </w:r>
          <w:hyperlink w:anchor="_Toc59388306" w:history="1">
            <w:r w:rsidR="00D809A1" w:rsidRPr="004E20E2">
              <w:rPr>
                <w:rStyle w:val="Hyperlink"/>
                <w:noProof/>
              </w:rPr>
              <w:t>Design the application prototype</w:t>
            </w:r>
            <w:r w:rsidR="00D809A1">
              <w:rPr>
                <w:noProof/>
                <w:webHidden/>
              </w:rPr>
              <w:tab/>
            </w:r>
            <w:r w:rsidR="00D809A1">
              <w:rPr>
                <w:noProof/>
                <w:webHidden/>
              </w:rPr>
              <w:fldChar w:fldCharType="begin"/>
            </w:r>
            <w:r w:rsidR="00D809A1">
              <w:rPr>
                <w:noProof/>
                <w:webHidden/>
              </w:rPr>
              <w:instrText xml:space="preserve"> PAGEREF _Toc59388306 \h </w:instrText>
            </w:r>
            <w:r w:rsidR="00D809A1">
              <w:rPr>
                <w:noProof/>
                <w:webHidden/>
              </w:rPr>
            </w:r>
            <w:r w:rsidR="00D809A1">
              <w:rPr>
                <w:noProof/>
                <w:webHidden/>
              </w:rPr>
              <w:fldChar w:fldCharType="separate"/>
            </w:r>
            <w:r w:rsidR="00D809A1">
              <w:rPr>
                <w:noProof/>
                <w:webHidden/>
              </w:rPr>
              <w:t>3</w:t>
            </w:r>
            <w:r w:rsidR="00D809A1">
              <w:rPr>
                <w:noProof/>
                <w:webHidden/>
              </w:rPr>
              <w:fldChar w:fldCharType="end"/>
            </w:r>
          </w:hyperlink>
        </w:p>
        <w:p w14:paraId="16FCD824" w14:textId="607DDAC5" w:rsidR="00D809A1" w:rsidRDefault="00D809A1">
          <w:pPr>
            <w:pStyle w:val="TOC2"/>
            <w:rPr>
              <w:rFonts w:asciiTheme="minorHAnsi" w:eastAsiaTheme="minorEastAsia" w:hAnsiTheme="minorHAnsi"/>
              <w:noProof/>
              <w:sz w:val="22"/>
              <w:szCs w:val="28"/>
              <w:lang w:eastAsia="en-AU" w:bidi="th-TH"/>
            </w:rPr>
          </w:pPr>
          <w:hyperlink w:anchor="_Toc59388307" w:history="1">
            <w:r w:rsidRPr="004E20E2">
              <w:rPr>
                <w:rStyle w:val="Hyperlink"/>
                <w:noProof/>
              </w:rPr>
              <w:t>Interface design</w:t>
            </w:r>
            <w:r>
              <w:rPr>
                <w:noProof/>
                <w:webHidden/>
              </w:rPr>
              <w:tab/>
            </w:r>
            <w:r>
              <w:rPr>
                <w:noProof/>
                <w:webHidden/>
              </w:rPr>
              <w:fldChar w:fldCharType="begin"/>
            </w:r>
            <w:r>
              <w:rPr>
                <w:noProof/>
                <w:webHidden/>
              </w:rPr>
              <w:instrText xml:space="preserve"> PAGEREF _Toc59388307 \h </w:instrText>
            </w:r>
            <w:r>
              <w:rPr>
                <w:noProof/>
                <w:webHidden/>
              </w:rPr>
            </w:r>
            <w:r>
              <w:rPr>
                <w:noProof/>
                <w:webHidden/>
              </w:rPr>
              <w:fldChar w:fldCharType="separate"/>
            </w:r>
            <w:r>
              <w:rPr>
                <w:noProof/>
                <w:webHidden/>
              </w:rPr>
              <w:t>3</w:t>
            </w:r>
            <w:r>
              <w:rPr>
                <w:noProof/>
                <w:webHidden/>
              </w:rPr>
              <w:fldChar w:fldCharType="end"/>
            </w:r>
          </w:hyperlink>
        </w:p>
        <w:p w14:paraId="7CFC96EB" w14:textId="40105FB6" w:rsidR="00D809A1" w:rsidRDefault="00D809A1">
          <w:pPr>
            <w:pStyle w:val="TOC2"/>
            <w:rPr>
              <w:rFonts w:asciiTheme="minorHAnsi" w:eastAsiaTheme="minorEastAsia" w:hAnsiTheme="minorHAnsi"/>
              <w:noProof/>
              <w:sz w:val="22"/>
              <w:szCs w:val="28"/>
              <w:lang w:eastAsia="en-AU" w:bidi="th-TH"/>
            </w:rPr>
          </w:pPr>
          <w:hyperlink w:anchor="_Toc59388308" w:history="1">
            <w:r>
              <w:rPr>
                <w:noProof/>
                <w:webHidden/>
              </w:rPr>
              <w:tab/>
            </w:r>
            <w:r>
              <w:rPr>
                <w:noProof/>
                <w:webHidden/>
              </w:rPr>
              <w:fldChar w:fldCharType="begin"/>
            </w:r>
            <w:r>
              <w:rPr>
                <w:noProof/>
                <w:webHidden/>
              </w:rPr>
              <w:instrText xml:space="preserve"> PAGEREF _Toc59388308 \h </w:instrText>
            </w:r>
            <w:r>
              <w:rPr>
                <w:noProof/>
                <w:webHidden/>
              </w:rPr>
            </w:r>
            <w:r>
              <w:rPr>
                <w:noProof/>
                <w:webHidden/>
              </w:rPr>
              <w:fldChar w:fldCharType="separate"/>
            </w:r>
            <w:r>
              <w:rPr>
                <w:noProof/>
                <w:webHidden/>
              </w:rPr>
              <w:t>4</w:t>
            </w:r>
            <w:r>
              <w:rPr>
                <w:noProof/>
                <w:webHidden/>
              </w:rPr>
              <w:fldChar w:fldCharType="end"/>
            </w:r>
          </w:hyperlink>
        </w:p>
        <w:p w14:paraId="0136BE45" w14:textId="44B9EEB8" w:rsidR="00D809A1" w:rsidRDefault="00D809A1">
          <w:pPr>
            <w:pStyle w:val="TOC2"/>
            <w:rPr>
              <w:rFonts w:asciiTheme="minorHAnsi" w:eastAsiaTheme="minorEastAsia" w:hAnsiTheme="minorHAnsi"/>
              <w:noProof/>
              <w:sz w:val="22"/>
              <w:szCs w:val="28"/>
              <w:lang w:eastAsia="en-AU" w:bidi="th-TH"/>
            </w:rPr>
          </w:pPr>
          <w:hyperlink w:anchor="_Toc59388309" w:history="1">
            <w:r w:rsidRPr="004E20E2">
              <w:rPr>
                <w:rStyle w:val="Hyperlink"/>
                <w:noProof/>
              </w:rPr>
              <w:t>Flowchart</w:t>
            </w:r>
            <w:r>
              <w:rPr>
                <w:noProof/>
                <w:webHidden/>
              </w:rPr>
              <w:tab/>
            </w:r>
            <w:r>
              <w:rPr>
                <w:noProof/>
                <w:webHidden/>
              </w:rPr>
              <w:fldChar w:fldCharType="begin"/>
            </w:r>
            <w:r>
              <w:rPr>
                <w:noProof/>
                <w:webHidden/>
              </w:rPr>
              <w:instrText xml:space="preserve"> PAGEREF _Toc59388309 \h </w:instrText>
            </w:r>
            <w:r>
              <w:rPr>
                <w:noProof/>
                <w:webHidden/>
              </w:rPr>
            </w:r>
            <w:r>
              <w:rPr>
                <w:noProof/>
                <w:webHidden/>
              </w:rPr>
              <w:fldChar w:fldCharType="separate"/>
            </w:r>
            <w:r>
              <w:rPr>
                <w:noProof/>
                <w:webHidden/>
              </w:rPr>
              <w:t>8</w:t>
            </w:r>
            <w:r>
              <w:rPr>
                <w:noProof/>
                <w:webHidden/>
              </w:rPr>
              <w:fldChar w:fldCharType="end"/>
            </w:r>
          </w:hyperlink>
        </w:p>
        <w:p w14:paraId="2C2E0B26" w14:textId="6B2CE977" w:rsidR="00D809A1" w:rsidRDefault="00D809A1">
          <w:pPr>
            <w:pStyle w:val="TOC2"/>
            <w:rPr>
              <w:rFonts w:asciiTheme="minorHAnsi" w:eastAsiaTheme="minorEastAsia" w:hAnsiTheme="minorHAnsi"/>
              <w:noProof/>
              <w:sz w:val="22"/>
              <w:szCs w:val="28"/>
              <w:lang w:eastAsia="en-AU" w:bidi="th-TH"/>
            </w:rPr>
          </w:pPr>
          <w:hyperlink w:anchor="_Toc59388310" w:history="1">
            <w:r w:rsidRPr="004E20E2">
              <w:rPr>
                <w:rStyle w:val="Hyperlink"/>
                <w:noProof/>
              </w:rPr>
              <w:t>Online user manual design</w:t>
            </w:r>
            <w:r>
              <w:rPr>
                <w:noProof/>
                <w:webHidden/>
              </w:rPr>
              <w:tab/>
            </w:r>
            <w:r>
              <w:rPr>
                <w:noProof/>
                <w:webHidden/>
              </w:rPr>
              <w:fldChar w:fldCharType="begin"/>
            </w:r>
            <w:r>
              <w:rPr>
                <w:noProof/>
                <w:webHidden/>
              </w:rPr>
              <w:instrText xml:space="preserve"> PAGEREF _Toc59388310 \h </w:instrText>
            </w:r>
            <w:r>
              <w:rPr>
                <w:noProof/>
                <w:webHidden/>
              </w:rPr>
            </w:r>
            <w:r>
              <w:rPr>
                <w:noProof/>
                <w:webHidden/>
              </w:rPr>
              <w:fldChar w:fldCharType="separate"/>
            </w:r>
            <w:r>
              <w:rPr>
                <w:noProof/>
                <w:webHidden/>
              </w:rPr>
              <w:t>12</w:t>
            </w:r>
            <w:r>
              <w:rPr>
                <w:noProof/>
                <w:webHidden/>
              </w:rPr>
              <w:fldChar w:fldCharType="end"/>
            </w:r>
          </w:hyperlink>
        </w:p>
        <w:p w14:paraId="7D6E7F7A" w14:textId="1CC96C13" w:rsidR="00D809A1" w:rsidRDefault="00D809A1">
          <w:pPr>
            <w:pStyle w:val="TOC2"/>
            <w:rPr>
              <w:rFonts w:asciiTheme="minorHAnsi" w:eastAsiaTheme="minorEastAsia" w:hAnsiTheme="minorHAnsi"/>
              <w:noProof/>
              <w:sz w:val="22"/>
              <w:szCs w:val="28"/>
              <w:lang w:eastAsia="en-AU" w:bidi="th-TH"/>
            </w:rPr>
          </w:pPr>
          <w:hyperlink w:anchor="_Toc59388311" w:history="1">
            <w:r w:rsidRPr="004E20E2">
              <w:rPr>
                <w:rStyle w:val="Hyperlink"/>
                <w:noProof/>
              </w:rPr>
              <w:t>Screen orientations</w:t>
            </w:r>
            <w:r>
              <w:rPr>
                <w:noProof/>
                <w:webHidden/>
              </w:rPr>
              <w:tab/>
            </w:r>
            <w:r>
              <w:rPr>
                <w:noProof/>
                <w:webHidden/>
              </w:rPr>
              <w:fldChar w:fldCharType="begin"/>
            </w:r>
            <w:r>
              <w:rPr>
                <w:noProof/>
                <w:webHidden/>
              </w:rPr>
              <w:instrText xml:space="preserve"> PAGEREF _Toc59388311 \h </w:instrText>
            </w:r>
            <w:r>
              <w:rPr>
                <w:noProof/>
                <w:webHidden/>
              </w:rPr>
            </w:r>
            <w:r>
              <w:rPr>
                <w:noProof/>
                <w:webHidden/>
              </w:rPr>
              <w:fldChar w:fldCharType="separate"/>
            </w:r>
            <w:r>
              <w:rPr>
                <w:noProof/>
                <w:webHidden/>
              </w:rPr>
              <w:t>17</w:t>
            </w:r>
            <w:r>
              <w:rPr>
                <w:noProof/>
                <w:webHidden/>
              </w:rPr>
              <w:fldChar w:fldCharType="end"/>
            </w:r>
          </w:hyperlink>
        </w:p>
        <w:p w14:paraId="131D6C63" w14:textId="7E0416CF" w:rsidR="00D809A1" w:rsidRDefault="00D809A1">
          <w:pPr>
            <w:pStyle w:val="TOC2"/>
            <w:rPr>
              <w:rFonts w:asciiTheme="minorHAnsi" w:eastAsiaTheme="minorEastAsia" w:hAnsiTheme="minorHAnsi"/>
              <w:noProof/>
              <w:sz w:val="22"/>
              <w:szCs w:val="28"/>
              <w:lang w:eastAsia="en-AU" w:bidi="th-TH"/>
            </w:rPr>
          </w:pPr>
          <w:hyperlink w:anchor="_Toc59388312" w:history="1">
            <w:r w:rsidRPr="004E20E2">
              <w:rPr>
                <w:rStyle w:val="Hyperlink"/>
                <w:noProof/>
              </w:rPr>
              <w:t>Menu structure</w:t>
            </w:r>
            <w:r>
              <w:rPr>
                <w:noProof/>
                <w:webHidden/>
              </w:rPr>
              <w:tab/>
            </w:r>
            <w:r>
              <w:rPr>
                <w:noProof/>
                <w:webHidden/>
              </w:rPr>
              <w:fldChar w:fldCharType="begin"/>
            </w:r>
            <w:r>
              <w:rPr>
                <w:noProof/>
                <w:webHidden/>
              </w:rPr>
              <w:instrText xml:space="preserve"> PAGEREF _Toc59388312 \h </w:instrText>
            </w:r>
            <w:r>
              <w:rPr>
                <w:noProof/>
                <w:webHidden/>
              </w:rPr>
            </w:r>
            <w:r>
              <w:rPr>
                <w:noProof/>
                <w:webHidden/>
              </w:rPr>
              <w:fldChar w:fldCharType="separate"/>
            </w:r>
            <w:r>
              <w:rPr>
                <w:noProof/>
                <w:webHidden/>
              </w:rPr>
              <w:t>18</w:t>
            </w:r>
            <w:r>
              <w:rPr>
                <w:noProof/>
                <w:webHidden/>
              </w:rPr>
              <w:fldChar w:fldCharType="end"/>
            </w:r>
          </w:hyperlink>
        </w:p>
        <w:p w14:paraId="6AD3D3F9" w14:textId="5179652E" w:rsidR="00D809A1" w:rsidRDefault="00D809A1">
          <w:pPr>
            <w:pStyle w:val="TOC2"/>
            <w:rPr>
              <w:rFonts w:asciiTheme="minorHAnsi" w:eastAsiaTheme="minorEastAsia" w:hAnsiTheme="minorHAnsi"/>
              <w:noProof/>
              <w:sz w:val="22"/>
              <w:szCs w:val="28"/>
              <w:lang w:eastAsia="en-AU" w:bidi="th-TH"/>
            </w:rPr>
          </w:pPr>
          <w:hyperlink w:anchor="_Toc59388313" w:history="1">
            <w:r>
              <w:rPr>
                <w:noProof/>
                <w:webHidden/>
              </w:rPr>
              <w:tab/>
            </w:r>
            <w:r>
              <w:rPr>
                <w:noProof/>
                <w:webHidden/>
              </w:rPr>
              <w:fldChar w:fldCharType="begin"/>
            </w:r>
            <w:r>
              <w:rPr>
                <w:noProof/>
                <w:webHidden/>
              </w:rPr>
              <w:instrText xml:space="preserve"> PAGEREF _Toc59388313 \h </w:instrText>
            </w:r>
            <w:r>
              <w:rPr>
                <w:noProof/>
                <w:webHidden/>
              </w:rPr>
            </w:r>
            <w:r>
              <w:rPr>
                <w:noProof/>
                <w:webHidden/>
              </w:rPr>
              <w:fldChar w:fldCharType="separate"/>
            </w:r>
            <w:r>
              <w:rPr>
                <w:noProof/>
                <w:webHidden/>
              </w:rPr>
              <w:t>18</w:t>
            </w:r>
            <w:r>
              <w:rPr>
                <w:noProof/>
                <w:webHidden/>
              </w:rPr>
              <w:fldChar w:fldCharType="end"/>
            </w:r>
          </w:hyperlink>
        </w:p>
        <w:p w14:paraId="5B77F8A2" w14:textId="418CFB29" w:rsidR="00D809A1" w:rsidRDefault="00D809A1">
          <w:pPr>
            <w:pStyle w:val="TOC2"/>
            <w:rPr>
              <w:rFonts w:asciiTheme="minorHAnsi" w:eastAsiaTheme="minorEastAsia" w:hAnsiTheme="minorHAnsi"/>
              <w:noProof/>
              <w:sz w:val="22"/>
              <w:szCs w:val="28"/>
              <w:lang w:eastAsia="en-AU" w:bidi="th-TH"/>
            </w:rPr>
          </w:pPr>
          <w:hyperlink w:anchor="_Toc59388314" w:history="1">
            <w:r w:rsidRPr="004E20E2">
              <w:rPr>
                <w:rStyle w:val="Hyperlink"/>
                <w:noProof/>
              </w:rPr>
              <w:t>Sign-off</w:t>
            </w:r>
            <w:r>
              <w:rPr>
                <w:noProof/>
                <w:webHidden/>
              </w:rPr>
              <w:tab/>
            </w:r>
            <w:r>
              <w:rPr>
                <w:noProof/>
                <w:webHidden/>
              </w:rPr>
              <w:fldChar w:fldCharType="begin"/>
            </w:r>
            <w:r>
              <w:rPr>
                <w:noProof/>
                <w:webHidden/>
              </w:rPr>
              <w:instrText xml:space="preserve"> PAGEREF _Toc59388314 \h </w:instrText>
            </w:r>
            <w:r>
              <w:rPr>
                <w:noProof/>
                <w:webHidden/>
              </w:rPr>
            </w:r>
            <w:r>
              <w:rPr>
                <w:noProof/>
                <w:webHidden/>
              </w:rPr>
              <w:fldChar w:fldCharType="separate"/>
            </w:r>
            <w:r>
              <w:rPr>
                <w:noProof/>
                <w:webHidden/>
              </w:rPr>
              <w:t>19</w:t>
            </w:r>
            <w:r>
              <w:rPr>
                <w:noProof/>
                <w:webHidden/>
              </w:rPr>
              <w:fldChar w:fldCharType="end"/>
            </w:r>
          </w:hyperlink>
        </w:p>
        <w:p w14:paraId="1DB8A2A3" w14:textId="248A3E63" w:rsidR="00925254" w:rsidRDefault="004D1195">
          <w:pPr>
            <w:rPr>
              <w:b/>
              <w:bCs/>
              <w:noProof/>
            </w:rPr>
          </w:pPr>
          <w:r>
            <w:rPr>
              <w:b/>
              <w:bCs/>
              <w:noProof/>
            </w:rPr>
            <w:fldChar w:fldCharType="end"/>
          </w:r>
        </w:p>
      </w:sdtContent>
    </w:sdt>
    <w:p w14:paraId="7C2D4E22" w14:textId="77777777" w:rsidR="00734B00" w:rsidRDefault="00925254" w:rsidP="008472FD">
      <w:pPr>
        <w:pStyle w:val="Heading1"/>
        <w:rPr>
          <w:noProof/>
        </w:rPr>
      </w:pPr>
      <w:r>
        <w:rPr>
          <w:noProof/>
        </w:rPr>
        <w:br w:type="page"/>
      </w:r>
      <w:bookmarkStart w:id="0" w:name="_GoBack"/>
      <w:bookmarkEnd w:id="0"/>
    </w:p>
    <w:p w14:paraId="44954D86" w14:textId="408D177F" w:rsidR="00734B00" w:rsidRDefault="002A54AA" w:rsidP="008472FD">
      <w:pPr>
        <w:pStyle w:val="Heading1"/>
        <w:rPr>
          <w:noProof/>
        </w:rPr>
      </w:pPr>
      <w:bookmarkStart w:id="1" w:name="_Toc59388306"/>
      <w:r>
        <w:lastRenderedPageBreak/>
        <w:t>Design the application prototype</w:t>
      </w:r>
      <w:bookmarkEnd w:id="1"/>
    </w:p>
    <w:p w14:paraId="4F43FCB7" w14:textId="716CF6EF" w:rsidR="00925254" w:rsidRDefault="002A54AA" w:rsidP="00734B00">
      <w:pPr>
        <w:pStyle w:val="Heading2"/>
        <w:rPr>
          <w:noProof/>
        </w:rPr>
      </w:pPr>
      <w:bookmarkStart w:id="2" w:name="_Toc59388307"/>
      <w:r>
        <w:t>Interface design</w:t>
      </w:r>
      <w:bookmarkEnd w:id="2"/>
    </w:p>
    <w:p w14:paraId="57AB6499" w14:textId="18705434" w:rsidR="002A54AA" w:rsidRDefault="002A54AA" w:rsidP="00652755">
      <w:pPr>
        <w:jc w:val="both"/>
        <w:rPr>
          <w:b/>
          <w:bCs/>
        </w:rPr>
      </w:pPr>
      <w:r>
        <w:rPr>
          <w:noProof/>
        </w:rPr>
        <mc:AlternateContent>
          <mc:Choice Requires="wpg">
            <w:drawing>
              <wp:anchor distT="0" distB="0" distL="114300" distR="114300" simplePos="0" relativeHeight="251659264" behindDoc="0" locked="0" layoutInCell="1" allowOverlap="1" wp14:anchorId="7460014F" wp14:editId="458C8AB2">
                <wp:simplePos x="0" y="0"/>
                <wp:positionH relativeFrom="column">
                  <wp:posOffset>-104775</wp:posOffset>
                </wp:positionH>
                <wp:positionV relativeFrom="paragraph">
                  <wp:posOffset>81915</wp:posOffset>
                </wp:positionV>
                <wp:extent cx="6234430" cy="4038600"/>
                <wp:effectExtent l="0" t="0" r="13970" b="0"/>
                <wp:wrapNone/>
                <wp:docPr id="4" name="Group 4"/>
                <wp:cNvGraphicFramePr/>
                <a:graphic xmlns:a="http://schemas.openxmlformats.org/drawingml/2006/main">
                  <a:graphicData uri="http://schemas.microsoft.com/office/word/2010/wordprocessingGroup">
                    <wpg:wgp>
                      <wpg:cNvGrpSpPr/>
                      <wpg:grpSpPr>
                        <a:xfrm>
                          <a:off x="0" y="0"/>
                          <a:ext cx="6234430" cy="4038600"/>
                          <a:chOff x="0" y="0"/>
                          <a:chExt cx="6234430" cy="4038600"/>
                        </a:xfrm>
                      </wpg:grpSpPr>
                      <wpg:grpSp>
                        <wpg:cNvPr id="23" name="Group 23"/>
                        <wpg:cNvGrpSpPr/>
                        <wpg:grpSpPr>
                          <a:xfrm>
                            <a:off x="0" y="0"/>
                            <a:ext cx="1751965" cy="4019550"/>
                            <a:chOff x="0" y="0"/>
                            <a:chExt cx="1751965" cy="4019550"/>
                          </a:xfrm>
                        </wpg:grpSpPr>
                        <wpg:grpSp>
                          <wpg:cNvPr id="20" name="Group 20"/>
                          <wpg:cNvGrpSpPr/>
                          <wpg:grpSpPr>
                            <a:xfrm>
                              <a:off x="0" y="0"/>
                              <a:ext cx="1751965" cy="3672205"/>
                              <a:chOff x="0" y="0"/>
                              <a:chExt cx="1751965" cy="3672205"/>
                            </a:xfrm>
                          </wpg:grpSpPr>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19" name="Group 19"/>
                            <wpg:cNvGrpSpPr/>
                            <wpg:grpSpPr>
                              <a:xfrm>
                                <a:off x="85725" y="228600"/>
                                <a:ext cx="1600200" cy="3171825"/>
                                <a:chOff x="0" y="0"/>
                                <a:chExt cx="1600200" cy="3171825"/>
                              </a:xfrm>
                            </wpg:grpSpPr>
                            <wps:wsp>
                              <wps:cNvPr id="12" name="Rectangle: Rounded Corners 12"/>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18B04" w14:textId="77777777" w:rsidR="002A54AA" w:rsidRPr="00BC32B1" w:rsidRDefault="002A54AA" w:rsidP="002A54AA">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3680E" w14:textId="77777777" w:rsidR="002A54AA" w:rsidRPr="00BC32B1" w:rsidRDefault="002A54AA" w:rsidP="002A54AA">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217"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23FB1FB2" w14:textId="77777777" w:rsidR="002A54AA" w:rsidRPr="008C4AE0" w:rsidRDefault="002A54AA" w:rsidP="002A54AA">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18"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1CA214B8" w14:textId="77777777" w:rsidR="002A54AA" w:rsidRDefault="002A54AA" w:rsidP="002A54AA">
                                    <w:pPr>
                                      <w:rPr>
                                        <w:sz w:val="16"/>
                                        <w:szCs w:val="12"/>
                                      </w:rPr>
                                    </w:pPr>
                                    <w:r w:rsidRPr="008C4AE0">
                                      <w:rPr>
                                        <w:sz w:val="16"/>
                                        <w:szCs w:val="12"/>
                                      </w:rPr>
                                      <w:t>1 Jasmin Brown</w:t>
                                    </w:r>
                                  </w:p>
                                  <w:p w14:paraId="1101A200" w14:textId="77777777" w:rsidR="002A54AA" w:rsidRDefault="002A54AA" w:rsidP="002A54AA">
                                    <w:pPr>
                                      <w:rPr>
                                        <w:sz w:val="16"/>
                                        <w:szCs w:val="12"/>
                                      </w:rPr>
                                    </w:pPr>
                                    <w:r>
                                      <w:rPr>
                                        <w:sz w:val="16"/>
                                        <w:szCs w:val="12"/>
                                      </w:rPr>
                                      <w:t xml:space="preserve">2 </w:t>
                                    </w:r>
                                    <w:r>
                                      <w:rPr>
                                        <w:sz w:val="16"/>
                                        <w:szCs w:val="12"/>
                                      </w:rPr>
                                      <w:t>Koda Summit</w:t>
                                    </w:r>
                                  </w:p>
                                  <w:p w14:paraId="06B09499" w14:textId="77777777" w:rsidR="002A54AA" w:rsidRDefault="002A54AA" w:rsidP="002A54AA">
                                    <w:pPr>
                                      <w:rPr>
                                        <w:sz w:val="16"/>
                                        <w:szCs w:val="12"/>
                                      </w:rPr>
                                    </w:pPr>
                                    <w:r>
                                      <w:rPr>
                                        <w:sz w:val="16"/>
                                        <w:szCs w:val="12"/>
                                      </w:rPr>
                                      <w:t>3 Jia Kim</w:t>
                                    </w:r>
                                  </w:p>
                                  <w:p w14:paraId="3F4166B5" w14:textId="77777777" w:rsidR="002A54AA" w:rsidRDefault="002A54AA" w:rsidP="002A54AA">
                                    <w:pPr>
                                      <w:rPr>
                                        <w:sz w:val="16"/>
                                        <w:szCs w:val="12"/>
                                      </w:rPr>
                                    </w:pPr>
                                    <w:r>
                                      <w:rPr>
                                        <w:sz w:val="16"/>
                                        <w:szCs w:val="12"/>
                                      </w:rPr>
                                      <w:t>4 Anthony Mitchel</w:t>
                                    </w:r>
                                  </w:p>
                                  <w:p w14:paraId="4B0DFF47" w14:textId="77777777" w:rsidR="002A54AA" w:rsidRPr="008C4AE0" w:rsidRDefault="002A54AA" w:rsidP="002A54AA">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22"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7153D15A" w14:textId="445AE1E1" w:rsidR="002A54AA" w:rsidRPr="008C4AE0" w:rsidRDefault="002A54AA" w:rsidP="002A54AA">
                                <w:pPr>
                                  <w:jc w:val="center"/>
                                  <w:rPr>
                                    <w:sz w:val="18"/>
                                    <w:szCs w:val="14"/>
                                  </w:rPr>
                                </w:pPr>
                                <w:r>
                                  <w:rPr>
                                    <w:sz w:val="18"/>
                                    <w:szCs w:val="14"/>
                                  </w:rPr>
                                  <w:t xml:space="preserve">Main </w:t>
                                </w:r>
                                <w:r w:rsidR="00E462DA">
                                  <w:rPr>
                                    <w:sz w:val="18"/>
                                    <w:szCs w:val="14"/>
                                  </w:rPr>
                                  <w:t>screen</w:t>
                                </w:r>
                              </w:p>
                            </w:txbxContent>
                          </wps:txbx>
                          <wps:bodyPr rot="0" vert="horz" wrap="square" lIns="91440" tIns="45720" rIns="91440" bIns="45720" anchor="t" anchorCtr="0">
                            <a:noAutofit/>
                          </wps:bodyPr>
                        </wps:wsp>
                      </wpg:grpSp>
                      <wpg:grpSp>
                        <wpg:cNvPr id="38" name="Group 38"/>
                        <wpg:cNvGrpSpPr/>
                        <wpg:grpSpPr>
                          <a:xfrm>
                            <a:off x="1838325" y="19050"/>
                            <a:ext cx="1751965" cy="4019550"/>
                            <a:chOff x="0" y="0"/>
                            <a:chExt cx="1751965" cy="4019550"/>
                          </a:xfrm>
                        </wpg:grpSpPr>
                        <wpg:grpSp>
                          <wpg:cNvPr id="24" name="Group 24"/>
                          <wpg:cNvGrpSpPr/>
                          <wpg:grpSpPr>
                            <a:xfrm>
                              <a:off x="0" y="0"/>
                              <a:ext cx="1751965" cy="4019550"/>
                              <a:chOff x="0" y="0"/>
                              <a:chExt cx="1751965" cy="4019550"/>
                            </a:xfrm>
                          </wpg:grpSpPr>
                          <wpg:grpSp>
                            <wpg:cNvPr id="25" name="Group 25"/>
                            <wpg:cNvGrpSpPr/>
                            <wpg:grpSpPr>
                              <a:xfrm>
                                <a:off x="0" y="0"/>
                                <a:ext cx="1751965" cy="3672205"/>
                                <a:chOff x="0" y="0"/>
                                <a:chExt cx="1751965" cy="3672205"/>
                              </a:xfrm>
                            </wpg:grpSpPr>
                            <pic:pic xmlns:pic="http://schemas.openxmlformats.org/drawingml/2006/picture">
                              <pic:nvPicPr>
                                <pic:cNvPr id="26" name="Picture 2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27" name="Group 27"/>
                              <wpg:cNvGrpSpPr/>
                              <wpg:grpSpPr>
                                <a:xfrm>
                                  <a:off x="85725" y="228600"/>
                                  <a:ext cx="1600200" cy="3171825"/>
                                  <a:chOff x="0" y="0"/>
                                  <a:chExt cx="1600200" cy="3171825"/>
                                </a:xfrm>
                              </wpg:grpSpPr>
                              <wps:wsp>
                                <wps:cNvPr id="28" name="Rectangle: Rounded Corners 28"/>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1F07A7" w14:textId="77777777" w:rsidR="002A54AA" w:rsidRPr="00BC32B1" w:rsidRDefault="002A54AA" w:rsidP="002A54AA">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4FF3E" w14:textId="77777777" w:rsidR="002A54AA" w:rsidRPr="00BC32B1" w:rsidRDefault="002A54AA" w:rsidP="002A54AA">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 name="Picture 3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32"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0B4384A5" w14:textId="77777777" w:rsidR="002A54AA" w:rsidRPr="008C4AE0" w:rsidRDefault="002A54AA" w:rsidP="002A54AA">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33"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32CD125F" w14:textId="77777777" w:rsidR="002A54AA" w:rsidRDefault="002A54AA" w:rsidP="002A54AA">
                                      <w:pPr>
                                        <w:rPr>
                                          <w:sz w:val="16"/>
                                          <w:szCs w:val="12"/>
                                        </w:rPr>
                                      </w:pPr>
                                      <w:r w:rsidRPr="008C4AE0">
                                        <w:rPr>
                                          <w:sz w:val="16"/>
                                          <w:szCs w:val="12"/>
                                        </w:rPr>
                                        <w:t>1 Jasmin Brown</w:t>
                                      </w:r>
                                    </w:p>
                                    <w:p w14:paraId="00469484" w14:textId="77777777" w:rsidR="002A54AA" w:rsidRDefault="002A54AA" w:rsidP="002A54AA">
                                      <w:pPr>
                                        <w:rPr>
                                          <w:sz w:val="16"/>
                                          <w:szCs w:val="12"/>
                                        </w:rPr>
                                      </w:pPr>
                                      <w:r>
                                        <w:rPr>
                                          <w:sz w:val="16"/>
                                          <w:szCs w:val="12"/>
                                        </w:rPr>
                                        <w:t xml:space="preserve">2 </w:t>
                                      </w:r>
                                      <w:r>
                                        <w:rPr>
                                          <w:sz w:val="16"/>
                                          <w:szCs w:val="12"/>
                                        </w:rPr>
                                        <w:t>Koda Summit</w:t>
                                      </w:r>
                                    </w:p>
                                    <w:p w14:paraId="2EBC42CD" w14:textId="77777777" w:rsidR="002A54AA" w:rsidRDefault="002A54AA" w:rsidP="002A54AA">
                                      <w:pPr>
                                        <w:rPr>
                                          <w:sz w:val="16"/>
                                          <w:szCs w:val="12"/>
                                        </w:rPr>
                                      </w:pPr>
                                      <w:r>
                                        <w:rPr>
                                          <w:sz w:val="16"/>
                                          <w:szCs w:val="12"/>
                                        </w:rPr>
                                        <w:t>3 Jia Kim</w:t>
                                      </w:r>
                                    </w:p>
                                    <w:p w14:paraId="075B8AD2" w14:textId="77777777" w:rsidR="002A54AA" w:rsidRDefault="002A54AA" w:rsidP="002A54AA">
                                      <w:pPr>
                                        <w:rPr>
                                          <w:sz w:val="16"/>
                                          <w:szCs w:val="12"/>
                                        </w:rPr>
                                      </w:pPr>
                                      <w:r>
                                        <w:rPr>
                                          <w:sz w:val="16"/>
                                          <w:szCs w:val="12"/>
                                        </w:rPr>
                                        <w:t>4 Anthony Mitchel</w:t>
                                      </w:r>
                                    </w:p>
                                    <w:p w14:paraId="5DE93BB5" w14:textId="77777777" w:rsidR="002A54AA" w:rsidRPr="008C4AE0" w:rsidRDefault="002A54AA" w:rsidP="002A54AA">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34"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595EA01D" w14:textId="77777777" w:rsidR="002A54AA" w:rsidRPr="008C4AE0" w:rsidRDefault="002A54AA" w:rsidP="002A54AA">
                                  <w:pPr>
                                    <w:jc w:val="center"/>
                                    <w:rPr>
                                      <w:sz w:val="18"/>
                                      <w:szCs w:val="14"/>
                                    </w:rPr>
                                  </w:pPr>
                                  <w:r>
                                    <w:rPr>
                                      <w:sz w:val="18"/>
                                      <w:szCs w:val="14"/>
                                    </w:rPr>
                                    <w:t>Secondary menu</w:t>
                                  </w:r>
                                </w:p>
                              </w:txbxContent>
                            </wps:txbx>
                            <wps:bodyPr rot="0" vert="horz" wrap="square" lIns="91440" tIns="45720" rIns="91440" bIns="45720" anchor="t" anchorCtr="0">
                              <a:noAutofit/>
                            </wps:bodyPr>
                          </wps:wsp>
                        </wpg:grpSp>
                        <wps:wsp>
                          <wps:cNvPr id="36" name="Text Box 2"/>
                          <wps:cNvSpPr txBox="1">
                            <a:spLocks noChangeArrowheads="1"/>
                          </wps:cNvSpPr>
                          <wps:spPr bwMode="auto">
                            <a:xfrm>
                              <a:off x="533400" y="247650"/>
                              <a:ext cx="1095375" cy="828675"/>
                            </a:xfrm>
                            <a:prstGeom prst="rect">
                              <a:avLst/>
                            </a:prstGeom>
                            <a:solidFill>
                              <a:schemeClr val="tx1">
                                <a:lumMod val="75000"/>
                                <a:lumOff val="25000"/>
                              </a:schemeClr>
                            </a:solidFill>
                            <a:ln w="9525">
                              <a:solidFill>
                                <a:schemeClr val="tx1">
                                  <a:lumMod val="75000"/>
                                  <a:lumOff val="25000"/>
                                </a:schemeClr>
                              </a:solidFill>
                              <a:miter lim="800000"/>
                              <a:headEnd/>
                              <a:tailEnd/>
                            </a:ln>
                          </wps:spPr>
                          <wps:txbx>
                            <w:txbxContent>
                              <w:p w14:paraId="672BE7C9" w14:textId="77777777" w:rsidR="002A54AA" w:rsidRPr="009B1FA8" w:rsidRDefault="002A54AA" w:rsidP="002A54AA">
                                <w:pPr>
                                  <w:spacing w:after="0"/>
                                  <w:rPr>
                                    <w:color w:val="FFFFFF" w:themeColor="background1"/>
                                  </w:rPr>
                                </w:pPr>
                                <w:r w:rsidRPr="009B1FA8">
                                  <w:rPr>
                                    <w:color w:val="FFFFFF" w:themeColor="background1"/>
                                  </w:rPr>
                                  <w:t>Theme 1</w:t>
                                </w:r>
                              </w:p>
                              <w:p w14:paraId="1A67E702" w14:textId="77777777" w:rsidR="002A54AA" w:rsidRPr="009B1FA8" w:rsidRDefault="002A54AA" w:rsidP="002A54AA">
                                <w:pPr>
                                  <w:spacing w:after="0"/>
                                  <w:rPr>
                                    <w:color w:val="FFFFFF" w:themeColor="background1"/>
                                  </w:rPr>
                                </w:pPr>
                                <w:r w:rsidRPr="009B1FA8">
                                  <w:rPr>
                                    <w:color w:val="FFFFFF" w:themeColor="background1"/>
                                  </w:rPr>
                                  <w:t>Theme 2</w:t>
                                </w:r>
                              </w:p>
                              <w:p w14:paraId="1F15FB2A" w14:textId="77777777" w:rsidR="002A54AA" w:rsidRPr="009B1FA8" w:rsidRDefault="002A54AA" w:rsidP="002A54AA">
                                <w:pPr>
                                  <w:spacing w:after="0"/>
                                  <w:rPr>
                                    <w:color w:val="FFFFFF" w:themeColor="background1"/>
                                  </w:rPr>
                                </w:pPr>
                                <w:r w:rsidRPr="009B1FA8">
                                  <w:rPr>
                                    <w:color w:val="FFFFFF" w:themeColor="background1"/>
                                  </w:rPr>
                                  <w:t>Help</w:t>
                                </w:r>
                              </w:p>
                            </w:txbxContent>
                          </wps:txbx>
                          <wps:bodyPr rot="0" vert="horz" wrap="square" lIns="91440" tIns="45720" rIns="91440" bIns="45720" anchor="t" anchorCtr="0">
                            <a:noAutofit/>
                          </wps:bodyPr>
                        </wps:wsp>
                      </wpg:grpSp>
                      <wps:wsp>
                        <wps:cNvPr id="276" name="Text Box 2"/>
                        <wps:cNvSpPr txBox="1">
                          <a:spLocks noChangeArrowheads="1"/>
                        </wps:cNvSpPr>
                        <wps:spPr bwMode="auto">
                          <a:xfrm>
                            <a:off x="3962400" y="762000"/>
                            <a:ext cx="2272030" cy="2092325"/>
                          </a:xfrm>
                          <a:prstGeom prst="rect">
                            <a:avLst/>
                          </a:prstGeom>
                          <a:solidFill>
                            <a:srgbClr val="FFFFFF"/>
                          </a:solidFill>
                          <a:ln w="9525">
                            <a:solidFill>
                              <a:srgbClr val="000000"/>
                            </a:solidFill>
                            <a:miter lim="800000"/>
                            <a:headEnd/>
                            <a:tailEnd/>
                          </a:ln>
                        </wps:spPr>
                        <wps:txbx>
                          <w:txbxContent>
                            <w:p w14:paraId="2D11B76A" w14:textId="77777777" w:rsidR="002A54AA" w:rsidRPr="004D040C" w:rsidRDefault="002A54AA" w:rsidP="002A54AA">
                              <w:pPr>
                                <w:rPr>
                                  <w:b/>
                                  <w:bCs/>
                                  <w:szCs w:val="16"/>
                                </w:rPr>
                              </w:pPr>
                              <w:r w:rsidRPr="004D040C">
                                <w:rPr>
                                  <w:b/>
                                  <w:bCs/>
                                  <w:szCs w:val="16"/>
                                </w:rPr>
                                <w:t>Measurement</w:t>
                              </w:r>
                              <w:r>
                                <w:rPr>
                                  <w:b/>
                                  <w:bCs/>
                                  <w:szCs w:val="16"/>
                                </w:rPr>
                                <w:t>s</w:t>
                              </w:r>
                              <w:r w:rsidRPr="004D040C">
                                <w:rPr>
                                  <w:b/>
                                  <w:bCs/>
                                  <w:szCs w:val="16"/>
                                </w:rPr>
                                <w:t xml:space="preserve"> and proportions</w:t>
                              </w:r>
                            </w:p>
                            <w:p w14:paraId="1BB62ECF" w14:textId="77777777" w:rsidR="002A54AA" w:rsidRDefault="002A54AA" w:rsidP="002A54AA">
                              <w:pPr>
                                <w:rPr>
                                  <w:szCs w:val="16"/>
                                </w:rPr>
                              </w:pPr>
                              <w:r w:rsidRPr="004D040C">
                                <w:rPr>
                                  <w:b/>
                                  <w:bCs/>
                                  <w:i/>
                                  <w:iCs/>
                                  <w:szCs w:val="16"/>
                                </w:rPr>
                                <w:t>Section 1:</w:t>
                              </w:r>
                              <w:r>
                                <w:rPr>
                                  <w:szCs w:val="16"/>
                                </w:rPr>
                                <w:t xml:space="preserve"> Toolbar 1/12 of screen size of a small mobile device</w:t>
                              </w:r>
                            </w:p>
                            <w:p w14:paraId="372E71BF" w14:textId="77777777" w:rsidR="002A54AA" w:rsidRDefault="002A54AA" w:rsidP="002A54AA">
                              <w:pPr>
                                <w:rPr>
                                  <w:szCs w:val="16"/>
                                </w:rPr>
                              </w:pPr>
                              <w:r w:rsidRPr="004D040C">
                                <w:rPr>
                                  <w:b/>
                                  <w:bCs/>
                                  <w:i/>
                                  <w:iCs/>
                                  <w:szCs w:val="16"/>
                                </w:rPr>
                                <w:t>Section 2:</w:t>
                              </w:r>
                              <w:r>
                                <w:rPr>
                                  <w:szCs w:val="16"/>
                                </w:rPr>
                                <w:t xml:space="preserve"> ROI logo 1.5/12 of screen size</w:t>
                              </w:r>
                            </w:p>
                            <w:p w14:paraId="0BCE8F38" w14:textId="77777777" w:rsidR="002A54AA" w:rsidRDefault="002A54AA" w:rsidP="002A54AA">
                              <w:pPr>
                                <w:rPr>
                                  <w:szCs w:val="16"/>
                                </w:rPr>
                              </w:pPr>
                              <w:r w:rsidRPr="004D040C">
                                <w:rPr>
                                  <w:b/>
                                  <w:bCs/>
                                  <w:i/>
                                  <w:iCs/>
                                  <w:szCs w:val="16"/>
                                </w:rPr>
                                <w:t>Section 3:</w:t>
                              </w:r>
                              <w:r>
                                <w:rPr>
                                  <w:szCs w:val="16"/>
                                </w:rPr>
                                <w:t xml:space="preserve"> Title 0.5/12 of screen size (font size 20 points)</w:t>
                              </w:r>
                            </w:p>
                            <w:p w14:paraId="0E59213A" w14:textId="77777777" w:rsidR="002A54AA" w:rsidRDefault="002A54AA" w:rsidP="002A54AA">
                              <w:pPr>
                                <w:rPr>
                                  <w:szCs w:val="16"/>
                                </w:rPr>
                              </w:pPr>
                              <w:r w:rsidRPr="004D040C">
                                <w:rPr>
                                  <w:b/>
                                  <w:bCs/>
                                  <w:i/>
                                  <w:iCs/>
                                  <w:szCs w:val="16"/>
                                </w:rPr>
                                <w:t>Section 4:</w:t>
                              </w:r>
                              <w:r>
                                <w:rPr>
                                  <w:szCs w:val="16"/>
                                </w:rPr>
                                <w:t xml:space="preserve"> List of staff 8/12 of screen size (font size 18 points)</w:t>
                              </w:r>
                            </w:p>
                            <w:p w14:paraId="0C5C654C" w14:textId="77777777" w:rsidR="002A54AA" w:rsidRPr="004D040C" w:rsidRDefault="002A54AA" w:rsidP="002A54AA">
                              <w:pPr>
                                <w:rPr>
                                  <w:szCs w:val="16"/>
                                </w:rPr>
                              </w:pPr>
                            </w:p>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7460014F" id="Group 4" o:spid="_x0000_s1026" style="position:absolute;left:0;text-align:left;margin-left:-8.25pt;margin-top:6.45pt;width:490.9pt;height:318pt;z-index:251659264" coordsize="62344,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">
                <v:group id="Group 23" o:spid="_x0000_s1027"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0" o:spid="_x0000_s1028"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">
                      <v:imagedata r:id="rId14" o:title=""/>
                    </v:shape>
                    <v:group id="Group 19" o:spid="_x0000_s1030"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oundrect id="Rectangle: Rounded Corners 12" o:spid="_x0000_s1031"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" fillcolor="#941a1d" strokecolor="#941a1d" strokeweight="1pt">
                        <v:stroke joinstyle="miter"/>
                      </v:roundrect>
                      <v:rect id="Rectangle 13" o:spid="_x0000_s1032"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" fillcolor="#941a1d" strokecolor="#941a1d" strokeweight="1pt">
                        <v:textbox>
                          <w:txbxContent>
                            <w:p w14:paraId="77F18B04" w14:textId="77777777" w:rsidR="002A54AA" w:rsidRPr="00BC32B1" w:rsidRDefault="002A54AA" w:rsidP="002A54AA">
                              <w:pPr>
                                <w:spacing w:after="0" w:line="240" w:lineRule="auto"/>
                                <w:rPr>
                                  <w:b/>
                                  <w:bCs/>
                                </w:rPr>
                              </w:pPr>
                              <w:r w:rsidRPr="00BC32B1">
                                <w:rPr>
                                  <w:b/>
                                  <w:bCs/>
                                </w:rPr>
                                <w:t>+</w:t>
                              </w:r>
                            </w:p>
                          </w:txbxContent>
                        </v:textbox>
                      </v:rect>
                      <v:rect id="Rectangle 14" o:spid="_x0000_s1033"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" fillcolor="#941a1d" strokecolor="#941a1d" strokeweight="1pt">
                        <v:textbox>
                          <w:txbxContent>
                            <w:p w14:paraId="2793680E" w14:textId="77777777" w:rsidR="002A54AA" w:rsidRPr="00BC32B1" w:rsidRDefault="002A54AA" w:rsidP="002A54AA">
                              <w:pPr>
                                <w:spacing w:after="0" w:line="240" w:lineRule="auto"/>
                                <w:rPr>
                                  <w:b/>
                                  <w:bCs/>
                                </w:rPr>
                              </w:pPr>
                              <w:r>
                                <w:rPr>
                                  <w:b/>
                                  <w:bCs/>
                                </w:rPr>
                                <w:t>...</w:t>
                              </w:r>
                            </w:p>
                          </w:txbxContent>
                        </v:textbox>
                      </v:rect>
                      <v:shape id="Picture 15" o:spid="_x0000_s1034"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">
                        <v:imagedata r:id="rId15" o:title=""/>
                      </v:shape>
                      <v:shapetype id="_x0000_t202" coordsize="21600,21600" o:spt="202" path="m,l,21600r21600,l21600,xe">
                        <v:stroke joinstyle="miter"/>
                        <v:path gradientshapeok="t" o:connecttype="rect"/>
                      </v:shapetype>
                      <v:shape id="_x0000_s1035"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3FB1FB2" w14:textId="77777777" w:rsidR="002A54AA" w:rsidRPr="008C4AE0" w:rsidRDefault="002A54AA" w:rsidP="002A54AA">
                              <w:pPr>
                                <w:jc w:val="center"/>
                                <w:rPr>
                                  <w:sz w:val="18"/>
                                  <w:szCs w:val="14"/>
                                </w:rPr>
                              </w:pPr>
                              <w:r w:rsidRPr="008C4AE0">
                                <w:rPr>
                                  <w:sz w:val="18"/>
                                  <w:szCs w:val="14"/>
                                </w:rPr>
                                <w:t>Staff contact management</w:t>
                              </w:r>
                            </w:p>
                          </w:txbxContent>
                        </v:textbox>
                      </v:shape>
                      <v:shape id="_x0000_s1036"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A214B8" w14:textId="77777777" w:rsidR="002A54AA" w:rsidRDefault="002A54AA" w:rsidP="002A54AA">
                              <w:pPr>
                                <w:rPr>
                                  <w:sz w:val="16"/>
                                  <w:szCs w:val="12"/>
                                </w:rPr>
                              </w:pPr>
                              <w:r w:rsidRPr="008C4AE0">
                                <w:rPr>
                                  <w:sz w:val="16"/>
                                  <w:szCs w:val="12"/>
                                </w:rPr>
                                <w:t>1 Jasmin Brown</w:t>
                              </w:r>
                            </w:p>
                            <w:p w14:paraId="1101A200" w14:textId="77777777" w:rsidR="002A54AA" w:rsidRDefault="002A54AA" w:rsidP="002A54AA">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06B09499" w14:textId="77777777" w:rsidR="002A54AA" w:rsidRDefault="002A54AA" w:rsidP="002A54AA">
                              <w:pPr>
                                <w:rPr>
                                  <w:sz w:val="16"/>
                                  <w:szCs w:val="12"/>
                                </w:rPr>
                              </w:pPr>
                              <w:r>
                                <w:rPr>
                                  <w:sz w:val="16"/>
                                  <w:szCs w:val="12"/>
                                </w:rPr>
                                <w:t>3 Jia Kim</w:t>
                              </w:r>
                            </w:p>
                            <w:p w14:paraId="3F4166B5" w14:textId="77777777" w:rsidR="002A54AA" w:rsidRDefault="002A54AA" w:rsidP="002A54AA">
                              <w:pPr>
                                <w:rPr>
                                  <w:sz w:val="16"/>
                                  <w:szCs w:val="12"/>
                                </w:rPr>
                              </w:pPr>
                              <w:r>
                                <w:rPr>
                                  <w:sz w:val="16"/>
                                  <w:szCs w:val="12"/>
                                </w:rPr>
                                <w:t>4 Anthony Mitchel</w:t>
                              </w:r>
                            </w:p>
                            <w:p w14:paraId="4B0DFF47" w14:textId="77777777" w:rsidR="002A54AA" w:rsidRPr="008C4AE0" w:rsidRDefault="002A54AA" w:rsidP="002A54AA">
                              <w:pPr>
                                <w:rPr>
                                  <w:sz w:val="16"/>
                                  <w:szCs w:val="12"/>
                                </w:rPr>
                              </w:pPr>
                              <w:r>
                                <w:rPr>
                                  <w:sz w:val="16"/>
                                  <w:szCs w:val="12"/>
                                </w:rPr>
                                <w:t>5 Luca Smith</w:t>
                              </w:r>
                            </w:p>
                          </w:txbxContent>
                        </v:textbox>
                      </v:shape>
                    </v:group>
                  </v:group>
                  <v:shape id="_x0000_s1037"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7153D15A" w14:textId="445AE1E1" w:rsidR="002A54AA" w:rsidRPr="008C4AE0" w:rsidRDefault="002A54AA" w:rsidP="002A54AA">
                          <w:pPr>
                            <w:jc w:val="center"/>
                            <w:rPr>
                              <w:sz w:val="18"/>
                              <w:szCs w:val="14"/>
                            </w:rPr>
                          </w:pPr>
                          <w:r>
                            <w:rPr>
                              <w:sz w:val="18"/>
                              <w:szCs w:val="14"/>
                            </w:rPr>
                            <w:t xml:space="preserve">Main </w:t>
                          </w:r>
                          <w:r w:rsidR="00E462DA">
                            <w:rPr>
                              <w:sz w:val="18"/>
                              <w:szCs w:val="14"/>
                            </w:rPr>
                            <w:t>screen</w:t>
                          </w:r>
                        </w:p>
                      </w:txbxContent>
                    </v:textbox>
                  </v:shape>
                </v:group>
                <v:group id="Group 38" o:spid="_x0000_s1038" style="position:absolute;left:18383;top:190;width:17519;height:40196"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 24" o:spid="_x0000_s1039"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40"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6" o:spid="_x0000_s1041"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">
                        <v:imagedata r:id="rId14" o:title=""/>
                      </v:shape>
                      <v:group id="Group 27" o:spid="_x0000_s1042"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oundrect id="Rectangle: Rounded Corners 28" o:spid="_x0000_s1043"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" fillcolor="#941a1d" strokecolor="#941a1d" strokeweight="1pt">
                          <v:stroke joinstyle="miter"/>
                        </v:roundrect>
                        <v:rect id="Rectangle 29" o:spid="_x0000_s1044"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" fillcolor="#941a1d" strokecolor="#941a1d" strokeweight="1pt">
                          <v:textbox>
                            <w:txbxContent>
                              <w:p w14:paraId="2B1F07A7" w14:textId="77777777" w:rsidR="002A54AA" w:rsidRPr="00BC32B1" w:rsidRDefault="002A54AA" w:rsidP="002A54AA">
                                <w:pPr>
                                  <w:spacing w:after="0" w:line="240" w:lineRule="auto"/>
                                  <w:rPr>
                                    <w:b/>
                                    <w:bCs/>
                                  </w:rPr>
                                </w:pPr>
                                <w:r w:rsidRPr="00BC32B1">
                                  <w:rPr>
                                    <w:b/>
                                    <w:bCs/>
                                  </w:rPr>
                                  <w:t>+</w:t>
                                </w:r>
                              </w:p>
                            </w:txbxContent>
                          </v:textbox>
                        </v:rect>
                        <v:rect id="Rectangle 30" o:spid="_x0000_s1045"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" fillcolor="#941a1d" strokecolor="#941a1d" strokeweight="1pt">
                          <v:textbox>
                            <w:txbxContent>
                              <w:p w14:paraId="0F34FF3E" w14:textId="77777777" w:rsidR="002A54AA" w:rsidRPr="00BC32B1" w:rsidRDefault="002A54AA" w:rsidP="002A54AA">
                                <w:pPr>
                                  <w:spacing w:after="0" w:line="240" w:lineRule="auto"/>
                                  <w:rPr>
                                    <w:b/>
                                    <w:bCs/>
                                  </w:rPr>
                                </w:pPr>
                                <w:r>
                                  <w:rPr>
                                    <w:b/>
                                    <w:bCs/>
                                  </w:rPr>
                                  <w:t>...</w:t>
                                </w:r>
                              </w:p>
                            </w:txbxContent>
                          </v:textbox>
                        </v:rect>
                        <v:shape id="Picture 31" o:spid="_x0000_s1046"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">
                          <v:imagedata r:id="rId15" o:title=""/>
                        </v:shape>
                        <v:shape id="_x0000_s1047"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B4384A5" w14:textId="77777777" w:rsidR="002A54AA" w:rsidRPr="008C4AE0" w:rsidRDefault="002A54AA" w:rsidP="002A54AA">
                                <w:pPr>
                                  <w:jc w:val="center"/>
                                  <w:rPr>
                                    <w:sz w:val="18"/>
                                    <w:szCs w:val="14"/>
                                  </w:rPr>
                                </w:pPr>
                                <w:r w:rsidRPr="008C4AE0">
                                  <w:rPr>
                                    <w:sz w:val="18"/>
                                    <w:szCs w:val="14"/>
                                  </w:rPr>
                                  <w:t>Staff contact management</w:t>
                                </w:r>
                              </w:p>
                            </w:txbxContent>
                          </v:textbox>
                        </v:shape>
                        <v:shape id="_x0000_s1048"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2CD125F" w14:textId="77777777" w:rsidR="002A54AA" w:rsidRDefault="002A54AA" w:rsidP="002A54AA">
                                <w:pPr>
                                  <w:rPr>
                                    <w:sz w:val="16"/>
                                    <w:szCs w:val="12"/>
                                  </w:rPr>
                                </w:pPr>
                                <w:r w:rsidRPr="008C4AE0">
                                  <w:rPr>
                                    <w:sz w:val="16"/>
                                    <w:szCs w:val="12"/>
                                  </w:rPr>
                                  <w:t>1 Jasmin Brown</w:t>
                                </w:r>
                              </w:p>
                              <w:p w14:paraId="00469484" w14:textId="77777777" w:rsidR="002A54AA" w:rsidRDefault="002A54AA" w:rsidP="002A54AA">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2EBC42CD" w14:textId="77777777" w:rsidR="002A54AA" w:rsidRDefault="002A54AA" w:rsidP="002A54AA">
                                <w:pPr>
                                  <w:rPr>
                                    <w:sz w:val="16"/>
                                    <w:szCs w:val="12"/>
                                  </w:rPr>
                                </w:pPr>
                                <w:r>
                                  <w:rPr>
                                    <w:sz w:val="16"/>
                                    <w:szCs w:val="12"/>
                                  </w:rPr>
                                  <w:t>3 Jia Kim</w:t>
                                </w:r>
                              </w:p>
                              <w:p w14:paraId="075B8AD2" w14:textId="77777777" w:rsidR="002A54AA" w:rsidRDefault="002A54AA" w:rsidP="002A54AA">
                                <w:pPr>
                                  <w:rPr>
                                    <w:sz w:val="16"/>
                                    <w:szCs w:val="12"/>
                                  </w:rPr>
                                </w:pPr>
                                <w:r>
                                  <w:rPr>
                                    <w:sz w:val="16"/>
                                    <w:szCs w:val="12"/>
                                  </w:rPr>
                                  <w:t>4 Anthony Mitchel</w:t>
                                </w:r>
                              </w:p>
                              <w:p w14:paraId="5DE93BB5" w14:textId="77777777" w:rsidR="002A54AA" w:rsidRPr="008C4AE0" w:rsidRDefault="002A54AA" w:rsidP="002A54AA">
                                <w:pPr>
                                  <w:rPr>
                                    <w:sz w:val="16"/>
                                    <w:szCs w:val="12"/>
                                  </w:rPr>
                                </w:pPr>
                                <w:r>
                                  <w:rPr>
                                    <w:sz w:val="16"/>
                                    <w:szCs w:val="12"/>
                                  </w:rPr>
                                  <w:t>5 Luca Smith</w:t>
                                </w:r>
                              </w:p>
                            </w:txbxContent>
                          </v:textbox>
                        </v:shape>
                      </v:group>
                    </v:group>
                    <v:shape id="_x0000_s1049"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95EA01D" w14:textId="77777777" w:rsidR="002A54AA" w:rsidRPr="008C4AE0" w:rsidRDefault="002A54AA" w:rsidP="002A54AA">
                            <w:pPr>
                              <w:jc w:val="center"/>
                              <w:rPr>
                                <w:sz w:val="18"/>
                                <w:szCs w:val="14"/>
                              </w:rPr>
                            </w:pPr>
                            <w:r>
                              <w:rPr>
                                <w:sz w:val="18"/>
                                <w:szCs w:val="14"/>
                              </w:rPr>
                              <w:t>Secondary menu</w:t>
                            </w:r>
                          </w:p>
                        </w:txbxContent>
                      </v:textbox>
                    </v:shape>
                  </v:group>
                  <v:shape id="_x0000_s1050" type="#_x0000_t202" style="position:absolute;left:5334;top:2476;width:1095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" fillcolor="#404040 [2429]" strokecolor="#404040 [2429]">
                    <v:textbox>
                      <w:txbxContent>
                        <w:p w14:paraId="672BE7C9" w14:textId="77777777" w:rsidR="002A54AA" w:rsidRPr="009B1FA8" w:rsidRDefault="002A54AA" w:rsidP="002A54AA">
                          <w:pPr>
                            <w:spacing w:after="0"/>
                            <w:rPr>
                              <w:color w:val="FFFFFF" w:themeColor="background1"/>
                            </w:rPr>
                          </w:pPr>
                          <w:r w:rsidRPr="009B1FA8">
                            <w:rPr>
                              <w:color w:val="FFFFFF" w:themeColor="background1"/>
                            </w:rPr>
                            <w:t>Theme 1</w:t>
                          </w:r>
                        </w:p>
                        <w:p w14:paraId="1A67E702" w14:textId="77777777" w:rsidR="002A54AA" w:rsidRPr="009B1FA8" w:rsidRDefault="002A54AA" w:rsidP="002A54AA">
                          <w:pPr>
                            <w:spacing w:after="0"/>
                            <w:rPr>
                              <w:color w:val="FFFFFF" w:themeColor="background1"/>
                            </w:rPr>
                          </w:pPr>
                          <w:r w:rsidRPr="009B1FA8">
                            <w:rPr>
                              <w:color w:val="FFFFFF" w:themeColor="background1"/>
                            </w:rPr>
                            <w:t>Theme 2</w:t>
                          </w:r>
                        </w:p>
                        <w:p w14:paraId="1F15FB2A" w14:textId="77777777" w:rsidR="002A54AA" w:rsidRPr="009B1FA8" w:rsidRDefault="002A54AA" w:rsidP="002A54AA">
                          <w:pPr>
                            <w:spacing w:after="0"/>
                            <w:rPr>
                              <w:color w:val="FFFFFF" w:themeColor="background1"/>
                            </w:rPr>
                          </w:pPr>
                          <w:r w:rsidRPr="009B1FA8">
                            <w:rPr>
                              <w:color w:val="FFFFFF" w:themeColor="background1"/>
                            </w:rPr>
                            <w:t>Help</w:t>
                          </w:r>
                        </w:p>
                      </w:txbxContent>
                    </v:textbox>
                  </v:shape>
                </v:group>
                <v:shape id="_x0000_s1051" type="#_x0000_t202" style="position:absolute;left:39624;top:7620;width:22720;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">
                  <v:textbox>
                    <w:txbxContent>
                      <w:p w14:paraId="2D11B76A" w14:textId="77777777" w:rsidR="002A54AA" w:rsidRPr="004D040C" w:rsidRDefault="002A54AA" w:rsidP="002A54AA">
                        <w:pPr>
                          <w:rPr>
                            <w:b/>
                            <w:bCs/>
                            <w:szCs w:val="16"/>
                          </w:rPr>
                        </w:pPr>
                        <w:r w:rsidRPr="004D040C">
                          <w:rPr>
                            <w:b/>
                            <w:bCs/>
                            <w:szCs w:val="16"/>
                          </w:rPr>
                          <w:t>Measurement</w:t>
                        </w:r>
                        <w:r>
                          <w:rPr>
                            <w:b/>
                            <w:bCs/>
                            <w:szCs w:val="16"/>
                          </w:rPr>
                          <w:t>s</w:t>
                        </w:r>
                        <w:r w:rsidRPr="004D040C">
                          <w:rPr>
                            <w:b/>
                            <w:bCs/>
                            <w:szCs w:val="16"/>
                          </w:rPr>
                          <w:t xml:space="preserve"> and proportions</w:t>
                        </w:r>
                      </w:p>
                      <w:p w14:paraId="1BB62ECF" w14:textId="77777777" w:rsidR="002A54AA" w:rsidRDefault="002A54AA" w:rsidP="002A54AA">
                        <w:pPr>
                          <w:rPr>
                            <w:szCs w:val="16"/>
                          </w:rPr>
                        </w:pPr>
                        <w:r w:rsidRPr="004D040C">
                          <w:rPr>
                            <w:b/>
                            <w:bCs/>
                            <w:i/>
                            <w:iCs/>
                            <w:szCs w:val="16"/>
                          </w:rPr>
                          <w:t>Section 1:</w:t>
                        </w:r>
                        <w:r>
                          <w:rPr>
                            <w:szCs w:val="16"/>
                          </w:rPr>
                          <w:t xml:space="preserve"> Toolbar 1/12 of screen size of a small mobile device</w:t>
                        </w:r>
                      </w:p>
                      <w:p w14:paraId="372E71BF" w14:textId="77777777" w:rsidR="002A54AA" w:rsidRDefault="002A54AA" w:rsidP="002A54AA">
                        <w:pPr>
                          <w:rPr>
                            <w:szCs w:val="16"/>
                          </w:rPr>
                        </w:pPr>
                        <w:r w:rsidRPr="004D040C">
                          <w:rPr>
                            <w:b/>
                            <w:bCs/>
                            <w:i/>
                            <w:iCs/>
                            <w:szCs w:val="16"/>
                          </w:rPr>
                          <w:t>Section 2:</w:t>
                        </w:r>
                        <w:r>
                          <w:rPr>
                            <w:szCs w:val="16"/>
                          </w:rPr>
                          <w:t xml:space="preserve"> ROI logo 1.5/12 of screen size</w:t>
                        </w:r>
                      </w:p>
                      <w:p w14:paraId="0BCE8F38" w14:textId="77777777" w:rsidR="002A54AA" w:rsidRDefault="002A54AA" w:rsidP="002A54AA">
                        <w:pPr>
                          <w:rPr>
                            <w:szCs w:val="16"/>
                          </w:rPr>
                        </w:pPr>
                        <w:r w:rsidRPr="004D040C">
                          <w:rPr>
                            <w:b/>
                            <w:bCs/>
                            <w:i/>
                            <w:iCs/>
                            <w:szCs w:val="16"/>
                          </w:rPr>
                          <w:t>Section 3:</w:t>
                        </w:r>
                        <w:r>
                          <w:rPr>
                            <w:szCs w:val="16"/>
                          </w:rPr>
                          <w:t xml:space="preserve"> Title 0.5/12 of screen size (font size 20 points)</w:t>
                        </w:r>
                      </w:p>
                      <w:p w14:paraId="0E59213A" w14:textId="77777777" w:rsidR="002A54AA" w:rsidRDefault="002A54AA" w:rsidP="002A54AA">
                        <w:pPr>
                          <w:rPr>
                            <w:szCs w:val="16"/>
                          </w:rPr>
                        </w:pPr>
                        <w:r w:rsidRPr="004D040C">
                          <w:rPr>
                            <w:b/>
                            <w:bCs/>
                            <w:i/>
                            <w:iCs/>
                            <w:szCs w:val="16"/>
                          </w:rPr>
                          <w:t>Section 4:</w:t>
                        </w:r>
                        <w:r>
                          <w:rPr>
                            <w:szCs w:val="16"/>
                          </w:rPr>
                          <w:t xml:space="preserve"> List of staff 8/12 of screen size (font size 18 points)</w:t>
                        </w:r>
                      </w:p>
                      <w:p w14:paraId="0C5C654C" w14:textId="77777777" w:rsidR="002A54AA" w:rsidRPr="004D040C" w:rsidRDefault="002A54AA" w:rsidP="002A54AA">
                        <w:pPr>
                          <w:rPr>
                            <w:szCs w:val="16"/>
                          </w:rPr>
                        </w:pPr>
                      </w:p>
                    </w:txbxContent>
                  </v:textbox>
                </v:shape>
              </v:group>
            </w:pict>
          </mc:Fallback>
        </mc:AlternateContent>
      </w:r>
    </w:p>
    <w:p w14:paraId="436494E1" w14:textId="5461C606" w:rsidR="002A54AA" w:rsidRDefault="002A54AA" w:rsidP="00652755">
      <w:pPr>
        <w:jc w:val="both"/>
        <w:rPr>
          <w:b/>
          <w:bCs/>
        </w:rPr>
      </w:pPr>
    </w:p>
    <w:p w14:paraId="79269F16" w14:textId="3D228074" w:rsidR="002A54AA" w:rsidRDefault="002A54AA" w:rsidP="00652755">
      <w:pPr>
        <w:jc w:val="both"/>
        <w:rPr>
          <w:b/>
          <w:bCs/>
        </w:rPr>
      </w:pPr>
    </w:p>
    <w:p w14:paraId="46469391" w14:textId="534EFDED" w:rsidR="002A54AA" w:rsidRDefault="002A54AA" w:rsidP="00652755">
      <w:pPr>
        <w:jc w:val="both"/>
      </w:pPr>
    </w:p>
    <w:p w14:paraId="0C3CF847" w14:textId="1B4BF4A8" w:rsidR="002A54AA" w:rsidRDefault="002A54AA" w:rsidP="00652755">
      <w:pPr>
        <w:jc w:val="both"/>
      </w:pPr>
    </w:p>
    <w:p w14:paraId="105E5CA6" w14:textId="1C3F2DA5" w:rsidR="002A54AA" w:rsidRDefault="002A54AA" w:rsidP="00652755">
      <w:pPr>
        <w:jc w:val="both"/>
      </w:pPr>
    </w:p>
    <w:p w14:paraId="32271E88" w14:textId="5B7D23CB" w:rsidR="002A54AA" w:rsidRDefault="002A54AA" w:rsidP="00652755">
      <w:pPr>
        <w:jc w:val="both"/>
      </w:pPr>
    </w:p>
    <w:p w14:paraId="049CCF8B" w14:textId="285AFFF8" w:rsidR="002A54AA" w:rsidRDefault="002A54AA" w:rsidP="00652755">
      <w:pPr>
        <w:jc w:val="both"/>
      </w:pPr>
    </w:p>
    <w:p w14:paraId="461AA5F5" w14:textId="7C75D105" w:rsidR="002A54AA" w:rsidRDefault="002A54AA" w:rsidP="00652755">
      <w:pPr>
        <w:jc w:val="both"/>
      </w:pPr>
    </w:p>
    <w:p w14:paraId="4EE09E7B" w14:textId="1A2CC3A8" w:rsidR="002A54AA" w:rsidRDefault="002A54AA" w:rsidP="00652755">
      <w:pPr>
        <w:jc w:val="both"/>
      </w:pPr>
    </w:p>
    <w:p w14:paraId="425AB7E2" w14:textId="2D4D2741" w:rsidR="002A54AA" w:rsidRDefault="002A54AA" w:rsidP="00652755">
      <w:pPr>
        <w:jc w:val="both"/>
      </w:pPr>
    </w:p>
    <w:p w14:paraId="03E7AD67" w14:textId="69F3F227" w:rsidR="002A54AA" w:rsidRDefault="002A54AA" w:rsidP="00652755">
      <w:pPr>
        <w:jc w:val="both"/>
      </w:pPr>
    </w:p>
    <w:p w14:paraId="4E9DA2AD" w14:textId="10769EE4" w:rsidR="002A54AA" w:rsidRDefault="002A54AA" w:rsidP="00652755">
      <w:pPr>
        <w:jc w:val="both"/>
      </w:pPr>
    </w:p>
    <w:p w14:paraId="31BA54B7" w14:textId="5450B9AF" w:rsidR="002A54AA" w:rsidRDefault="002A54AA" w:rsidP="00652755">
      <w:pPr>
        <w:jc w:val="both"/>
      </w:pPr>
    </w:p>
    <w:p w14:paraId="39311878" w14:textId="77E4547D" w:rsidR="00E071AB" w:rsidRDefault="002A54AA" w:rsidP="00E071AB">
      <w:pPr>
        <w:jc w:val="both"/>
      </w:pPr>
      <w:r>
        <w:t xml:space="preserve">Mobile version is to launch when a user clicks on the application icon. The above images show the Main </w:t>
      </w:r>
      <w:r w:rsidR="00E462DA">
        <w:t>screen</w:t>
      </w:r>
      <w:r>
        <w:t xml:space="preserve"> and the menu bar. </w:t>
      </w:r>
      <w:r w:rsidR="00FF404E">
        <w:t xml:space="preserve">The users </w:t>
      </w:r>
      <w:proofErr w:type="gramStart"/>
      <w:r w:rsidR="00FF404E">
        <w:t>are able to</w:t>
      </w:r>
      <w:proofErr w:type="gramEnd"/>
      <w:r w:rsidR="00FF404E">
        <w:t xml:space="preserve"> move up and down the contents by scrolling up and down on the screen.</w:t>
      </w:r>
    </w:p>
    <w:p w14:paraId="14ACD16F" w14:textId="4272CA95" w:rsidR="00E071AB" w:rsidRDefault="00E071AB" w:rsidP="00E071AB">
      <w:pPr>
        <w:jc w:val="both"/>
      </w:pPr>
      <w:r>
        <w:t>The following images show an input form, which allows users to enter a staff’s contact details. All entries in the form are mandatory, therefore, they must be provided when a button is clicked. With the [New] status, the form will appear empty and is ready for user’s input. With the [Update] and [Delete] statuses, the form will be pre-filled with the selected staff’s contact details and the user is able to make change accordingly.</w:t>
      </w:r>
    </w:p>
    <w:p w14:paraId="18984498" w14:textId="55A89631" w:rsidR="00E071AB" w:rsidRDefault="00E071AB" w:rsidP="00E071AB">
      <w:pPr>
        <w:jc w:val="both"/>
      </w:pPr>
      <w:r>
        <w:t xml:space="preserve">There are three buttons on the form, including [SAVE], [DELETE], and [CANCEL]. The [SAVE] button will validate all the input fields. They must be provided, otherwise a message box will pop up to remind the user to fill in all the fields. </w:t>
      </w:r>
      <w:r w:rsidR="00E462DA">
        <w:t>After the validation and all inputs are valid, the input will be saved into the People.xml file using serialisation and deserialization to persist the data, then a popup message box will be shown for inform the user that the contact has been successfully saved into the file.</w:t>
      </w:r>
    </w:p>
    <w:p w14:paraId="329779AD" w14:textId="63265A92" w:rsidR="00E462DA" w:rsidRDefault="00E462DA">
      <w:pPr>
        <w:spacing w:after="160" w:line="259" w:lineRule="auto"/>
      </w:pPr>
      <w:r>
        <w:t>When the [DELETE] button is clicked, the program will validate the contact Id. It must be provided in a number format, otherwise, a warning message will appear to remind the user to provide a valid format of the contact details. After the validation and valid Id is provided, the record will be removed from the xml file.</w:t>
      </w:r>
    </w:p>
    <w:p w14:paraId="010F8235" w14:textId="77777777" w:rsidR="00FF404E" w:rsidRDefault="00E462DA">
      <w:pPr>
        <w:spacing w:after="160" w:line="259" w:lineRule="auto"/>
      </w:pPr>
      <w:r>
        <w:t>When the [CANCEL] button is clicked, the user will be brought back to the Main screen.</w:t>
      </w:r>
    </w:p>
    <w:p w14:paraId="0E84412E" w14:textId="77777777" w:rsidR="00FF404E" w:rsidRDefault="00FF404E" w:rsidP="00E071AB">
      <w:pPr>
        <w:jc w:val="both"/>
      </w:pPr>
    </w:p>
    <w:bookmarkStart w:id="3" w:name="_Toc59388308"/>
    <w:p w14:paraId="624916CE" w14:textId="6C039E23" w:rsidR="00734B00" w:rsidRDefault="008B0CD7" w:rsidP="00734B00">
      <w:pPr>
        <w:pStyle w:val="Heading2"/>
      </w:pPr>
      <w:r>
        <w:rPr>
          <w:noProof/>
        </w:rPr>
        <w:lastRenderedPageBreak/>
        <mc:AlternateContent>
          <mc:Choice Requires="wpg">
            <w:drawing>
              <wp:anchor distT="0" distB="0" distL="114300" distR="114300" simplePos="0" relativeHeight="251666432" behindDoc="0" locked="0" layoutInCell="1" allowOverlap="1" wp14:anchorId="5695C175" wp14:editId="3BB1A881">
                <wp:simplePos x="0" y="0"/>
                <wp:positionH relativeFrom="column">
                  <wp:posOffset>238279</wp:posOffset>
                </wp:positionH>
                <wp:positionV relativeFrom="paragraph">
                  <wp:posOffset>19136</wp:posOffset>
                </wp:positionV>
                <wp:extent cx="4028303" cy="8268803"/>
                <wp:effectExtent l="0" t="0" r="0" b="0"/>
                <wp:wrapNone/>
                <wp:docPr id="5" name="Group 5"/>
                <wp:cNvGraphicFramePr/>
                <a:graphic xmlns:a="http://schemas.openxmlformats.org/drawingml/2006/main">
                  <a:graphicData uri="http://schemas.microsoft.com/office/word/2010/wordprocessingGroup">
                    <wpg:wgp>
                      <wpg:cNvGrpSpPr/>
                      <wpg:grpSpPr>
                        <a:xfrm>
                          <a:off x="0" y="0"/>
                          <a:ext cx="4028303" cy="8268803"/>
                          <a:chOff x="0" y="0"/>
                          <a:chExt cx="4028303" cy="8268803"/>
                        </a:xfrm>
                      </wpg:grpSpPr>
                      <wpg:grpSp>
                        <wpg:cNvPr id="59" name="Group 59"/>
                        <wpg:cNvGrpSpPr/>
                        <wpg:grpSpPr>
                          <a:xfrm>
                            <a:off x="0" y="0"/>
                            <a:ext cx="1751965" cy="4018084"/>
                            <a:chOff x="0" y="0"/>
                            <a:chExt cx="1751965" cy="4018084"/>
                          </a:xfrm>
                        </wpg:grpSpPr>
                        <pic:pic xmlns:pic="http://schemas.openxmlformats.org/drawingml/2006/picture">
                          <pic:nvPicPr>
                            <pic:cNvPr id="41" name="Picture 4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43" name="Rectangle: Rounded Corners 43"/>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05507"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0BC7A" w14:textId="77777777" w:rsidR="00E462DA" w:rsidRPr="00BC32B1" w:rsidRDefault="00E462DA" w:rsidP="00E462DA">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2"/>
                          <wps:cNvSpPr txBox="1">
                            <a:spLocks noChangeArrowheads="1"/>
                          </wps:cNvSpPr>
                          <wps:spPr bwMode="auto">
                            <a:xfrm>
                              <a:off x="114300" y="615461"/>
                              <a:ext cx="1571625" cy="2781300"/>
                            </a:xfrm>
                            <a:prstGeom prst="rect">
                              <a:avLst/>
                            </a:prstGeom>
                            <a:noFill/>
                            <a:ln w="9525">
                              <a:noFill/>
                              <a:miter lim="800000"/>
                              <a:headEnd/>
                              <a:tailEnd/>
                            </a:ln>
                          </wps:spPr>
                          <wps:txbx>
                            <w:txbxContent>
                              <w:p w14:paraId="3FDB4AF2" w14:textId="77777777" w:rsidR="00E462DA" w:rsidRDefault="00E462DA" w:rsidP="00E462DA">
                                <w:pPr>
                                  <w:spacing w:after="0"/>
                                  <w:rPr>
                                    <w:sz w:val="16"/>
                                    <w:szCs w:val="12"/>
                                  </w:rPr>
                                </w:pPr>
                                <w:r>
                                  <w:rPr>
                                    <w:sz w:val="16"/>
                                    <w:szCs w:val="12"/>
                                  </w:rPr>
                                  <w:t>Id</w:t>
                                </w:r>
                              </w:p>
                              <w:p w14:paraId="5AD6E95A" w14:textId="77777777" w:rsidR="00E462DA" w:rsidRDefault="00E462DA" w:rsidP="00E462DA">
                                <w:pPr>
                                  <w:spacing w:after="0"/>
                                  <w:rPr>
                                    <w:sz w:val="16"/>
                                    <w:szCs w:val="12"/>
                                  </w:rPr>
                                </w:pPr>
                              </w:p>
                              <w:p w14:paraId="01C2FE76" w14:textId="77777777" w:rsidR="00E462DA" w:rsidRDefault="00E462DA" w:rsidP="00E462DA">
                                <w:pPr>
                                  <w:spacing w:after="0"/>
                                  <w:rPr>
                                    <w:sz w:val="16"/>
                                    <w:szCs w:val="12"/>
                                  </w:rPr>
                                </w:pPr>
                              </w:p>
                              <w:p w14:paraId="30A8A366" w14:textId="77777777" w:rsidR="00E462DA" w:rsidRDefault="00E462DA" w:rsidP="00E462DA">
                                <w:pPr>
                                  <w:spacing w:after="0"/>
                                  <w:rPr>
                                    <w:sz w:val="16"/>
                                    <w:szCs w:val="12"/>
                                  </w:rPr>
                                </w:pPr>
                                <w:r>
                                  <w:rPr>
                                    <w:sz w:val="16"/>
                                    <w:szCs w:val="12"/>
                                  </w:rPr>
                                  <w:t>Name</w:t>
                                </w:r>
                              </w:p>
                              <w:p w14:paraId="5091522E" w14:textId="77777777" w:rsidR="00E462DA" w:rsidRDefault="00E462DA" w:rsidP="00E462DA">
                                <w:pPr>
                                  <w:rPr>
                                    <w:sz w:val="16"/>
                                    <w:szCs w:val="12"/>
                                  </w:rPr>
                                </w:pPr>
                              </w:p>
                              <w:p w14:paraId="720A7C2F" w14:textId="77777777" w:rsidR="00E462DA" w:rsidRDefault="00E462DA" w:rsidP="00E462DA">
                                <w:pPr>
                                  <w:rPr>
                                    <w:sz w:val="16"/>
                                    <w:szCs w:val="12"/>
                                  </w:rPr>
                                </w:pPr>
                                <w:r>
                                  <w:rPr>
                                    <w:sz w:val="16"/>
                                    <w:szCs w:val="12"/>
                                  </w:rPr>
                                  <w:t>Phone</w:t>
                                </w:r>
                              </w:p>
                              <w:p w14:paraId="174B103C" w14:textId="77777777" w:rsidR="00E462DA" w:rsidRDefault="00E462DA" w:rsidP="00E462DA">
                                <w:pPr>
                                  <w:rPr>
                                    <w:sz w:val="16"/>
                                    <w:szCs w:val="12"/>
                                  </w:rPr>
                                </w:pPr>
                              </w:p>
                              <w:p w14:paraId="35BA9CB3" w14:textId="77777777" w:rsidR="00E462DA" w:rsidRDefault="00E462DA" w:rsidP="00E462DA">
                                <w:pPr>
                                  <w:rPr>
                                    <w:sz w:val="16"/>
                                    <w:szCs w:val="12"/>
                                  </w:rPr>
                                </w:pPr>
                                <w:r>
                                  <w:rPr>
                                    <w:sz w:val="16"/>
                                    <w:szCs w:val="12"/>
                                  </w:rPr>
                                  <w:t>Department</w:t>
                                </w:r>
                              </w:p>
                              <w:p w14:paraId="531A3CC4" w14:textId="77777777" w:rsidR="00E462DA" w:rsidRDefault="00E462DA" w:rsidP="00E462DA">
                                <w:pPr>
                                  <w:rPr>
                                    <w:sz w:val="16"/>
                                    <w:szCs w:val="12"/>
                                  </w:rPr>
                                </w:pPr>
                              </w:p>
                              <w:p w14:paraId="309A1ED2" w14:textId="77777777" w:rsidR="00E462DA" w:rsidRDefault="00E462DA" w:rsidP="00E462DA">
                                <w:pPr>
                                  <w:rPr>
                                    <w:sz w:val="16"/>
                                    <w:szCs w:val="12"/>
                                  </w:rPr>
                                </w:pPr>
                                <w:r>
                                  <w:rPr>
                                    <w:sz w:val="16"/>
                                    <w:szCs w:val="12"/>
                                  </w:rPr>
                                  <w:t>Street</w:t>
                                </w:r>
                              </w:p>
                              <w:p w14:paraId="239D1C2F" w14:textId="77777777" w:rsidR="00E462DA" w:rsidRDefault="00E462DA" w:rsidP="00E462DA">
                                <w:pPr>
                                  <w:rPr>
                                    <w:sz w:val="16"/>
                                    <w:szCs w:val="12"/>
                                  </w:rPr>
                                </w:pPr>
                              </w:p>
                              <w:p w14:paraId="5D4EEBE6" w14:textId="77777777" w:rsidR="00E462DA" w:rsidRPr="008C4AE0" w:rsidRDefault="00E462DA" w:rsidP="00E462DA">
                                <w:pPr>
                                  <w:rPr>
                                    <w:sz w:val="16"/>
                                    <w:szCs w:val="12"/>
                                  </w:rPr>
                                </w:pPr>
                                <w:r>
                                  <w:rPr>
                                    <w:sz w:val="16"/>
                                    <w:szCs w:val="12"/>
                                  </w:rPr>
                                  <w:t>City</w:t>
                                </w:r>
                              </w:p>
                            </w:txbxContent>
                          </wps:txbx>
                          <wps:bodyPr rot="0" vert="horz" wrap="square" lIns="91440" tIns="45720" rIns="91440" bIns="45720" anchor="t" anchorCtr="0">
                            <a:noAutofit/>
                          </wps:bodyPr>
                        </wps:wsp>
                        <wps:wsp>
                          <wps:cNvPr id="49" name="Text Box 2"/>
                          <wps:cNvSpPr txBox="1">
                            <a:spLocks noChangeArrowheads="1"/>
                          </wps:cNvSpPr>
                          <wps:spPr bwMode="auto">
                            <a:xfrm>
                              <a:off x="105507" y="3675184"/>
                              <a:ext cx="1571625" cy="342900"/>
                            </a:xfrm>
                            <a:prstGeom prst="rect">
                              <a:avLst/>
                            </a:prstGeom>
                            <a:noFill/>
                            <a:ln w="9525">
                              <a:noFill/>
                              <a:miter lim="800000"/>
                              <a:headEnd/>
                              <a:tailEnd/>
                            </a:ln>
                          </wps:spPr>
                          <wps:txbx>
                            <w:txbxContent>
                              <w:p w14:paraId="37BCB291" w14:textId="2C2E929E" w:rsidR="00E462DA" w:rsidRPr="008C4AE0" w:rsidRDefault="00E462DA" w:rsidP="00E462DA">
                                <w:pPr>
                                  <w:jc w:val="center"/>
                                  <w:rPr>
                                    <w:sz w:val="18"/>
                                    <w:szCs w:val="14"/>
                                  </w:rPr>
                                </w:pPr>
                                <w:r>
                                  <w:rPr>
                                    <w:sz w:val="18"/>
                                    <w:szCs w:val="14"/>
                                  </w:rPr>
                                  <w:t>Add new staff screen</w:t>
                                </w:r>
                              </w:p>
                            </w:txbxContent>
                          </wps:txbx>
                          <wps:bodyPr rot="0" vert="horz" wrap="square" lIns="91440" tIns="45720" rIns="91440" bIns="45720" anchor="t" anchorCtr="0">
                            <a:noAutofit/>
                          </wps:bodyPr>
                        </wps:wsp>
                        <wps:wsp>
                          <wps:cNvPr id="50" name="Straight Connector 50"/>
                          <wps:cNvCnPr/>
                          <wps:spPr>
                            <a:xfrm flipV="1">
                              <a:off x="158261" y="984738"/>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V="1">
                              <a:off x="175846" y="1397977"/>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V="1">
                              <a:off x="175846" y="1828800"/>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V="1">
                              <a:off x="158261" y="2277207"/>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V="1">
                              <a:off x="158261" y="2716823"/>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58" name="Straight Connector 58"/>
                          <wps:cNvCnPr/>
                          <wps:spPr>
                            <a:xfrm flipV="1">
                              <a:off x="175846" y="3182815"/>
                              <a:ext cx="1443391" cy="377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18" name="Group 218"/>
                        <wpg:cNvGrpSpPr/>
                        <wpg:grpSpPr>
                          <a:xfrm>
                            <a:off x="1876658" y="0"/>
                            <a:ext cx="1879795" cy="4017876"/>
                            <a:chOff x="-268" y="0"/>
                            <a:chExt cx="1879795" cy="4017876"/>
                          </a:xfrm>
                        </wpg:grpSpPr>
                        <pic:pic xmlns:pic="http://schemas.openxmlformats.org/drawingml/2006/picture">
                          <pic:nvPicPr>
                            <pic:cNvPr id="61" name="Picture 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7585" y="0"/>
                              <a:ext cx="1751965" cy="3672205"/>
                            </a:xfrm>
                            <a:prstGeom prst="rect">
                              <a:avLst/>
                            </a:prstGeom>
                          </pic:spPr>
                        </pic:pic>
                        <wps:wsp>
                          <wps:cNvPr id="192" name="Text Box 2"/>
                          <wps:cNvSpPr txBox="1">
                            <a:spLocks noChangeArrowheads="1"/>
                          </wps:cNvSpPr>
                          <wps:spPr bwMode="auto">
                            <a:xfrm>
                              <a:off x="131885" y="483576"/>
                              <a:ext cx="1571625" cy="2927839"/>
                            </a:xfrm>
                            <a:prstGeom prst="rect">
                              <a:avLst/>
                            </a:prstGeom>
                            <a:noFill/>
                            <a:ln w="9525">
                              <a:noFill/>
                              <a:miter lim="800000"/>
                              <a:headEnd/>
                              <a:tailEnd/>
                            </a:ln>
                          </wps:spPr>
                          <wps:txbx>
                            <w:txbxContent>
                              <w:p w14:paraId="5D1B409D" w14:textId="77777777" w:rsidR="00E462DA" w:rsidRDefault="00E462DA" w:rsidP="00E462DA">
                                <w:pPr>
                                  <w:spacing w:after="0"/>
                                  <w:rPr>
                                    <w:sz w:val="16"/>
                                    <w:szCs w:val="12"/>
                                  </w:rPr>
                                </w:pPr>
                                <w:r>
                                  <w:rPr>
                                    <w:sz w:val="16"/>
                                    <w:szCs w:val="12"/>
                                  </w:rPr>
                                  <w:t>City</w:t>
                                </w:r>
                              </w:p>
                              <w:p w14:paraId="798A9C00" w14:textId="77777777" w:rsidR="00E462DA" w:rsidRDefault="00E462DA" w:rsidP="00E462DA">
                                <w:pPr>
                                  <w:spacing w:after="0"/>
                                  <w:rPr>
                                    <w:sz w:val="16"/>
                                    <w:szCs w:val="12"/>
                                  </w:rPr>
                                </w:pPr>
                              </w:p>
                              <w:p w14:paraId="558FAB74" w14:textId="77777777" w:rsidR="00E462DA" w:rsidRDefault="00E462DA" w:rsidP="00E462DA">
                                <w:pPr>
                                  <w:spacing w:after="0"/>
                                  <w:rPr>
                                    <w:sz w:val="16"/>
                                    <w:szCs w:val="12"/>
                                  </w:rPr>
                                </w:pPr>
                              </w:p>
                              <w:p w14:paraId="03B159EF" w14:textId="77777777" w:rsidR="00E462DA" w:rsidRDefault="00E462DA" w:rsidP="00E462DA">
                                <w:pPr>
                                  <w:spacing w:after="0"/>
                                  <w:rPr>
                                    <w:sz w:val="16"/>
                                    <w:szCs w:val="12"/>
                                  </w:rPr>
                                </w:pPr>
                                <w:r>
                                  <w:rPr>
                                    <w:sz w:val="16"/>
                                    <w:szCs w:val="12"/>
                                  </w:rPr>
                                  <w:t>State</w:t>
                                </w:r>
                              </w:p>
                              <w:p w14:paraId="45D3E2AA" w14:textId="77777777" w:rsidR="00E462DA" w:rsidRDefault="00E462DA" w:rsidP="00E462DA">
                                <w:pPr>
                                  <w:rPr>
                                    <w:sz w:val="16"/>
                                    <w:szCs w:val="12"/>
                                  </w:rPr>
                                </w:pPr>
                              </w:p>
                              <w:p w14:paraId="6CAB807A" w14:textId="77777777" w:rsidR="00E462DA" w:rsidRDefault="00E462DA" w:rsidP="00E462DA">
                                <w:pPr>
                                  <w:rPr>
                                    <w:sz w:val="16"/>
                                    <w:szCs w:val="12"/>
                                  </w:rPr>
                                </w:pPr>
                                <w:r>
                                  <w:rPr>
                                    <w:sz w:val="16"/>
                                    <w:szCs w:val="12"/>
                                  </w:rPr>
                                  <w:t>Zip</w:t>
                                </w:r>
                              </w:p>
                              <w:p w14:paraId="0A6CB7AB" w14:textId="77777777" w:rsidR="00E462DA" w:rsidRDefault="00E462DA" w:rsidP="00E462DA">
                                <w:pPr>
                                  <w:rPr>
                                    <w:sz w:val="16"/>
                                    <w:szCs w:val="12"/>
                                  </w:rPr>
                                </w:pPr>
                              </w:p>
                              <w:p w14:paraId="07CECB9A" w14:textId="77777777" w:rsidR="00E462DA" w:rsidRDefault="00E462DA" w:rsidP="00E462DA">
                                <w:pPr>
                                  <w:rPr>
                                    <w:sz w:val="16"/>
                                    <w:szCs w:val="12"/>
                                  </w:rPr>
                                </w:pPr>
                                <w:r>
                                  <w:rPr>
                                    <w:sz w:val="16"/>
                                    <w:szCs w:val="12"/>
                                  </w:rPr>
                                  <w:t>Country</w:t>
                                </w:r>
                              </w:p>
                              <w:p w14:paraId="23659A6E" w14:textId="77777777" w:rsidR="00E462DA" w:rsidRDefault="00E462DA" w:rsidP="00E462DA">
                                <w:pPr>
                                  <w:rPr>
                                    <w:sz w:val="16"/>
                                    <w:szCs w:val="12"/>
                                  </w:rPr>
                                </w:pPr>
                              </w:p>
                              <w:p w14:paraId="0BE22C61" w14:textId="77777777" w:rsidR="00E462DA" w:rsidRDefault="00E462DA" w:rsidP="00E462DA"/>
                            </w:txbxContent>
                          </wps:txbx>
                          <wps:bodyPr rot="0" vert="horz" wrap="square" lIns="91440" tIns="45720" rIns="91440" bIns="45720" anchor="t" anchorCtr="0">
                            <a:noAutofit/>
                          </wps:bodyPr>
                        </wps:wsp>
                        <wps:wsp>
                          <wps:cNvPr id="194" name="Straight Connector 194"/>
                          <wps:cNvCnPr/>
                          <wps:spPr>
                            <a:xfrm flipV="1">
                              <a:off x="175846" y="844061"/>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flipV="1">
                              <a:off x="193431" y="1310053"/>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flipV="1">
                              <a:off x="193431" y="1758461"/>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flipV="1">
                              <a:off x="175846" y="2215661"/>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Rectangle: Rounded Corners 62"/>
                          <wps:cNvSpPr/>
                          <wps:spPr>
                            <a:xfrm>
                              <a:off x="105508" y="211015"/>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23092"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D4479" w14:textId="77777777" w:rsidR="00E462DA" w:rsidRPr="00BC32B1" w:rsidRDefault="00E462DA" w:rsidP="00E462DA">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62658" y="2394438"/>
                              <a:ext cx="1459523" cy="243254"/>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23C8E1DA" w14:textId="77777777" w:rsidR="00E462DA" w:rsidRPr="00D5437D" w:rsidRDefault="00E462DA" w:rsidP="00E462DA">
                                <w:pPr>
                                  <w:spacing w:after="0"/>
                                  <w:jc w:val="center"/>
                                  <w:rPr>
                                    <w:sz w:val="18"/>
                                    <w:szCs w:val="14"/>
                                  </w:rPr>
                                </w:pPr>
                                <w:r w:rsidRPr="00D5437D">
                                  <w:rPr>
                                    <w:sz w:val="18"/>
                                    <w:szCs w:val="1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162658" y="2754923"/>
                              <a:ext cx="1459523" cy="243254"/>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6C8D2077" w14:textId="77777777" w:rsidR="00E462DA" w:rsidRPr="00D5437D" w:rsidRDefault="00E462DA" w:rsidP="00E462DA">
                                <w:pPr>
                                  <w:spacing w:after="0"/>
                                  <w:jc w:val="center"/>
                                  <w:rPr>
                                    <w:sz w:val="18"/>
                                    <w:szCs w:val="14"/>
                                  </w:rPr>
                                </w:pPr>
                                <w:r>
                                  <w:rPr>
                                    <w:sz w:val="18"/>
                                    <w:szCs w:val="1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62658" y="3132992"/>
                              <a:ext cx="1459523" cy="243254"/>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7D235EE0" w14:textId="77777777" w:rsidR="00E462DA" w:rsidRPr="00D5437D" w:rsidRDefault="00E462DA" w:rsidP="00E462DA">
                                <w:pPr>
                                  <w:spacing w:after="0"/>
                                  <w:jc w:val="center"/>
                                  <w:rPr>
                                    <w:sz w:val="18"/>
                                    <w:szCs w:val="14"/>
                                  </w:rPr>
                                </w:pPr>
                                <w:r>
                                  <w:rPr>
                                    <w:sz w:val="18"/>
                                    <w:szCs w:val="14"/>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Text Box 2"/>
                          <wps:cNvSpPr txBox="1">
                            <a:spLocks noChangeArrowheads="1"/>
                          </wps:cNvSpPr>
                          <wps:spPr bwMode="auto">
                            <a:xfrm>
                              <a:off x="-268" y="3674976"/>
                              <a:ext cx="1879795" cy="342900"/>
                            </a:xfrm>
                            <a:prstGeom prst="rect">
                              <a:avLst/>
                            </a:prstGeom>
                            <a:noFill/>
                            <a:ln w="9525">
                              <a:noFill/>
                              <a:miter lim="800000"/>
                              <a:headEnd/>
                              <a:tailEnd/>
                            </a:ln>
                          </wps:spPr>
                          <wps:txbx>
                            <w:txbxContent>
                              <w:p w14:paraId="50FBBC13" w14:textId="3983E048" w:rsidR="00E462DA" w:rsidRPr="008C4AE0" w:rsidRDefault="00E462DA" w:rsidP="00E462DA">
                                <w:pPr>
                                  <w:jc w:val="center"/>
                                  <w:rPr>
                                    <w:sz w:val="18"/>
                                    <w:szCs w:val="14"/>
                                  </w:rPr>
                                </w:pPr>
                                <w:r>
                                  <w:rPr>
                                    <w:sz w:val="18"/>
                                    <w:szCs w:val="14"/>
                                  </w:rPr>
                                  <w:t>Add new staff screen (continue)</w:t>
                                </w:r>
                              </w:p>
                            </w:txbxContent>
                          </wps:txbx>
                          <wps:bodyPr rot="0" vert="horz" wrap="square" lIns="91440" tIns="45720" rIns="91440" bIns="45720" anchor="t" anchorCtr="0">
                            <a:noAutofit/>
                          </wps:bodyPr>
                        </wps:wsp>
                      </wpg:grpSp>
                      <wpg:grpSp>
                        <wpg:cNvPr id="238" name="Group 238"/>
                        <wpg:cNvGrpSpPr/>
                        <wpg:grpSpPr>
                          <a:xfrm>
                            <a:off x="0" y="4251158"/>
                            <a:ext cx="1751965" cy="4017645"/>
                            <a:chOff x="0" y="0"/>
                            <a:chExt cx="1751965" cy="4018085"/>
                          </a:xfrm>
                        </wpg:grpSpPr>
                        <pic:pic xmlns:pic="http://schemas.openxmlformats.org/drawingml/2006/picture">
                          <pic:nvPicPr>
                            <pic:cNvPr id="221" name="Picture 2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222" name="Rectangle: Rounded Corners 222"/>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05508"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8727A" w14:textId="77777777" w:rsidR="00E462DA" w:rsidRPr="00BC32B1" w:rsidRDefault="00E462DA" w:rsidP="00E462DA">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
                          <wps:cNvSpPr txBox="1">
                            <a:spLocks noChangeArrowheads="1"/>
                          </wps:cNvSpPr>
                          <wps:spPr bwMode="auto">
                            <a:xfrm>
                              <a:off x="114300" y="615461"/>
                              <a:ext cx="1571625" cy="2781300"/>
                            </a:xfrm>
                            <a:prstGeom prst="rect">
                              <a:avLst/>
                            </a:prstGeom>
                            <a:noFill/>
                            <a:ln w="9525">
                              <a:noFill/>
                              <a:miter lim="800000"/>
                              <a:headEnd/>
                              <a:tailEnd/>
                            </a:ln>
                          </wps:spPr>
                          <wps:txbx>
                            <w:txbxContent>
                              <w:p w14:paraId="55A99240" w14:textId="77777777" w:rsidR="00E462DA" w:rsidRDefault="00E462DA" w:rsidP="00E462DA">
                                <w:pPr>
                                  <w:spacing w:after="0"/>
                                  <w:rPr>
                                    <w:sz w:val="16"/>
                                    <w:szCs w:val="12"/>
                                  </w:rPr>
                                </w:pPr>
                                <w:r>
                                  <w:rPr>
                                    <w:sz w:val="16"/>
                                    <w:szCs w:val="12"/>
                                  </w:rPr>
                                  <w:t>Id</w:t>
                                </w:r>
                              </w:p>
                              <w:p w14:paraId="655C86DA" w14:textId="77777777" w:rsidR="00E462DA" w:rsidRDefault="00E462DA" w:rsidP="00E462DA">
                                <w:pPr>
                                  <w:spacing w:after="0"/>
                                  <w:rPr>
                                    <w:sz w:val="16"/>
                                    <w:szCs w:val="12"/>
                                  </w:rPr>
                                </w:pPr>
                              </w:p>
                              <w:p w14:paraId="29AE3EBA" w14:textId="77777777" w:rsidR="00E462DA" w:rsidRDefault="00E462DA" w:rsidP="00E462DA">
                                <w:pPr>
                                  <w:spacing w:after="0"/>
                                  <w:rPr>
                                    <w:sz w:val="16"/>
                                    <w:szCs w:val="12"/>
                                  </w:rPr>
                                </w:pPr>
                              </w:p>
                              <w:p w14:paraId="1CA91DC5" w14:textId="77777777" w:rsidR="00E462DA" w:rsidRDefault="00E462DA" w:rsidP="00E462DA">
                                <w:pPr>
                                  <w:spacing w:after="0"/>
                                  <w:rPr>
                                    <w:sz w:val="16"/>
                                    <w:szCs w:val="12"/>
                                  </w:rPr>
                                </w:pPr>
                                <w:r>
                                  <w:rPr>
                                    <w:sz w:val="16"/>
                                    <w:szCs w:val="12"/>
                                  </w:rPr>
                                  <w:t>Name</w:t>
                                </w:r>
                              </w:p>
                              <w:p w14:paraId="1EE7CAE3" w14:textId="77777777" w:rsidR="00E462DA" w:rsidRDefault="00E462DA" w:rsidP="00E462DA">
                                <w:pPr>
                                  <w:rPr>
                                    <w:sz w:val="16"/>
                                    <w:szCs w:val="12"/>
                                  </w:rPr>
                                </w:pPr>
                              </w:p>
                              <w:p w14:paraId="3D5F2268" w14:textId="77777777" w:rsidR="00E462DA" w:rsidRDefault="00E462DA" w:rsidP="00E462DA">
                                <w:pPr>
                                  <w:rPr>
                                    <w:sz w:val="16"/>
                                    <w:szCs w:val="12"/>
                                  </w:rPr>
                                </w:pPr>
                                <w:r>
                                  <w:rPr>
                                    <w:sz w:val="16"/>
                                    <w:szCs w:val="12"/>
                                  </w:rPr>
                                  <w:t>Phone</w:t>
                                </w:r>
                              </w:p>
                              <w:p w14:paraId="05B7D59D" w14:textId="77777777" w:rsidR="00E462DA" w:rsidRDefault="00E462DA" w:rsidP="00E462DA">
                                <w:pPr>
                                  <w:rPr>
                                    <w:sz w:val="16"/>
                                    <w:szCs w:val="12"/>
                                  </w:rPr>
                                </w:pPr>
                              </w:p>
                              <w:p w14:paraId="788A95BD" w14:textId="77777777" w:rsidR="00E462DA" w:rsidRDefault="00E462DA" w:rsidP="00E462DA">
                                <w:pPr>
                                  <w:rPr>
                                    <w:sz w:val="16"/>
                                    <w:szCs w:val="12"/>
                                  </w:rPr>
                                </w:pPr>
                                <w:r>
                                  <w:rPr>
                                    <w:sz w:val="16"/>
                                    <w:szCs w:val="12"/>
                                  </w:rPr>
                                  <w:t>Department</w:t>
                                </w:r>
                              </w:p>
                              <w:p w14:paraId="779F6C37" w14:textId="77777777" w:rsidR="00E462DA" w:rsidRPr="00F87EA6" w:rsidRDefault="00E462DA" w:rsidP="00E462DA">
                                <w:pPr>
                                  <w:rPr>
                                    <w:sz w:val="4"/>
                                    <w:szCs w:val="2"/>
                                  </w:rPr>
                                </w:pPr>
                              </w:p>
                              <w:p w14:paraId="3A078439" w14:textId="77777777" w:rsidR="00E462DA" w:rsidRDefault="00E462DA" w:rsidP="00E462DA">
                                <w:pPr>
                                  <w:rPr>
                                    <w:sz w:val="16"/>
                                    <w:szCs w:val="12"/>
                                  </w:rPr>
                                </w:pPr>
                                <w:r>
                                  <w:rPr>
                                    <w:sz w:val="16"/>
                                    <w:szCs w:val="12"/>
                                  </w:rPr>
                                  <w:t>Street</w:t>
                                </w:r>
                              </w:p>
                              <w:p w14:paraId="4D685D7E" w14:textId="77777777" w:rsidR="00E462DA" w:rsidRDefault="00E462DA" w:rsidP="00E462DA">
                                <w:pPr>
                                  <w:rPr>
                                    <w:sz w:val="16"/>
                                    <w:szCs w:val="12"/>
                                  </w:rPr>
                                </w:pPr>
                              </w:p>
                              <w:p w14:paraId="37D77BFF" w14:textId="77777777" w:rsidR="00E462DA" w:rsidRPr="008C4AE0" w:rsidRDefault="00E462DA" w:rsidP="00E462DA">
                                <w:pPr>
                                  <w:rPr>
                                    <w:sz w:val="16"/>
                                    <w:szCs w:val="12"/>
                                  </w:rPr>
                                </w:pPr>
                                <w:r>
                                  <w:rPr>
                                    <w:sz w:val="16"/>
                                    <w:szCs w:val="12"/>
                                  </w:rPr>
                                  <w:t>City</w:t>
                                </w:r>
                              </w:p>
                            </w:txbxContent>
                          </wps:txbx>
                          <wps:bodyPr rot="0" vert="horz" wrap="square" lIns="91440" tIns="45720" rIns="91440" bIns="45720" anchor="t" anchorCtr="0">
                            <a:noAutofit/>
                          </wps:bodyPr>
                        </wps:wsp>
                        <wps:wsp>
                          <wps:cNvPr id="225" name="Text Box 2"/>
                          <wps:cNvSpPr txBox="1">
                            <a:spLocks noChangeArrowheads="1"/>
                          </wps:cNvSpPr>
                          <wps:spPr bwMode="auto">
                            <a:xfrm>
                              <a:off x="105508" y="3675185"/>
                              <a:ext cx="1571625" cy="342900"/>
                            </a:xfrm>
                            <a:prstGeom prst="rect">
                              <a:avLst/>
                            </a:prstGeom>
                            <a:noFill/>
                            <a:ln w="9525">
                              <a:noFill/>
                              <a:miter lim="800000"/>
                              <a:headEnd/>
                              <a:tailEnd/>
                            </a:ln>
                          </wps:spPr>
                          <wps:txbx>
                            <w:txbxContent>
                              <w:p w14:paraId="437503B8" w14:textId="32A9E7E8" w:rsidR="00E462DA" w:rsidRPr="008C4AE0" w:rsidRDefault="00E462DA" w:rsidP="00E462DA">
                                <w:pPr>
                                  <w:jc w:val="center"/>
                                  <w:rPr>
                                    <w:sz w:val="18"/>
                                    <w:szCs w:val="14"/>
                                  </w:rPr>
                                </w:pPr>
                                <w:r>
                                  <w:rPr>
                                    <w:sz w:val="18"/>
                                    <w:szCs w:val="14"/>
                                  </w:rPr>
                                  <w:t>Update and delete screen</w:t>
                                </w:r>
                              </w:p>
                            </w:txbxContent>
                          </wps:txbx>
                          <wps:bodyPr rot="0" vert="horz" wrap="square" lIns="91440" tIns="45720" rIns="91440" bIns="45720" anchor="t" anchorCtr="0">
                            <a:noAutofit/>
                          </wps:bodyPr>
                        </wps:wsp>
                        <wps:wsp>
                          <wps:cNvPr id="232" name="Text Box 2"/>
                          <wps:cNvSpPr txBox="1">
                            <a:spLocks noChangeArrowheads="1"/>
                          </wps:cNvSpPr>
                          <wps:spPr bwMode="auto">
                            <a:xfrm>
                              <a:off x="114300" y="773723"/>
                              <a:ext cx="922655" cy="235585"/>
                            </a:xfrm>
                            <a:prstGeom prst="rect">
                              <a:avLst/>
                            </a:prstGeom>
                            <a:solidFill>
                              <a:srgbClr val="FFFFFF"/>
                            </a:solidFill>
                            <a:ln w="9525">
                              <a:noFill/>
                              <a:miter lim="800000"/>
                              <a:headEnd/>
                              <a:tailEnd/>
                            </a:ln>
                          </wps:spPr>
                          <wps:txbx>
                            <w:txbxContent>
                              <w:p w14:paraId="0D81FE71" w14:textId="77777777" w:rsidR="00E462DA" w:rsidRPr="00B11A71" w:rsidRDefault="00E462DA" w:rsidP="00E462DA">
                                <w:pPr>
                                  <w:spacing w:after="0"/>
                                  <w:rPr>
                                    <w:sz w:val="16"/>
                                    <w:szCs w:val="12"/>
                                  </w:rPr>
                                </w:pPr>
                                <w:r>
                                  <w:rPr>
                                    <w:sz w:val="16"/>
                                    <w:szCs w:val="12"/>
                                  </w:rPr>
                                  <w:t>5</w:t>
                                </w:r>
                              </w:p>
                            </w:txbxContent>
                          </wps:txbx>
                          <wps:bodyPr rot="0" vert="horz" wrap="square" lIns="91440" tIns="45720" rIns="91440" bIns="45720" anchor="t" anchorCtr="0">
                            <a:noAutofit/>
                          </wps:bodyPr>
                        </wps:wsp>
                        <wps:wsp>
                          <wps:cNvPr id="226" name="Straight Connector 226"/>
                          <wps:cNvCnPr/>
                          <wps:spPr>
                            <a:xfrm flipV="1">
                              <a:off x="158262" y="984738"/>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Text Box 2"/>
                          <wps:cNvSpPr txBox="1">
                            <a:spLocks noChangeArrowheads="1"/>
                          </wps:cNvSpPr>
                          <wps:spPr bwMode="auto">
                            <a:xfrm>
                              <a:off x="105508" y="1230923"/>
                              <a:ext cx="922655" cy="235585"/>
                            </a:xfrm>
                            <a:prstGeom prst="rect">
                              <a:avLst/>
                            </a:prstGeom>
                            <a:solidFill>
                              <a:srgbClr val="FFFFFF"/>
                            </a:solidFill>
                            <a:ln w="9525">
                              <a:noFill/>
                              <a:miter lim="800000"/>
                              <a:headEnd/>
                              <a:tailEnd/>
                            </a:ln>
                          </wps:spPr>
                          <wps:txbx>
                            <w:txbxContent>
                              <w:p w14:paraId="72DD39D0" w14:textId="77777777" w:rsidR="00E462DA" w:rsidRPr="00B11A71" w:rsidRDefault="00E462DA" w:rsidP="00E462DA">
                                <w:pPr>
                                  <w:spacing w:after="0"/>
                                  <w:rPr>
                                    <w:sz w:val="16"/>
                                    <w:szCs w:val="12"/>
                                  </w:rPr>
                                </w:pPr>
                                <w:r>
                                  <w:rPr>
                                    <w:sz w:val="16"/>
                                    <w:szCs w:val="12"/>
                                  </w:rPr>
                                  <w:t>Luca Smith</w:t>
                                </w:r>
                              </w:p>
                            </w:txbxContent>
                          </wps:txbx>
                          <wps:bodyPr rot="0" vert="horz" wrap="square" lIns="91440" tIns="45720" rIns="91440" bIns="45720" anchor="t" anchorCtr="0">
                            <a:noAutofit/>
                          </wps:bodyPr>
                        </wps:wsp>
                        <wps:wsp>
                          <wps:cNvPr id="227" name="Straight Connector 227"/>
                          <wps:cNvCnPr/>
                          <wps:spPr>
                            <a:xfrm flipV="1">
                              <a:off x="175847" y="1424354"/>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34" name="Text Box 2"/>
                          <wps:cNvSpPr txBox="1">
                            <a:spLocks noChangeArrowheads="1"/>
                          </wps:cNvSpPr>
                          <wps:spPr bwMode="auto">
                            <a:xfrm>
                              <a:off x="114300" y="1679331"/>
                              <a:ext cx="922655" cy="235585"/>
                            </a:xfrm>
                            <a:prstGeom prst="rect">
                              <a:avLst/>
                            </a:prstGeom>
                            <a:solidFill>
                              <a:srgbClr val="FFFFFF"/>
                            </a:solidFill>
                            <a:ln w="9525">
                              <a:noFill/>
                              <a:miter lim="800000"/>
                              <a:headEnd/>
                              <a:tailEnd/>
                            </a:ln>
                          </wps:spPr>
                          <wps:txbx>
                            <w:txbxContent>
                              <w:p w14:paraId="1053687E" w14:textId="77777777" w:rsidR="00E462DA" w:rsidRPr="00B11A71" w:rsidRDefault="00E462DA" w:rsidP="00E462DA">
                                <w:pPr>
                                  <w:spacing w:after="0"/>
                                  <w:rPr>
                                    <w:sz w:val="16"/>
                                    <w:szCs w:val="12"/>
                                  </w:rPr>
                                </w:pPr>
                                <w:r>
                                  <w:rPr>
                                    <w:sz w:val="16"/>
                                    <w:szCs w:val="12"/>
                                  </w:rPr>
                                  <w:t>97554784</w:t>
                                </w:r>
                              </w:p>
                            </w:txbxContent>
                          </wps:txbx>
                          <wps:bodyPr rot="0" vert="horz" wrap="square" lIns="91440" tIns="45720" rIns="91440" bIns="45720" anchor="t" anchorCtr="0">
                            <a:noAutofit/>
                          </wps:bodyPr>
                        </wps:wsp>
                        <wps:wsp>
                          <wps:cNvPr id="228" name="Straight Connector 228"/>
                          <wps:cNvCnPr/>
                          <wps:spPr>
                            <a:xfrm flipV="1">
                              <a:off x="175847" y="1881554"/>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Text Box 2"/>
                          <wps:cNvSpPr txBox="1">
                            <a:spLocks noChangeArrowheads="1"/>
                          </wps:cNvSpPr>
                          <wps:spPr bwMode="auto">
                            <a:xfrm>
                              <a:off x="105508" y="2136531"/>
                              <a:ext cx="922655" cy="235585"/>
                            </a:xfrm>
                            <a:prstGeom prst="rect">
                              <a:avLst/>
                            </a:prstGeom>
                            <a:solidFill>
                              <a:srgbClr val="FFFFFF"/>
                            </a:solidFill>
                            <a:ln w="9525">
                              <a:noFill/>
                              <a:miter lim="800000"/>
                              <a:headEnd/>
                              <a:tailEnd/>
                            </a:ln>
                          </wps:spPr>
                          <wps:txbx>
                            <w:txbxContent>
                              <w:p w14:paraId="2157246B" w14:textId="77777777" w:rsidR="00E462DA" w:rsidRPr="00B11A71" w:rsidRDefault="00E462DA" w:rsidP="00E462DA">
                                <w:pPr>
                                  <w:spacing w:after="0"/>
                                  <w:rPr>
                                    <w:sz w:val="16"/>
                                    <w:szCs w:val="12"/>
                                  </w:rPr>
                                </w:pPr>
                                <w:r>
                                  <w:rPr>
                                    <w:sz w:val="16"/>
                                    <w:szCs w:val="12"/>
                                  </w:rPr>
                                  <w:t>1</w:t>
                                </w:r>
                              </w:p>
                            </w:txbxContent>
                          </wps:txbx>
                          <wps:bodyPr rot="0" vert="horz" wrap="square" lIns="91440" tIns="45720" rIns="91440" bIns="45720" anchor="t" anchorCtr="0">
                            <a:noAutofit/>
                          </wps:bodyPr>
                        </wps:wsp>
                        <wps:wsp>
                          <wps:cNvPr id="229" name="Straight Connector 229"/>
                          <wps:cNvCnPr/>
                          <wps:spPr>
                            <a:xfrm flipV="1">
                              <a:off x="158262" y="2312377"/>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2"/>
                          <wps:cNvSpPr txBox="1">
                            <a:spLocks noChangeArrowheads="1"/>
                          </wps:cNvSpPr>
                          <wps:spPr bwMode="auto">
                            <a:xfrm>
                              <a:off x="105508" y="2584938"/>
                              <a:ext cx="922655" cy="235585"/>
                            </a:xfrm>
                            <a:prstGeom prst="rect">
                              <a:avLst/>
                            </a:prstGeom>
                            <a:solidFill>
                              <a:srgbClr val="FFFFFF"/>
                            </a:solidFill>
                            <a:ln w="9525">
                              <a:noFill/>
                              <a:miter lim="800000"/>
                              <a:headEnd/>
                              <a:tailEnd/>
                            </a:ln>
                          </wps:spPr>
                          <wps:txbx>
                            <w:txbxContent>
                              <w:p w14:paraId="197720BA" w14:textId="77777777" w:rsidR="00E462DA" w:rsidRPr="00B11A71" w:rsidRDefault="00E462DA" w:rsidP="00E462DA">
                                <w:pPr>
                                  <w:spacing w:after="0"/>
                                  <w:rPr>
                                    <w:sz w:val="16"/>
                                    <w:szCs w:val="12"/>
                                  </w:rPr>
                                </w:pPr>
                                <w:r>
                                  <w:rPr>
                                    <w:sz w:val="16"/>
                                    <w:szCs w:val="12"/>
                                  </w:rPr>
                                  <w:t>Williams</w:t>
                                </w:r>
                              </w:p>
                            </w:txbxContent>
                          </wps:txbx>
                          <wps:bodyPr rot="0" vert="horz" wrap="square" lIns="91440" tIns="45720" rIns="91440" bIns="45720" anchor="t" anchorCtr="0">
                            <a:noAutofit/>
                          </wps:bodyPr>
                        </wps:wsp>
                        <wps:wsp>
                          <wps:cNvPr id="230" name="Straight Connector 230"/>
                          <wps:cNvCnPr/>
                          <wps:spPr>
                            <a:xfrm flipV="1">
                              <a:off x="158262" y="2778369"/>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237" name="Text Box 2"/>
                          <wps:cNvSpPr txBox="1">
                            <a:spLocks noChangeArrowheads="1"/>
                          </wps:cNvSpPr>
                          <wps:spPr bwMode="auto">
                            <a:xfrm>
                              <a:off x="114300" y="3059723"/>
                              <a:ext cx="922655" cy="235585"/>
                            </a:xfrm>
                            <a:prstGeom prst="rect">
                              <a:avLst/>
                            </a:prstGeom>
                            <a:solidFill>
                              <a:srgbClr val="FFFFFF"/>
                            </a:solidFill>
                            <a:ln w="9525">
                              <a:noFill/>
                              <a:miter lim="800000"/>
                              <a:headEnd/>
                              <a:tailEnd/>
                            </a:ln>
                          </wps:spPr>
                          <wps:txbx>
                            <w:txbxContent>
                              <w:p w14:paraId="538639D6" w14:textId="77777777" w:rsidR="00E462DA" w:rsidRPr="00B11A71" w:rsidRDefault="00E462DA" w:rsidP="00E462DA">
                                <w:pPr>
                                  <w:spacing w:after="0"/>
                                  <w:rPr>
                                    <w:sz w:val="16"/>
                                    <w:szCs w:val="12"/>
                                  </w:rPr>
                                </w:pPr>
                                <w:r>
                                  <w:rPr>
                                    <w:sz w:val="16"/>
                                    <w:szCs w:val="12"/>
                                  </w:rPr>
                                  <w:t>Granville</w:t>
                                </w:r>
                              </w:p>
                            </w:txbxContent>
                          </wps:txbx>
                          <wps:bodyPr rot="0" vert="horz" wrap="square" lIns="91440" tIns="45720" rIns="91440" bIns="45720" anchor="t" anchorCtr="0">
                            <a:noAutofit/>
                          </wps:bodyPr>
                        </wps:wsp>
                        <wps:wsp>
                          <wps:cNvPr id="231" name="Straight Connector 231"/>
                          <wps:cNvCnPr/>
                          <wps:spPr>
                            <a:xfrm flipV="1">
                              <a:off x="158262" y="3244361"/>
                              <a:ext cx="1443391" cy="377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63" name="Group 263"/>
                        <wpg:cNvGrpSpPr/>
                        <wpg:grpSpPr>
                          <a:xfrm>
                            <a:off x="1828737" y="4235116"/>
                            <a:ext cx="2199566" cy="4033217"/>
                            <a:chOff x="-80274" y="0"/>
                            <a:chExt cx="2199566" cy="4033217"/>
                          </a:xfrm>
                        </wpg:grpSpPr>
                        <pic:pic xmlns:pic="http://schemas.openxmlformats.org/drawingml/2006/picture">
                          <pic:nvPicPr>
                            <pic:cNvPr id="241" name="Picture 24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5170" y="0"/>
                              <a:ext cx="1751965" cy="3672205"/>
                            </a:xfrm>
                            <a:prstGeom prst="rect">
                              <a:avLst/>
                            </a:prstGeom>
                          </pic:spPr>
                        </pic:pic>
                        <wps:wsp>
                          <wps:cNvPr id="242" name="Rectangle: Rounded Corners 242"/>
                          <wps:cNvSpPr/>
                          <wps:spPr>
                            <a:xfrm>
                              <a:off x="12309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40677"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F3E8F" w14:textId="77777777" w:rsidR="00E462DA" w:rsidRPr="00BC32B1" w:rsidRDefault="00E462DA" w:rsidP="00E462DA">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ext Box 2"/>
                          <wps:cNvSpPr txBox="1">
                            <a:spLocks noChangeArrowheads="1"/>
                          </wps:cNvSpPr>
                          <wps:spPr bwMode="auto">
                            <a:xfrm>
                              <a:off x="149470" y="615462"/>
                              <a:ext cx="1571625" cy="2781300"/>
                            </a:xfrm>
                            <a:prstGeom prst="rect">
                              <a:avLst/>
                            </a:prstGeom>
                            <a:noFill/>
                            <a:ln w="9525">
                              <a:noFill/>
                              <a:miter lim="800000"/>
                              <a:headEnd/>
                              <a:tailEnd/>
                            </a:ln>
                          </wps:spPr>
                          <wps:txbx>
                            <w:txbxContent>
                              <w:p w14:paraId="281E51DE" w14:textId="77777777" w:rsidR="00E462DA" w:rsidRDefault="00E462DA" w:rsidP="00E462DA">
                                <w:pPr>
                                  <w:spacing w:after="0"/>
                                  <w:rPr>
                                    <w:sz w:val="16"/>
                                    <w:szCs w:val="12"/>
                                  </w:rPr>
                                </w:pPr>
                                <w:r>
                                  <w:rPr>
                                    <w:sz w:val="16"/>
                                    <w:szCs w:val="12"/>
                                  </w:rPr>
                                  <w:t>City</w:t>
                                </w:r>
                              </w:p>
                              <w:p w14:paraId="2E377802" w14:textId="77777777" w:rsidR="00E462DA" w:rsidRDefault="00E462DA" w:rsidP="00E462DA">
                                <w:pPr>
                                  <w:spacing w:after="0"/>
                                  <w:rPr>
                                    <w:sz w:val="16"/>
                                    <w:szCs w:val="12"/>
                                  </w:rPr>
                                </w:pPr>
                              </w:p>
                              <w:p w14:paraId="2103ADB5" w14:textId="77777777" w:rsidR="00E462DA" w:rsidRDefault="00E462DA" w:rsidP="00E462DA">
                                <w:pPr>
                                  <w:spacing w:after="0"/>
                                  <w:rPr>
                                    <w:sz w:val="16"/>
                                    <w:szCs w:val="12"/>
                                  </w:rPr>
                                </w:pPr>
                              </w:p>
                              <w:p w14:paraId="252BCF73" w14:textId="77777777" w:rsidR="00E462DA" w:rsidRDefault="00E462DA" w:rsidP="00E462DA">
                                <w:pPr>
                                  <w:spacing w:after="0"/>
                                  <w:rPr>
                                    <w:sz w:val="16"/>
                                    <w:szCs w:val="12"/>
                                  </w:rPr>
                                </w:pPr>
                                <w:r>
                                  <w:rPr>
                                    <w:sz w:val="16"/>
                                    <w:szCs w:val="12"/>
                                  </w:rPr>
                                  <w:t>State</w:t>
                                </w:r>
                              </w:p>
                              <w:p w14:paraId="1CC22853" w14:textId="77777777" w:rsidR="00E462DA" w:rsidRDefault="00E462DA" w:rsidP="00E462DA">
                                <w:pPr>
                                  <w:rPr>
                                    <w:sz w:val="16"/>
                                    <w:szCs w:val="12"/>
                                  </w:rPr>
                                </w:pPr>
                              </w:p>
                              <w:p w14:paraId="5F91BECF" w14:textId="77777777" w:rsidR="00E462DA" w:rsidRDefault="00E462DA" w:rsidP="00E462DA">
                                <w:pPr>
                                  <w:rPr>
                                    <w:sz w:val="16"/>
                                    <w:szCs w:val="12"/>
                                  </w:rPr>
                                </w:pPr>
                                <w:r>
                                  <w:rPr>
                                    <w:sz w:val="16"/>
                                    <w:szCs w:val="12"/>
                                  </w:rPr>
                                  <w:t>Zip</w:t>
                                </w:r>
                              </w:p>
                              <w:p w14:paraId="7551F00D" w14:textId="77777777" w:rsidR="00E462DA" w:rsidRDefault="00E462DA" w:rsidP="00E462DA">
                                <w:pPr>
                                  <w:rPr>
                                    <w:sz w:val="16"/>
                                    <w:szCs w:val="12"/>
                                  </w:rPr>
                                </w:pPr>
                              </w:p>
                              <w:p w14:paraId="63730F4B" w14:textId="77777777" w:rsidR="00E462DA" w:rsidRDefault="00E462DA" w:rsidP="00E462DA">
                                <w:pPr>
                                  <w:rPr>
                                    <w:sz w:val="16"/>
                                    <w:szCs w:val="12"/>
                                  </w:rPr>
                                </w:pPr>
                                <w:r>
                                  <w:rPr>
                                    <w:sz w:val="16"/>
                                    <w:szCs w:val="12"/>
                                  </w:rPr>
                                  <w:t>Country</w:t>
                                </w:r>
                              </w:p>
                              <w:p w14:paraId="501E91BA" w14:textId="77777777" w:rsidR="00E462DA" w:rsidRDefault="00E462DA" w:rsidP="00E462DA">
                                <w:pPr>
                                  <w:rPr>
                                    <w:sz w:val="16"/>
                                    <w:szCs w:val="12"/>
                                  </w:rPr>
                                </w:pPr>
                              </w:p>
                              <w:p w14:paraId="3FC97279" w14:textId="77777777" w:rsidR="00E462DA" w:rsidRDefault="00E462DA" w:rsidP="00E462DA">
                                <w:pPr>
                                  <w:rPr>
                                    <w:sz w:val="16"/>
                                    <w:szCs w:val="12"/>
                                  </w:rPr>
                                </w:pPr>
                              </w:p>
                            </w:txbxContent>
                          </wps:txbx>
                          <wps:bodyPr rot="0" vert="horz" wrap="square" lIns="91440" tIns="45720" rIns="91440" bIns="45720" anchor="t" anchorCtr="0">
                            <a:noAutofit/>
                          </wps:bodyPr>
                        </wps:wsp>
                        <wps:wsp>
                          <wps:cNvPr id="248" name="Text Box 2"/>
                          <wps:cNvSpPr txBox="1">
                            <a:spLocks noChangeArrowheads="1"/>
                          </wps:cNvSpPr>
                          <wps:spPr bwMode="auto">
                            <a:xfrm>
                              <a:off x="140677" y="1230923"/>
                              <a:ext cx="922655" cy="235585"/>
                            </a:xfrm>
                            <a:prstGeom prst="rect">
                              <a:avLst/>
                            </a:prstGeom>
                            <a:solidFill>
                              <a:srgbClr val="FFFFFF"/>
                            </a:solidFill>
                            <a:ln w="9525">
                              <a:noFill/>
                              <a:miter lim="800000"/>
                              <a:headEnd/>
                              <a:tailEnd/>
                            </a:ln>
                          </wps:spPr>
                          <wps:txbx>
                            <w:txbxContent>
                              <w:p w14:paraId="6B3112B6" w14:textId="77777777" w:rsidR="00E462DA" w:rsidRPr="00B11A71" w:rsidRDefault="00E462DA" w:rsidP="00E462DA">
                                <w:pPr>
                                  <w:spacing w:after="0"/>
                                  <w:rPr>
                                    <w:sz w:val="16"/>
                                    <w:szCs w:val="12"/>
                                  </w:rPr>
                                </w:pPr>
                                <w:r>
                                  <w:rPr>
                                    <w:sz w:val="16"/>
                                    <w:szCs w:val="12"/>
                                  </w:rPr>
                                  <w:t>NSW</w:t>
                                </w:r>
                              </w:p>
                            </w:txbxContent>
                          </wps:txbx>
                          <wps:bodyPr rot="0" vert="horz" wrap="square" lIns="91440" tIns="45720" rIns="91440" bIns="45720" anchor="t" anchorCtr="0">
                            <a:noAutofit/>
                          </wps:bodyPr>
                        </wps:wsp>
                        <wps:wsp>
                          <wps:cNvPr id="249" name="Straight Connector 249"/>
                          <wps:cNvCnPr/>
                          <wps:spPr>
                            <a:xfrm flipV="1">
                              <a:off x="211016" y="1424354"/>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Text Box 2"/>
                          <wps:cNvSpPr txBox="1">
                            <a:spLocks noChangeArrowheads="1"/>
                          </wps:cNvSpPr>
                          <wps:spPr bwMode="auto">
                            <a:xfrm>
                              <a:off x="149470" y="1679331"/>
                              <a:ext cx="922655" cy="235585"/>
                            </a:xfrm>
                            <a:prstGeom prst="rect">
                              <a:avLst/>
                            </a:prstGeom>
                            <a:solidFill>
                              <a:srgbClr val="FFFFFF"/>
                            </a:solidFill>
                            <a:ln w="9525">
                              <a:noFill/>
                              <a:miter lim="800000"/>
                              <a:headEnd/>
                              <a:tailEnd/>
                            </a:ln>
                          </wps:spPr>
                          <wps:txbx>
                            <w:txbxContent>
                              <w:p w14:paraId="40BC9BE7" w14:textId="77777777" w:rsidR="00E462DA" w:rsidRPr="00B11A71" w:rsidRDefault="00E462DA" w:rsidP="00E462DA">
                                <w:pPr>
                                  <w:spacing w:after="0"/>
                                  <w:rPr>
                                    <w:sz w:val="16"/>
                                    <w:szCs w:val="12"/>
                                  </w:rPr>
                                </w:pPr>
                                <w:r>
                                  <w:rPr>
                                    <w:sz w:val="16"/>
                                    <w:szCs w:val="12"/>
                                  </w:rPr>
                                  <w:t>2147</w:t>
                                </w:r>
                              </w:p>
                            </w:txbxContent>
                          </wps:txbx>
                          <wps:bodyPr rot="0" vert="horz" wrap="square" lIns="91440" tIns="45720" rIns="91440" bIns="45720" anchor="t" anchorCtr="0">
                            <a:noAutofit/>
                          </wps:bodyPr>
                        </wps:wsp>
                        <wps:wsp>
                          <wps:cNvPr id="251" name="Straight Connector 251"/>
                          <wps:cNvCnPr/>
                          <wps:spPr>
                            <a:xfrm flipV="1">
                              <a:off x="211016" y="1881554"/>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252" name="Text Box 2"/>
                          <wps:cNvSpPr txBox="1">
                            <a:spLocks noChangeArrowheads="1"/>
                          </wps:cNvSpPr>
                          <wps:spPr bwMode="auto">
                            <a:xfrm>
                              <a:off x="140677" y="2136531"/>
                              <a:ext cx="922655" cy="235585"/>
                            </a:xfrm>
                            <a:prstGeom prst="rect">
                              <a:avLst/>
                            </a:prstGeom>
                            <a:solidFill>
                              <a:srgbClr val="FFFFFF"/>
                            </a:solidFill>
                            <a:ln w="9525">
                              <a:noFill/>
                              <a:miter lim="800000"/>
                              <a:headEnd/>
                              <a:tailEnd/>
                            </a:ln>
                          </wps:spPr>
                          <wps:txbx>
                            <w:txbxContent>
                              <w:p w14:paraId="40939B42" w14:textId="77777777" w:rsidR="00E462DA" w:rsidRPr="00B11A71" w:rsidRDefault="00E462DA" w:rsidP="00E462DA">
                                <w:pPr>
                                  <w:spacing w:after="0"/>
                                  <w:rPr>
                                    <w:sz w:val="16"/>
                                    <w:szCs w:val="12"/>
                                  </w:rPr>
                                </w:pPr>
                                <w:r>
                                  <w:rPr>
                                    <w:sz w:val="16"/>
                                    <w:szCs w:val="12"/>
                                  </w:rPr>
                                  <w:t>Australia</w:t>
                                </w:r>
                              </w:p>
                            </w:txbxContent>
                          </wps:txbx>
                          <wps:bodyPr rot="0" vert="horz" wrap="square" lIns="91440" tIns="45720" rIns="91440" bIns="45720" anchor="t" anchorCtr="0">
                            <a:noAutofit/>
                          </wps:bodyPr>
                        </wps:wsp>
                        <wps:wsp>
                          <wps:cNvPr id="253" name="Straight Connector 253"/>
                          <wps:cNvCnPr/>
                          <wps:spPr>
                            <a:xfrm flipV="1">
                              <a:off x="193431" y="232116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Text Box 2"/>
                          <wps:cNvSpPr txBox="1">
                            <a:spLocks noChangeArrowheads="1"/>
                          </wps:cNvSpPr>
                          <wps:spPr bwMode="auto">
                            <a:xfrm>
                              <a:off x="-80274" y="3690317"/>
                              <a:ext cx="2199566" cy="342900"/>
                            </a:xfrm>
                            <a:prstGeom prst="rect">
                              <a:avLst/>
                            </a:prstGeom>
                            <a:noFill/>
                            <a:ln w="9525">
                              <a:noFill/>
                              <a:miter lim="800000"/>
                              <a:headEnd/>
                              <a:tailEnd/>
                            </a:ln>
                          </wps:spPr>
                          <wps:txbx>
                            <w:txbxContent>
                              <w:p w14:paraId="24AB2148" w14:textId="36FFEDE1" w:rsidR="00E462DA" w:rsidRPr="008C4AE0" w:rsidRDefault="00E462DA" w:rsidP="00E462DA">
                                <w:pPr>
                                  <w:jc w:val="center"/>
                                  <w:rPr>
                                    <w:sz w:val="18"/>
                                    <w:szCs w:val="14"/>
                                  </w:rPr>
                                </w:pPr>
                                <w:r>
                                  <w:rPr>
                                    <w:sz w:val="18"/>
                                    <w:szCs w:val="14"/>
                                  </w:rPr>
                                  <w:t>Update and delete screen (continue)</w:t>
                                </w:r>
                              </w:p>
                            </w:txbxContent>
                          </wps:txbx>
                          <wps:bodyPr rot="0" vert="horz" wrap="square" lIns="91440" tIns="45720" rIns="91440" bIns="45720" anchor="t" anchorCtr="0">
                            <a:noAutofit/>
                          </wps:bodyPr>
                        </wps:wsp>
                        <wps:wsp>
                          <wps:cNvPr id="258" name="Text Box 2"/>
                          <wps:cNvSpPr txBox="1">
                            <a:spLocks noChangeArrowheads="1"/>
                          </wps:cNvSpPr>
                          <wps:spPr bwMode="auto">
                            <a:xfrm>
                              <a:off x="140677" y="791308"/>
                              <a:ext cx="922655" cy="235585"/>
                            </a:xfrm>
                            <a:prstGeom prst="rect">
                              <a:avLst/>
                            </a:prstGeom>
                            <a:solidFill>
                              <a:srgbClr val="FFFFFF"/>
                            </a:solidFill>
                            <a:ln w="9525">
                              <a:noFill/>
                              <a:miter lim="800000"/>
                              <a:headEnd/>
                              <a:tailEnd/>
                            </a:ln>
                          </wps:spPr>
                          <wps:txbx>
                            <w:txbxContent>
                              <w:p w14:paraId="322E90EB" w14:textId="77777777" w:rsidR="00E462DA" w:rsidRPr="00B11A71" w:rsidRDefault="00E462DA" w:rsidP="00E462DA">
                                <w:pPr>
                                  <w:spacing w:after="0"/>
                                  <w:rPr>
                                    <w:sz w:val="16"/>
                                    <w:szCs w:val="12"/>
                                  </w:rPr>
                                </w:pPr>
                                <w:r>
                                  <w:rPr>
                                    <w:sz w:val="16"/>
                                    <w:szCs w:val="12"/>
                                  </w:rPr>
                                  <w:t>Granville</w:t>
                                </w:r>
                              </w:p>
                            </w:txbxContent>
                          </wps:txbx>
                          <wps:bodyPr rot="0" vert="horz" wrap="square" lIns="91440" tIns="45720" rIns="91440" bIns="45720" anchor="t" anchorCtr="0">
                            <a:noAutofit/>
                          </wps:bodyPr>
                        </wps:wsp>
                        <wps:wsp>
                          <wps:cNvPr id="247" name="Straight Connector 247"/>
                          <wps:cNvCnPr/>
                          <wps:spPr>
                            <a:xfrm flipV="1">
                              <a:off x="193431" y="98473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Rectangle 260"/>
                          <wps:cNvSpPr/>
                          <wps:spPr>
                            <a:xfrm>
                              <a:off x="180243" y="2464777"/>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535238E9" w14:textId="77777777" w:rsidR="00E462DA" w:rsidRPr="00D5437D" w:rsidRDefault="00E462DA" w:rsidP="00E462DA">
                                <w:pPr>
                                  <w:spacing w:after="0"/>
                                  <w:jc w:val="center"/>
                                  <w:rPr>
                                    <w:sz w:val="18"/>
                                    <w:szCs w:val="14"/>
                                  </w:rPr>
                                </w:pPr>
                                <w:r w:rsidRPr="00D5437D">
                                  <w:rPr>
                                    <w:sz w:val="18"/>
                                    <w:szCs w:val="1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180243" y="2790093"/>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7C183474" w14:textId="77777777" w:rsidR="00E462DA" w:rsidRPr="00D5437D" w:rsidRDefault="00E462DA" w:rsidP="00E462DA">
                                <w:pPr>
                                  <w:spacing w:after="0"/>
                                  <w:jc w:val="center"/>
                                  <w:rPr>
                                    <w:sz w:val="18"/>
                                    <w:szCs w:val="14"/>
                                  </w:rPr>
                                </w:pPr>
                                <w:r>
                                  <w:rPr>
                                    <w:sz w:val="18"/>
                                    <w:szCs w:val="1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180243" y="3141785"/>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039F98C" w14:textId="77777777" w:rsidR="00E462DA" w:rsidRPr="00D5437D" w:rsidRDefault="00E462DA" w:rsidP="00E462DA">
                                <w:pPr>
                                  <w:spacing w:after="0"/>
                                  <w:jc w:val="center"/>
                                  <w:rPr>
                                    <w:sz w:val="18"/>
                                    <w:szCs w:val="14"/>
                                  </w:rPr>
                                </w:pPr>
                                <w:r>
                                  <w:rPr>
                                    <w:sz w:val="18"/>
                                    <w:szCs w:val="14"/>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w16cex="http://schemas.microsoft.com/office/word/2018/wordml/cex" xmlns:w16="http://schemas.microsoft.com/office/word/2018/wordml">
            <w:pict>
              <v:group w14:anchorId="5695C175" id="Group 5" o:spid="_x0000_s1052" style="position:absolute;margin-left:18.75pt;margin-top:1.5pt;width:317.2pt;height:651.1pt;z-index:251666432;mso-width-relative:margin" coordsize="40283,82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">
                <v:group id="Group 59" o:spid="_x0000_s1053" style="position:absolute;width:17519;height:40180" coordsize="17519,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Picture 41" o:spid="_x0000_s1054"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">
                    <v:imagedata r:id="rId14" o:title=""/>
                  </v:shape>
                  <v:roundrect id="Rectangle: Rounded Corners 43" o:spid="_x0000_s1055"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" fillcolor="#941a1d" strokecolor="#941a1d" strokeweight="1pt">
                    <v:stroke joinstyle="miter"/>
                  </v:roundrect>
                  <v:rect id="Rectangle 44" o:spid="_x0000_s1056"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" fillcolor="#941a1d" strokecolor="#941a1d" strokeweight="1pt">
                    <v:textbox>
                      <w:txbxContent>
                        <w:p w14:paraId="01D0BC7A" w14:textId="77777777" w:rsidR="00E462DA" w:rsidRPr="00BC32B1" w:rsidRDefault="00E462DA" w:rsidP="00E462DA">
                          <w:pPr>
                            <w:spacing w:after="0" w:line="240" w:lineRule="auto"/>
                            <w:rPr>
                              <w:b/>
                              <w:bCs/>
                            </w:rPr>
                          </w:pPr>
                          <w:r w:rsidRPr="00D33140">
                            <w:rPr>
                              <w:b/>
                              <w:bCs/>
                            </w:rPr>
                            <w:sym w:font="Wingdings" w:char="F0DF"/>
                          </w:r>
                        </w:p>
                      </w:txbxContent>
                    </v:textbox>
                  </v:rect>
                  <v:shape id="_x0000_s1057" type="#_x0000_t202" style="position:absolute;left:1143;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3FDB4AF2" w14:textId="77777777" w:rsidR="00E462DA" w:rsidRDefault="00E462DA" w:rsidP="00E462DA">
                          <w:pPr>
                            <w:spacing w:after="0"/>
                            <w:rPr>
                              <w:sz w:val="16"/>
                              <w:szCs w:val="12"/>
                            </w:rPr>
                          </w:pPr>
                          <w:r>
                            <w:rPr>
                              <w:sz w:val="16"/>
                              <w:szCs w:val="12"/>
                            </w:rPr>
                            <w:t>Id</w:t>
                          </w:r>
                        </w:p>
                        <w:p w14:paraId="5AD6E95A" w14:textId="77777777" w:rsidR="00E462DA" w:rsidRDefault="00E462DA" w:rsidP="00E462DA">
                          <w:pPr>
                            <w:spacing w:after="0"/>
                            <w:rPr>
                              <w:sz w:val="16"/>
                              <w:szCs w:val="12"/>
                            </w:rPr>
                          </w:pPr>
                        </w:p>
                        <w:p w14:paraId="01C2FE76" w14:textId="77777777" w:rsidR="00E462DA" w:rsidRDefault="00E462DA" w:rsidP="00E462DA">
                          <w:pPr>
                            <w:spacing w:after="0"/>
                            <w:rPr>
                              <w:sz w:val="16"/>
                              <w:szCs w:val="12"/>
                            </w:rPr>
                          </w:pPr>
                        </w:p>
                        <w:p w14:paraId="30A8A366" w14:textId="77777777" w:rsidR="00E462DA" w:rsidRDefault="00E462DA" w:rsidP="00E462DA">
                          <w:pPr>
                            <w:spacing w:after="0"/>
                            <w:rPr>
                              <w:sz w:val="16"/>
                              <w:szCs w:val="12"/>
                            </w:rPr>
                          </w:pPr>
                          <w:r>
                            <w:rPr>
                              <w:sz w:val="16"/>
                              <w:szCs w:val="12"/>
                            </w:rPr>
                            <w:t>Name</w:t>
                          </w:r>
                        </w:p>
                        <w:p w14:paraId="5091522E" w14:textId="77777777" w:rsidR="00E462DA" w:rsidRDefault="00E462DA" w:rsidP="00E462DA">
                          <w:pPr>
                            <w:rPr>
                              <w:sz w:val="16"/>
                              <w:szCs w:val="12"/>
                            </w:rPr>
                          </w:pPr>
                        </w:p>
                        <w:p w14:paraId="720A7C2F" w14:textId="77777777" w:rsidR="00E462DA" w:rsidRDefault="00E462DA" w:rsidP="00E462DA">
                          <w:pPr>
                            <w:rPr>
                              <w:sz w:val="16"/>
                              <w:szCs w:val="12"/>
                            </w:rPr>
                          </w:pPr>
                          <w:r>
                            <w:rPr>
                              <w:sz w:val="16"/>
                              <w:szCs w:val="12"/>
                            </w:rPr>
                            <w:t>Phone</w:t>
                          </w:r>
                        </w:p>
                        <w:p w14:paraId="174B103C" w14:textId="77777777" w:rsidR="00E462DA" w:rsidRDefault="00E462DA" w:rsidP="00E462DA">
                          <w:pPr>
                            <w:rPr>
                              <w:sz w:val="16"/>
                              <w:szCs w:val="12"/>
                            </w:rPr>
                          </w:pPr>
                        </w:p>
                        <w:p w14:paraId="35BA9CB3" w14:textId="77777777" w:rsidR="00E462DA" w:rsidRDefault="00E462DA" w:rsidP="00E462DA">
                          <w:pPr>
                            <w:rPr>
                              <w:sz w:val="16"/>
                              <w:szCs w:val="12"/>
                            </w:rPr>
                          </w:pPr>
                          <w:r>
                            <w:rPr>
                              <w:sz w:val="16"/>
                              <w:szCs w:val="12"/>
                            </w:rPr>
                            <w:t>Department</w:t>
                          </w:r>
                        </w:p>
                        <w:p w14:paraId="531A3CC4" w14:textId="77777777" w:rsidR="00E462DA" w:rsidRDefault="00E462DA" w:rsidP="00E462DA">
                          <w:pPr>
                            <w:rPr>
                              <w:sz w:val="16"/>
                              <w:szCs w:val="12"/>
                            </w:rPr>
                          </w:pPr>
                        </w:p>
                        <w:p w14:paraId="309A1ED2" w14:textId="77777777" w:rsidR="00E462DA" w:rsidRDefault="00E462DA" w:rsidP="00E462DA">
                          <w:pPr>
                            <w:rPr>
                              <w:sz w:val="16"/>
                              <w:szCs w:val="12"/>
                            </w:rPr>
                          </w:pPr>
                          <w:r>
                            <w:rPr>
                              <w:sz w:val="16"/>
                              <w:szCs w:val="12"/>
                            </w:rPr>
                            <w:t>Street</w:t>
                          </w:r>
                        </w:p>
                        <w:p w14:paraId="239D1C2F" w14:textId="77777777" w:rsidR="00E462DA" w:rsidRDefault="00E462DA" w:rsidP="00E462DA">
                          <w:pPr>
                            <w:rPr>
                              <w:sz w:val="16"/>
                              <w:szCs w:val="12"/>
                            </w:rPr>
                          </w:pPr>
                        </w:p>
                        <w:p w14:paraId="5D4EEBE6" w14:textId="77777777" w:rsidR="00E462DA" w:rsidRPr="008C4AE0" w:rsidRDefault="00E462DA" w:rsidP="00E462DA">
                          <w:pPr>
                            <w:rPr>
                              <w:sz w:val="16"/>
                              <w:szCs w:val="12"/>
                            </w:rPr>
                          </w:pPr>
                          <w:r>
                            <w:rPr>
                              <w:sz w:val="16"/>
                              <w:szCs w:val="12"/>
                            </w:rPr>
                            <w:t>City</w:t>
                          </w:r>
                        </w:p>
                      </w:txbxContent>
                    </v:textbox>
                  </v:shape>
                  <v:shape id="_x0000_s1058" type="#_x0000_t202" style="position:absolute;left:1055;top:36751;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7BCB291" w14:textId="2C2E929E" w:rsidR="00E462DA" w:rsidRPr="008C4AE0" w:rsidRDefault="00E462DA" w:rsidP="00E462DA">
                          <w:pPr>
                            <w:jc w:val="center"/>
                            <w:rPr>
                              <w:sz w:val="18"/>
                              <w:szCs w:val="14"/>
                            </w:rPr>
                          </w:pPr>
                          <w:r>
                            <w:rPr>
                              <w:sz w:val="18"/>
                              <w:szCs w:val="14"/>
                            </w:rPr>
                            <w:t xml:space="preserve">Add new staff </w:t>
                          </w:r>
                          <w:r>
                            <w:rPr>
                              <w:sz w:val="18"/>
                              <w:szCs w:val="14"/>
                            </w:rPr>
                            <w:t>screen</w:t>
                          </w:r>
                        </w:p>
                      </w:txbxContent>
                    </v:textbox>
                  </v:shape>
                  <v:line id="Straight Connector 50" o:spid="_x0000_s1059" style="position:absolute;flip:y;visibility:visible;mso-wrap-style:square" from="1582,9847" to="16016,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" strokecolor="black [3200]" strokeweight=".5pt">
                    <v:stroke joinstyle="miter"/>
                  </v:line>
                  <v:line id="Straight Connector 51" o:spid="_x0000_s1060" style="position:absolute;flip:y;visibility:visible;mso-wrap-style:square" from="1758,13979" to="16192,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line id="Straight Connector 53" o:spid="_x0000_s1061" style="position:absolute;flip:y;visibility:visible;mso-wrap-style:square" from="1758,18288" to="16192,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line id="Straight Connector 54" o:spid="_x0000_s1062" style="position:absolute;flip:y;visibility:visible;mso-wrap-style:square" from="1582,22772" to="16016,2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line id="Straight Connector 55" o:spid="_x0000_s1063" style="position:absolute;flip:y;visibility:visible;mso-wrap-style:square" from="1582,27168" to="16016,27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" strokecolor="black [3200]" strokeweight=".5pt">
                    <v:stroke joinstyle="miter"/>
                  </v:line>
                  <v:line id="Straight Connector 58" o:spid="_x0000_s1064" style="position:absolute;flip:y;visibility:visible;mso-wrap-style:square" from="1758,31828" to="16192,3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" strokecolor="black [3200]" strokeweight=".5pt">
                    <v:stroke joinstyle="miter"/>
                  </v:line>
                </v:group>
                <v:group id="Group 218" o:spid="_x0000_s1065" style="position:absolute;left:18766;width:18798;height:40178" coordorigin="-2" coordsize="18797,4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Picture 61" o:spid="_x0000_s1066" type="#_x0000_t75" style="position:absolute;left:175;width:17520;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">
                    <v:imagedata r:id="rId14" o:title=""/>
                  </v:shape>
                  <v:shape id="_x0000_s1067" type="#_x0000_t202" style="position:absolute;left:1318;top:4835;width:15717;height:29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5D1B409D" w14:textId="77777777" w:rsidR="00E462DA" w:rsidRDefault="00E462DA" w:rsidP="00E462DA">
                          <w:pPr>
                            <w:spacing w:after="0"/>
                            <w:rPr>
                              <w:sz w:val="16"/>
                              <w:szCs w:val="12"/>
                            </w:rPr>
                          </w:pPr>
                          <w:r>
                            <w:rPr>
                              <w:sz w:val="16"/>
                              <w:szCs w:val="12"/>
                            </w:rPr>
                            <w:t>City</w:t>
                          </w:r>
                        </w:p>
                        <w:p w14:paraId="798A9C00" w14:textId="77777777" w:rsidR="00E462DA" w:rsidRDefault="00E462DA" w:rsidP="00E462DA">
                          <w:pPr>
                            <w:spacing w:after="0"/>
                            <w:rPr>
                              <w:sz w:val="16"/>
                              <w:szCs w:val="12"/>
                            </w:rPr>
                          </w:pPr>
                        </w:p>
                        <w:p w14:paraId="558FAB74" w14:textId="77777777" w:rsidR="00E462DA" w:rsidRDefault="00E462DA" w:rsidP="00E462DA">
                          <w:pPr>
                            <w:spacing w:after="0"/>
                            <w:rPr>
                              <w:sz w:val="16"/>
                              <w:szCs w:val="12"/>
                            </w:rPr>
                          </w:pPr>
                        </w:p>
                        <w:p w14:paraId="03B159EF" w14:textId="77777777" w:rsidR="00E462DA" w:rsidRDefault="00E462DA" w:rsidP="00E462DA">
                          <w:pPr>
                            <w:spacing w:after="0"/>
                            <w:rPr>
                              <w:sz w:val="16"/>
                              <w:szCs w:val="12"/>
                            </w:rPr>
                          </w:pPr>
                          <w:r>
                            <w:rPr>
                              <w:sz w:val="16"/>
                              <w:szCs w:val="12"/>
                            </w:rPr>
                            <w:t>State</w:t>
                          </w:r>
                        </w:p>
                        <w:p w14:paraId="45D3E2AA" w14:textId="77777777" w:rsidR="00E462DA" w:rsidRDefault="00E462DA" w:rsidP="00E462DA">
                          <w:pPr>
                            <w:rPr>
                              <w:sz w:val="16"/>
                              <w:szCs w:val="12"/>
                            </w:rPr>
                          </w:pPr>
                        </w:p>
                        <w:p w14:paraId="6CAB807A" w14:textId="77777777" w:rsidR="00E462DA" w:rsidRDefault="00E462DA" w:rsidP="00E462DA">
                          <w:pPr>
                            <w:rPr>
                              <w:sz w:val="16"/>
                              <w:szCs w:val="12"/>
                            </w:rPr>
                          </w:pPr>
                          <w:r>
                            <w:rPr>
                              <w:sz w:val="16"/>
                              <w:szCs w:val="12"/>
                            </w:rPr>
                            <w:t>Zip</w:t>
                          </w:r>
                        </w:p>
                        <w:p w14:paraId="0A6CB7AB" w14:textId="77777777" w:rsidR="00E462DA" w:rsidRDefault="00E462DA" w:rsidP="00E462DA">
                          <w:pPr>
                            <w:rPr>
                              <w:sz w:val="16"/>
                              <w:szCs w:val="12"/>
                            </w:rPr>
                          </w:pPr>
                        </w:p>
                        <w:p w14:paraId="07CECB9A" w14:textId="77777777" w:rsidR="00E462DA" w:rsidRDefault="00E462DA" w:rsidP="00E462DA">
                          <w:pPr>
                            <w:rPr>
                              <w:sz w:val="16"/>
                              <w:szCs w:val="12"/>
                            </w:rPr>
                          </w:pPr>
                          <w:r>
                            <w:rPr>
                              <w:sz w:val="16"/>
                              <w:szCs w:val="12"/>
                            </w:rPr>
                            <w:t>Country</w:t>
                          </w:r>
                        </w:p>
                        <w:p w14:paraId="23659A6E" w14:textId="77777777" w:rsidR="00E462DA" w:rsidRDefault="00E462DA" w:rsidP="00E462DA">
                          <w:pPr>
                            <w:rPr>
                              <w:sz w:val="16"/>
                              <w:szCs w:val="12"/>
                            </w:rPr>
                          </w:pPr>
                        </w:p>
                        <w:p w14:paraId="0BE22C61" w14:textId="77777777" w:rsidR="00E462DA" w:rsidRDefault="00E462DA" w:rsidP="00E462DA"/>
                      </w:txbxContent>
                    </v:textbox>
                  </v:shape>
                  <v:line id="Straight Connector 194" o:spid="_x0000_s1068" style="position:absolute;flip:y;visibility:visible;mso-wrap-style:square" from="1758,8440" to="1619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" strokecolor="black [3200]" strokeweight=".5pt">
                    <v:stroke joinstyle="miter"/>
                  </v:line>
                  <v:line id="Straight Connector 195" o:spid="_x0000_s1069" style="position:absolute;flip:y;visibility:visible;mso-wrap-style:square" from="1934,13100" to="16367,1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Straight Connector 196" o:spid="_x0000_s1070" style="position:absolute;flip:y;visibility:visible;mso-wrap-style:square" from="1934,17584" to="16368,1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" strokecolor="black [3200]" strokeweight=".5pt">
                    <v:stroke joinstyle="miter"/>
                  </v:line>
                  <v:line id="Straight Connector 197" o:spid="_x0000_s1071" style="position:absolute;flip:y;visibility:visible;mso-wrap-style:square" from="1758,22156" to="16192,2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" strokecolor="black [3200]" strokeweight=".5pt">
                    <v:stroke joinstyle="miter"/>
                  </v:line>
                  <v:roundrect id="Rectangle: Rounded Corners 62" o:spid="_x0000_s1072" style="position:absolute;left:1055;top:2110;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" fillcolor="#941a1d" strokecolor="#941a1d" strokeweight="1pt">
                    <v:stroke joinstyle="miter"/>
                  </v:roundrect>
                  <v:rect id="Rectangle 63" o:spid="_x0000_s1073" style="position:absolute;left:1230;top:2286;width:3715;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" fillcolor="#941a1d" strokecolor="#941a1d" strokeweight="1pt">
                    <v:textbox>
                      <w:txbxContent>
                        <w:p w14:paraId="7ECD4479" w14:textId="77777777" w:rsidR="00E462DA" w:rsidRPr="00BC32B1" w:rsidRDefault="00E462DA" w:rsidP="00E462DA">
                          <w:pPr>
                            <w:spacing w:after="0" w:line="240" w:lineRule="auto"/>
                            <w:rPr>
                              <w:b/>
                              <w:bCs/>
                            </w:rPr>
                          </w:pPr>
                          <w:r w:rsidRPr="00D33140">
                            <w:rPr>
                              <w:b/>
                              <w:bCs/>
                            </w:rPr>
                            <w:sym w:font="Wingdings" w:char="F0DF"/>
                          </w:r>
                        </w:p>
                      </w:txbxContent>
                    </v:textbox>
                  </v:rect>
                  <v:rect id="Rectangle 201" o:spid="_x0000_s1074" style="position:absolute;left:1626;top:23944;width:14595;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" fillcolor="#555 [2160]" stroked="f" strokeweight=".5pt">
                    <v:fill color2="#313131 [2608]" rotate="t" colors="0 #9b9b9b;.5 #8e8e8e;1 #797979" focus="100%" type="gradient">
                      <o:fill v:ext="view" type="gradientUnscaled"/>
                    </v:fill>
                    <v:textbox>
                      <w:txbxContent>
                        <w:p w14:paraId="23C8E1DA" w14:textId="77777777" w:rsidR="00E462DA" w:rsidRPr="00D5437D" w:rsidRDefault="00E462DA" w:rsidP="00E462DA">
                          <w:pPr>
                            <w:spacing w:after="0"/>
                            <w:jc w:val="center"/>
                            <w:rPr>
                              <w:sz w:val="18"/>
                              <w:szCs w:val="14"/>
                            </w:rPr>
                          </w:pPr>
                          <w:r w:rsidRPr="00D5437D">
                            <w:rPr>
                              <w:sz w:val="18"/>
                              <w:szCs w:val="14"/>
                            </w:rPr>
                            <w:t>SAVE</w:t>
                          </w:r>
                        </w:p>
                      </w:txbxContent>
                    </v:textbox>
                  </v:rect>
                  <v:rect id="Rectangle 202" o:spid="_x0000_s1075" style="position:absolute;left:1626;top:27549;width:14595;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" fillcolor="#555 [2160]" stroked="f" strokeweight=".5pt">
                    <v:fill color2="#313131 [2608]" rotate="t" colors="0 #9b9b9b;.5 #8e8e8e;1 #797979" focus="100%" type="gradient">
                      <o:fill v:ext="view" type="gradientUnscaled"/>
                    </v:fill>
                    <v:textbox>
                      <w:txbxContent>
                        <w:p w14:paraId="6C8D2077" w14:textId="77777777" w:rsidR="00E462DA" w:rsidRPr="00D5437D" w:rsidRDefault="00E462DA" w:rsidP="00E462DA">
                          <w:pPr>
                            <w:spacing w:after="0"/>
                            <w:jc w:val="center"/>
                            <w:rPr>
                              <w:sz w:val="18"/>
                              <w:szCs w:val="14"/>
                            </w:rPr>
                          </w:pPr>
                          <w:r>
                            <w:rPr>
                              <w:sz w:val="18"/>
                              <w:szCs w:val="14"/>
                            </w:rPr>
                            <w:t>DELETE</w:t>
                          </w:r>
                        </w:p>
                      </w:txbxContent>
                    </v:textbox>
                  </v:rect>
                  <v:rect id="Rectangle 203" o:spid="_x0000_s1076" style="position:absolute;left:1626;top:31329;width:14595;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" fillcolor="#555 [2160]" stroked="f" strokeweight=".5pt">
                    <v:fill color2="#313131 [2608]" rotate="t" colors="0 #9b9b9b;.5 #8e8e8e;1 #797979" focus="100%" type="gradient">
                      <o:fill v:ext="view" type="gradientUnscaled"/>
                    </v:fill>
                    <v:textbox>
                      <w:txbxContent>
                        <w:p w14:paraId="7D235EE0" w14:textId="77777777" w:rsidR="00E462DA" w:rsidRPr="00D5437D" w:rsidRDefault="00E462DA" w:rsidP="00E462DA">
                          <w:pPr>
                            <w:spacing w:after="0"/>
                            <w:jc w:val="center"/>
                            <w:rPr>
                              <w:sz w:val="18"/>
                              <w:szCs w:val="14"/>
                            </w:rPr>
                          </w:pPr>
                          <w:r>
                            <w:rPr>
                              <w:sz w:val="18"/>
                              <w:szCs w:val="14"/>
                            </w:rPr>
                            <w:t>CANCEL</w:t>
                          </w:r>
                        </w:p>
                      </w:txbxContent>
                    </v:textbox>
                  </v:rect>
                  <v:shape id="_x0000_s1077" type="#_x0000_t202" style="position:absolute;left:-2;top:36749;width:1879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50FBBC13" w14:textId="3983E048" w:rsidR="00E462DA" w:rsidRPr="008C4AE0" w:rsidRDefault="00E462DA" w:rsidP="00E462DA">
                          <w:pPr>
                            <w:jc w:val="center"/>
                            <w:rPr>
                              <w:sz w:val="18"/>
                              <w:szCs w:val="14"/>
                            </w:rPr>
                          </w:pPr>
                          <w:r>
                            <w:rPr>
                              <w:sz w:val="18"/>
                              <w:szCs w:val="14"/>
                            </w:rPr>
                            <w:t xml:space="preserve">Add new staff </w:t>
                          </w:r>
                          <w:r>
                            <w:rPr>
                              <w:sz w:val="18"/>
                              <w:szCs w:val="14"/>
                            </w:rPr>
                            <w:t>screen</w:t>
                          </w:r>
                          <w:r>
                            <w:rPr>
                              <w:sz w:val="18"/>
                              <w:szCs w:val="14"/>
                            </w:rPr>
                            <w:t xml:space="preserve"> </w:t>
                          </w:r>
                          <w:r>
                            <w:rPr>
                              <w:sz w:val="18"/>
                              <w:szCs w:val="14"/>
                            </w:rPr>
                            <w:t>(</w:t>
                          </w:r>
                          <w:r>
                            <w:rPr>
                              <w:sz w:val="18"/>
                              <w:szCs w:val="14"/>
                            </w:rPr>
                            <w:t>continue</w:t>
                          </w:r>
                          <w:r>
                            <w:rPr>
                              <w:sz w:val="18"/>
                              <w:szCs w:val="14"/>
                            </w:rPr>
                            <w:t>)</w:t>
                          </w:r>
                        </w:p>
                      </w:txbxContent>
                    </v:textbox>
                  </v:shape>
                </v:group>
                <v:group id="Group 238" o:spid="_x0000_s1078" style="position:absolute;top:42511;width:17519;height:40177" coordsize="17519,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Picture 221" o:spid="_x0000_s1079"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">
                    <v:imagedata r:id="rId14" o:title=""/>
                  </v:shape>
                  <v:roundrect id="Rectangle: Rounded Corners 222" o:spid="_x0000_s1080"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" fillcolor="#941a1d" strokecolor="#941a1d" strokeweight="1pt">
                    <v:stroke joinstyle="miter"/>
                  </v:roundrect>
                  <v:rect id="Rectangle 223" o:spid="_x0000_s1081"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" fillcolor="#941a1d" strokecolor="#941a1d" strokeweight="1pt">
                    <v:textbox>
                      <w:txbxContent>
                        <w:p w14:paraId="31B8727A" w14:textId="77777777" w:rsidR="00E462DA" w:rsidRPr="00BC32B1" w:rsidRDefault="00E462DA" w:rsidP="00E462DA">
                          <w:pPr>
                            <w:spacing w:after="0" w:line="240" w:lineRule="auto"/>
                            <w:rPr>
                              <w:b/>
                              <w:bCs/>
                            </w:rPr>
                          </w:pPr>
                          <w:r w:rsidRPr="00D33140">
                            <w:rPr>
                              <w:b/>
                              <w:bCs/>
                            </w:rPr>
                            <w:sym w:font="Wingdings" w:char="F0DF"/>
                          </w:r>
                        </w:p>
                      </w:txbxContent>
                    </v:textbox>
                  </v:rect>
                  <v:shape id="_x0000_s1082" type="#_x0000_t202" style="position:absolute;left:1143;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55A99240" w14:textId="77777777" w:rsidR="00E462DA" w:rsidRDefault="00E462DA" w:rsidP="00E462DA">
                          <w:pPr>
                            <w:spacing w:after="0"/>
                            <w:rPr>
                              <w:sz w:val="16"/>
                              <w:szCs w:val="12"/>
                            </w:rPr>
                          </w:pPr>
                          <w:r>
                            <w:rPr>
                              <w:sz w:val="16"/>
                              <w:szCs w:val="12"/>
                            </w:rPr>
                            <w:t>Id</w:t>
                          </w:r>
                        </w:p>
                        <w:p w14:paraId="655C86DA" w14:textId="77777777" w:rsidR="00E462DA" w:rsidRDefault="00E462DA" w:rsidP="00E462DA">
                          <w:pPr>
                            <w:spacing w:after="0"/>
                            <w:rPr>
                              <w:sz w:val="16"/>
                              <w:szCs w:val="12"/>
                            </w:rPr>
                          </w:pPr>
                        </w:p>
                        <w:p w14:paraId="29AE3EBA" w14:textId="77777777" w:rsidR="00E462DA" w:rsidRDefault="00E462DA" w:rsidP="00E462DA">
                          <w:pPr>
                            <w:spacing w:after="0"/>
                            <w:rPr>
                              <w:sz w:val="16"/>
                              <w:szCs w:val="12"/>
                            </w:rPr>
                          </w:pPr>
                        </w:p>
                        <w:p w14:paraId="1CA91DC5" w14:textId="77777777" w:rsidR="00E462DA" w:rsidRDefault="00E462DA" w:rsidP="00E462DA">
                          <w:pPr>
                            <w:spacing w:after="0"/>
                            <w:rPr>
                              <w:sz w:val="16"/>
                              <w:szCs w:val="12"/>
                            </w:rPr>
                          </w:pPr>
                          <w:r>
                            <w:rPr>
                              <w:sz w:val="16"/>
                              <w:szCs w:val="12"/>
                            </w:rPr>
                            <w:t>Name</w:t>
                          </w:r>
                        </w:p>
                        <w:p w14:paraId="1EE7CAE3" w14:textId="77777777" w:rsidR="00E462DA" w:rsidRDefault="00E462DA" w:rsidP="00E462DA">
                          <w:pPr>
                            <w:rPr>
                              <w:sz w:val="16"/>
                              <w:szCs w:val="12"/>
                            </w:rPr>
                          </w:pPr>
                        </w:p>
                        <w:p w14:paraId="3D5F2268" w14:textId="77777777" w:rsidR="00E462DA" w:rsidRDefault="00E462DA" w:rsidP="00E462DA">
                          <w:pPr>
                            <w:rPr>
                              <w:sz w:val="16"/>
                              <w:szCs w:val="12"/>
                            </w:rPr>
                          </w:pPr>
                          <w:r>
                            <w:rPr>
                              <w:sz w:val="16"/>
                              <w:szCs w:val="12"/>
                            </w:rPr>
                            <w:t>Phone</w:t>
                          </w:r>
                        </w:p>
                        <w:p w14:paraId="05B7D59D" w14:textId="77777777" w:rsidR="00E462DA" w:rsidRDefault="00E462DA" w:rsidP="00E462DA">
                          <w:pPr>
                            <w:rPr>
                              <w:sz w:val="16"/>
                              <w:szCs w:val="12"/>
                            </w:rPr>
                          </w:pPr>
                        </w:p>
                        <w:p w14:paraId="788A95BD" w14:textId="77777777" w:rsidR="00E462DA" w:rsidRDefault="00E462DA" w:rsidP="00E462DA">
                          <w:pPr>
                            <w:rPr>
                              <w:sz w:val="16"/>
                              <w:szCs w:val="12"/>
                            </w:rPr>
                          </w:pPr>
                          <w:r>
                            <w:rPr>
                              <w:sz w:val="16"/>
                              <w:szCs w:val="12"/>
                            </w:rPr>
                            <w:t>Department</w:t>
                          </w:r>
                        </w:p>
                        <w:p w14:paraId="779F6C37" w14:textId="77777777" w:rsidR="00E462DA" w:rsidRPr="00F87EA6" w:rsidRDefault="00E462DA" w:rsidP="00E462DA">
                          <w:pPr>
                            <w:rPr>
                              <w:sz w:val="4"/>
                              <w:szCs w:val="2"/>
                            </w:rPr>
                          </w:pPr>
                        </w:p>
                        <w:p w14:paraId="3A078439" w14:textId="77777777" w:rsidR="00E462DA" w:rsidRDefault="00E462DA" w:rsidP="00E462DA">
                          <w:pPr>
                            <w:rPr>
                              <w:sz w:val="16"/>
                              <w:szCs w:val="12"/>
                            </w:rPr>
                          </w:pPr>
                          <w:r>
                            <w:rPr>
                              <w:sz w:val="16"/>
                              <w:szCs w:val="12"/>
                            </w:rPr>
                            <w:t>Street</w:t>
                          </w:r>
                        </w:p>
                        <w:p w14:paraId="4D685D7E" w14:textId="77777777" w:rsidR="00E462DA" w:rsidRDefault="00E462DA" w:rsidP="00E462DA">
                          <w:pPr>
                            <w:rPr>
                              <w:sz w:val="16"/>
                              <w:szCs w:val="12"/>
                            </w:rPr>
                          </w:pPr>
                        </w:p>
                        <w:p w14:paraId="37D77BFF" w14:textId="77777777" w:rsidR="00E462DA" w:rsidRPr="008C4AE0" w:rsidRDefault="00E462DA" w:rsidP="00E462DA">
                          <w:pPr>
                            <w:rPr>
                              <w:sz w:val="16"/>
                              <w:szCs w:val="12"/>
                            </w:rPr>
                          </w:pPr>
                          <w:r>
                            <w:rPr>
                              <w:sz w:val="16"/>
                              <w:szCs w:val="12"/>
                            </w:rPr>
                            <w:t>City</w:t>
                          </w:r>
                        </w:p>
                      </w:txbxContent>
                    </v:textbox>
                  </v:shape>
                  <v:shape id="_x0000_s1083" type="#_x0000_t202" style="position:absolute;left:1055;top:36751;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37503B8" w14:textId="32A9E7E8" w:rsidR="00E462DA" w:rsidRPr="008C4AE0" w:rsidRDefault="00E462DA" w:rsidP="00E462DA">
                          <w:pPr>
                            <w:jc w:val="center"/>
                            <w:rPr>
                              <w:sz w:val="18"/>
                              <w:szCs w:val="14"/>
                            </w:rPr>
                          </w:pPr>
                          <w:r>
                            <w:rPr>
                              <w:sz w:val="18"/>
                              <w:szCs w:val="14"/>
                            </w:rPr>
                            <w:t xml:space="preserve">Update and delete </w:t>
                          </w:r>
                          <w:r>
                            <w:rPr>
                              <w:sz w:val="18"/>
                              <w:szCs w:val="14"/>
                            </w:rPr>
                            <w:t>screen</w:t>
                          </w:r>
                        </w:p>
                      </w:txbxContent>
                    </v:textbox>
                  </v:shape>
                  <v:shape id="_x0000_s1084" type="#_x0000_t202" style="position:absolute;left:1143;top:7737;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" stroked="f">
                    <v:textbox>
                      <w:txbxContent>
                        <w:p w14:paraId="0D81FE71" w14:textId="77777777" w:rsidR="00E462DA" w:rsidRPr="00B11A71" w:rsidRDefault="00E462DA" w:rsidP="00E462DA">
                          <w:pPr>
                            <w:spacing w:after="0"/>
                            <w:rPr>
                              <w:sz w:val="16"/>
                              <w:szCs w:val="12"/>
                            </w:rPr>
                          </w:pPr>
                          <w:r>
                            <w:rPr>
                              <w:sz w:val="16"/>
                              <w:szCs w:val="12"/>
                            </w:rPr>
                            <w:t>5</w:t>
                          </w:r>
                        </w:p>
                      </w:txbxContent>
                    </v:textbox>
                  </v:shape>
                  <v:line id="Straight Connector 226" o:spid="_x0000_s1085" style="position:absolute;flip:y;visibility:visible;mso-wrap-style:square" from="1582,9847" to="16016,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" strokecolor="black [3200]" strokeweight=".5pt">
                    <v:stroke joinstyle="miter"/>
                  </v:line>
                  <v:shape id="_x0000_s1086" type="#_x0000_t202" style="position:absolute;left:1055;top:12309;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" stroked="f">
                    <v:textbox>
                      <w:txbxContent>
                        <w:p w14:paraId="72DD39D0" w14:textId="77777777" w:rsidR="00E462DA" w:rsidRPr="00B11A71" w:rsidRDefault="00E462DA" w:rsidP="00E462DA">
                          <w:pPr>
                            <w:spacing w:after="0"/>
                            <w:rPr>
                              <w:sz w:val="16"/>
                              <w:szCs w:val="12"/>
                            </w:rPr>
                          </w:pPr>
                          <w:r>
                            <w:rPr>
                              <w:sz w:val="16"/>
                              <w:szCs w:val="12"/>
                            </w:rPr>
                            <w:t>Luca Smith</w:t>
                          </w:r>
                        </w:p>
                      </w:txbxContent>
                    </v:textbox>
                  </v:shape>
                  <v:line id="Straight Connector 227" o:spid="_x0000_s1087" style="position:absolute;flip:y;visibility:visible;mso-wrap-style:square" from="1758,14243" to="16192,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shape id="_x0000_s1088" type="#_x0000_t202" style="position:absolute;left:1143;top:16793;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1053687E" w14:textId="77777777" w:rsidR="00E462DA" w:rsidRPr="00B11A71" w:rsidRDefault="00E462DA" w:rsidP="00E462DA">
                          <w:pPr>
                            <w:spacing w:after="0"/>
                            <w:rPr>
                              <w:sz w:val="16"/>
                              <w:szCs w:val="12"/>
                            </w:rPr>
                          </w:pPr>
                          <w:r>
                            <w:rPr>
                              <w:sz w:val="16"/>
                              <w:szCs w:val="12"/>
                            </w:rPr>
                            <w:t>97554784</w:t>
                          </w:r>
                        </w:p>
                      </w:txbxContent>
                    </v:textbox>
                  </v:shape>
                  <v:line id="Straight Connector 228" o:spid="_x0000_s1089" style="position:absolute;flip:y;visibility:visible;mso-wrap-style:square" from="1758,18815" to="16192,18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" strokecolor="black [3200]" strokeweight=".5pt">
                    <v:stroke joinstyle="miter"/>
                  </v:line>
                  <v:shape id="_x0000_s1090" type="#_x0000_t202" style="position:absolute;left:1055;top:21365;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" stroked="f">
                    <v:textbox>
                      <w:txbxContent>
                        <w:p w14:paraId="2157246B" w14:textId="77777777" w:rsidR="00E462DA" w:rsidRPr="00B11A71" w:rsidRDefault="00E462DA" w:rsidP="00E462DA">
                          <w:pPr>
                            <w:spacing w:after="0"/>
                            <w:rPr>
                              <w:sz w:val="16"/>
                              <w:szCs w:val="12"/>
                            </w:rPr>
                          </w:pPr>
                          <w:r>
                            <w:rPr>
                              <w:sz w:val="16"/>
                              <w:szCs w:val="12"/>
                            </w:rPr>
                            <w:t>1</w:t>
                          </w:r>
                        </w:p>
                      </w:txbxContent>
                    </v:textbox>
                  </v:shape>
                  <v:line id="Straight Connector 229" o:spid="_x0000_s1091" style="position:absolute;flip:y;visibility:visible;mso-wrap-style:square" from="1582,23123" to="16016,2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" strokecolor="black [3200]" strokeweight=".5pt">
                    <v:stroke joinstyle="miter"/>
                  </v:line>
                  <v:shape id="_x0000_s1092" type="#_x0000_t202" style="position:absolute;left:1055;top:25849;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197720BA" w14:textId="77777777" w:rsidR="00E462DA" w:rsidRPr="00B11A71" w:rsidRDefault="00E462DA" w:rsidP="00E462DA">
                          <w:pPr>
                            <w:spacing w:after="0"/>
                            <w:rPr>
                              <w:sz w:val="16"/>
                              <w:szCs w:val="12"/>
                            </w:rPr>
                          </w:pPr>
                          <w:r>
                            <w:rPr>
                              <w:sz w:val="16"/>
                              <w:szCs w:val="12"/>
                            </w:rPr>
                            <w:t>Williams</w:t>
                          </w:r>
                        </w:p>
                      </w:txbxContent>
                    </v:textbox>
                  </v:shape>
                  <v:line id="Straight Connector 230" o:spid="_x0000_s1093" style="position:absolute;flip:y;visibility:visible;mso-wrap-style:square" from="1582,27783" to="16016,27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" strokecolor="black [3200]" strokeweight=".5pt">
                    <v:stroke joinstyle="miter"/>
                  </v:line>
                  <v:shape id="_x0000_s1094" type="#_x0000_t202" style="position:absolute;left:1143;top:30597;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538639D6" w14:textId="77777777" w:rsidR="00E462DA" w:rsidRPr="00B11A71" w:rsidRDefault="00E462DA" w:rsidP="00E462DA">
                          <w:pPr>
                            <w:spacing w:after="0"/>
                            <w:rPr>
                              <w:sz w:val="16"/>
                              <w:szCs w:val="12"/>
                            </w:rPr>
                          </w:pPr>
                          <w:r>
                            <w:rPr>
                              <w:sz w:val="16"/>
                              <w:szCs w:val="12"/>
                            </w:rPr>
                            <w:t>Granville</w:t>
                          </w:r>
                        </w:p>
                      </w:txbxContent>
                    </v:textbox>
                  </v:shape>
                  <v:line id="Straight Connector 231" o:spid="_x0000_s1095" style="position:absolute;flip:y;visibility:visible;mso-wrap-style:square" from="1582,32443" to="16016,3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" strokecolor="black [3200]" strokeweight=".5pt">
                    <v:stroke joinstyle="miter"/>
                  </v:line>
                </v:group>
                <v:group id="Group 263" o:spid="_x0000_s1096" style="position:absolute;left:18287;top:42351;width:21996;height:40332" coordorigin="-802" coordsize="21995,4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Picture 241" o:spid="_x0000_s1097" type="#_x0000_t75" style="position:absolute;left:351;width:17520;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">
                    <v:imagedata r:id="rId14" o:title=""/>
                  </v:shape>
                  <v:roundrect id="Rectangle: Rounded Corners 242" o:spid="_x0000_s1098" style="position:absolute;left:1230;top:2286;width:15717;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" fillcolor="#941a1d" strokecolor="#941a1d" strokeweight="1pt">
                    <v:stroke joinstyle="miter"/>
                  </v:roundrect>
                  <v:rect id="Rectangle 243" o:spid="_x0000_s1099" style="position:absolute;left:1406;top:2286;width:3715;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" fillcolor="#941a1d" strokecolor="#941a1d" strokeweight="1pt">
                    <v:textbox>
                      <w:txbxContent>
                        <w:p w14:paraId="596F3E8F" w14:textId="77777777" w:rsidR="00E462DA" w:rsidRPr="00BC32B1" w:rsidRDefault="00E462DA" w:rsidP="00E462DA">
                          <w:pPr>
                            <w:spacing w:after="0" w:line="240" w:lineRule="auto"/>
                            <w:rPr>
                              <w:b/>
                              <w:bCs/>
                            </w:rPr>
                          </w:pPr>
                          <w:r w:rsidRPr="00D33140">
                            <w:rPr>
                              <w:b/>
                              <w:bCs/>
                            </w:rPr>
                            <w:sym w:font="Wingdings" w:char="F0DF"/>
                          </w:r>
                        </w:p>
                      </w:txbxContent>
                    </v:textbox>
                  </v:rect>
                  <v:shape id="_x0000_s1100" type="#_x0000_t202" style="position:absolute;left:1494;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81E51DE" w14:textId="77777777" w:rsidR="00E462DA" w:rsidRDefault="00E462DA" w:rsidP="00E462DA">
                          <w:pPr>
                            <w:spacing w:after="0"/>
                            <w:rPr>
                              <w:sz w:val="16"/>
                              <w:szCs w:val="12"/>
                            </w:rPr>
                          </w:pPr>
                          <w:r>
                            <w:rPr>
                              <w:sz w:val="16"/>
                              <w:szCs w:val="12"/>
                            </w:rPr>
                            <w:t>City</w:t>
                          </w:r>
                        </w:p>
                        <w:p w14:paraId="2E377802" w14:textId="77777777" w:rsidR="00E462DA" w:rsidRDefault="00E462DA" w:rsidP="00E462DA">
                          <w:pPr>
                            <w:spacing w:after="0"/>
                            <w:rPr>
                              <w:sz w:val="16"/>
                              <w:szCs w:val="12"/>
                            </w:rPr>
                          </w:pPr>
                        </w:p>
                        <w:p w14:paraId="2103ADB5" w14:textId="77777777" w:rsidR="00E462DA" w:rsidRDefault="00E462DA" w:rsidP="00E462DA">
                          <w:pPr>
                            <w:spacing w:after="0"/>
                            <w:rPr>
                              <w:sz w:val="16"/>
                              <w:szCs w:val="12"/>
                            </w:rPr>
                          </w:pPr>
                        </w:p>
                        <w:p w14:paraId="252BCF73" w14:textId="77777777" w:rsidR="00E462DA" w:rsidRDefault="00E462DA" w:rsidP="00E462DA">
                          <w:pPr>
                            <w:spacing w:after="0"/>
                            <w:rPr>
                              <w:sz w:val="16"/>
                              <w:szCs w:val="12"/>
                            </w:rPr>
                          </w:pPr>
                          <w:r>
                            <w:rPr>
                              <w:sz w:val="16"/>
                              <w:szCs w:val="12"/>
                            </w:rPr>
                            <w:t>State</w:t>
                          </w:r>
                        </w:p>
                        <w:p w14:paraId="1CC22853" w14:textId="77777777" w:rsidR="00E462DA" w:rsidRDefault="00E462DA" w:rsidP="00E462DA">
                          <w:pPr>
                            <w:rPr>
                              <w:sz w:val="16"/>
                              <w:szCs w:val="12"/>
                            </w:rPr>
                          </w:pPr>
                        </w:p>
                        <w:p w14:paraId="5F91BECF" w14:textId="77777777" w:rsidR="00E462DA" w:rsidRDefault="00E462DA" w:rsidP="00E462DA">
                          <w:pPr>
                            <w:rPr>
                              <w:sz w:val="16"/>
                              <w:szCs w:val="12"/>
                            </w:rPr>
                          </w:pPr>
                          <w:r>
                            <w:rPr>
                              <w:sz w:val="16"/>
                              <w:szCs w:val="12"/>
                            </w:rPr>
                            <w:t>Zip</w:t>
                          </w:r>
                        </w:p>
                        <w:p w14:paraId="7551F00D" w14:textId="77777777" w:rsidR="00E462DA" w:rsidRDefault="00E462DA" w:rsidP="00E462DA">
                          <w:pPr>
                            <w:rPr>
                              <w:sz w:val="16"/>
                              <w:szCs w:val="12"/>
                            </w:rPr>
                          </w:pPr>
                        </w:p>
                        <w:p w14:paraId="63730F4B" w14:textId="77777777" w:rsidR="00E462DA" w:rsidRDefault="00E462DA" w:rsidP="00E462DA">
                          <w:pPr>
                            <w:rPr>
                              <w:sz w:val="16"/>
                              <w:szCs w:val="12"/>
                            </w:rPr>
                          </w:pPr>
                          <w:r>
                            <w:rPr>
                              <w:sz w:val="16"/>
                              <w:szCs w:val="12"/>
                            </w:rPr>
                            <w:t>Country</w:t>
                          </w:r>
                        </w:p>
                        <w:p w14:paraId="501E91BA" w14:textId="77777777" w:rsidR="00E462DA" w:rsidRDefault="00E462DA" w:rsidP="00E462DA">
                          <w:pPr>
                            <w:rPr>
                              <w:sz w:val="16"/>
                              <w:szCs w:val="12"/>
                            </w:rPr>
                          </w:pPr>
                        </w:p>
                        <w:p w14:paraId="3FC97279" w14:textId="77777777" w:rsidR="00E462DA" w:rsidRDefault="00E462DA" w:rsidP="00E462DA">
                          <w:pPr>
                            <w:rPr>
                              <w:sz w:val="16"/>
                              <w:szCs w:val="12"/>
                            </w:rPr>
                          </w:pPr>
                        </w:p>
                      </w:txbxContent>
                    </v:textbox>
                  </v:shape>
                  <v:shape id="_x0000_s1101" type="#_x0000_t202" style="position:absolute;left:1406;top:12309;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" stroked="f">
                    <v:textbox>
                      <w:txbxContent>
                        <w:p w14:paraId="6B3112B6" w14:textId="77777777" w:rsidR="00E462DA" w:rsidRPr="00B11A71" w:rsidRDefault="00E462DA" w:rsidP="00E462DA">
                          <w:pPr>
                            <w:spacing w:after="0"/>
                            <w:rPr>
                              <w:sz w:val="16"/>
                              <w:szCs w:val="12"/>
                            </w:rPr>
                          </w:pPr>
                          <w:r>
                            <w:rPr>
                              <w:sz w:val="16"/>
                              <w:szCs w:val="12"/>
                            </w:rPr>
                            <w:t>NSW</w:t>
                          </w:r>
                        </w:p>
                      </w:txbxContent>
                    </v:textbox>
                  </v:shape>
                  <v:line id="Straight Connector 249" o:spid="_x0000_s1102" style="position:absolute;flip:y;visibility:visible;mso-wrap-style:square" from="2110,14243" to="16544,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bJwQAAANwAAAAPAAAAZHJzL2Rvd25yZXYueG1sRI/RisIw&#10;FETfhf2HcBd801RR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IG89snBAAAA3AAAAA8AAAAA&#10;AAAAAAAAAAAABwIAAGRycy9kb3ducmV2LnhtbFBLBQYAAAAAAwADALcAAAD1AgAAAAA=&#10;" strokecolor="black [3200]" strokeweight=".5pt">
                    <v:stroke joinstyle="miter"/>
                  </v:line>
                  <v:shape id="_x0000_s1103" type="#_x0000_t202" style="position:absolute;left:1494;top:16793;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" stroked="f">
                    <v:textbox>
                      <w:txbxContent>
                        <w:p w14:paraId="40BC9BE7" w14:textId="77777777" w:rsidR="00E462DA" w:rsidRPr="00B11A71" w:rsidRDefault="00E462DA" w:rsidP="00E462DA">
                          <w:pPr>
                            <w:spacing w:after="0"/>
                            <w:rPr>
                              <w:sz w:val="16"/>
                              <w:szCs w:val="12"/>
                            </w:rPr>
                          </w:pPr>
                          <w:r>
                            <w:rPr>
                              <w:sz w:val="16"/>
                              <w:szCs w:val="12"/>
                            </w:rPr>
                            <w:t>2147</w:t>
                          </w:r>
                        </w:p>
                      </w:txbxContent>
                    </v:textbox>
                  </v:shape>
                  <v:line id="Straight Connector 251" o:spid="_x0000_s1104" style="position:absolute;flip:y;visibility:visible;mso-wrap-style:square" from="2110,18815" to="16543,18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" strokecolor="black [3200]" strokeweight=".5pt">
                    <v:stroke joinstyle="miter"/>
                  </v:line>
                  <v:shape id="_x0000_s1105" type="#_x0000_t202" style="position:absolute;left:1406;top:21365;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14:paraId="40939B42" w14:textId="77777777" w:rsidR="00E462DA" w:rsidRPr="00B11A71" w:rsidRDefault="00E462DA" w:rsidP="00E462DA">
                          <w:pPr>
                            <w:spacing w:after="0"/>
                            <w:rPr>
                              <w:sz w:val="16"/>
                              <w:szCs w:val="12"/>
                            </w:rPr>
                          </w:pPr>
                          <w:r>
                            <w:rPr>
                              <w:sz w:val="16"/>
                              <w:szCs w:val="12"/>
                            </w:rPr>
                            <w:t>Australia</w:t>
                          </w:r>
                        </w:p>
                      </w:txbxContent>
                    </v:textbox>
                  </v:shape>
                  <v:line id="Straight Connector 253" o:spid="_x0000_s1106" style="position:absolute;flip:y;visibility:visible;mso-wrap-style:square" from="1934,23211" to="16368,2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" strokecolor="black [3200]" strokeweight=".5pt">
                    <v:stroke joinstyle="miter"/>
                  </v:line>
                  <v:shape id="_x0000_s1107" type="#_x0000_t202" style="position:absolute;left:-802;top:36903;width:2199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24AB2148" w14:textId="36FFEDE1" w:rsidR="00E462DA" w:rsidRPr="008C4AE0" w:rsidRDefault="00E462DA" w:rsidP="00E462DA">
                          <w:pPr>
                            <w:jc w:val="center"/>
                            <w:rPr>
                              <w:sz w:val="18"/>
                              <w:szCs w:val="14"/>
                            </w:rPr>
                          </w:pPr>
                          <w:r>
                            <w:rPr>
                              <w:sz w:val="18"/>
                              <w:szCs w:val="14"/>
                            </w:rPr>
                            <w:t xml:space="preserve">Update and delete </w:t>
                          </w:r>
                          <w:r>
                            <w:rPr>
                              <w:sz w:val="18"/>
                              <w:szCs w:val="14"/>
                            </w:rPr>
                            <w:t>screen</w:t>
                          </w:r>
                          <w:r>
                            <w:rPr>
                              <w:sz w:val="18"/>
                              <w:szCs w:val="14"/>
                            </w:rPr>
                            <w:t xml:space="preserve"> </w:t>
                          </w:r>
                          <w:r>
                            <w:rPr>
                              <w:sz w:val="18"/>
                              <w:szCs w:val="14"/>
                            </w:rPr>
                            <w:t>(</w:t>
                          </w:r>
                          <w:r>
                            <w:rPr>
                              <w:sz w:val="18"/>
                              <w:szCs w:val="14"/>
                            </w:rPr>
                            <w:t>continue</w:t>
                          </w:r>
                          <w:r>
                            <w:rPr>
                              <w:sz w:val="18"/>
                              <w:szCs w:val="14"/>
                            </w:rPr>
                            <w:t>)</w:t>
                          </w:r>
                        </w:p>
                      </w:txbxContent>
                    </v:textbox>
                  </v:shape>
                  <v:shape id="_x0000_s1108" type="#_x0000_t202" style="position:absolute;left:1406;top:7913;width:9227;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14:paraId="322E90EB" w14:textId="77777777" w:rsidR="00E462DA" w:rsidRPr="00B11A71" w:rsidRDefault="00E462DA" w:rsidP="00E462DA">
                          <w:pPr>
                            <w:spacing w:after="0"/>
                            <w:rPr>
                              <w:sz w:val="16"/>
                              <w:szCs w:val="12"/>
                            </w:rPr>
                          </w:pPr>
                          <w:r>
                            <w:rPr>
                              <w:sz w:val="16"/>
                              <w:szCs w:val="12"/>
                            </w:rPr>
                            <w:t>Granville</w:t>
                          </w:r>
                        </w:p>
                      </w:txbxContent>
                    </v:textbox>
                  </v:shape>
                  <v:line id="Straight Connector 247" o:spid="_x0000_s1109" style="position:absolute;flip:y;visibility:visible;mso-wrap-style:square" from="1934,9847" to="16368,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rect id="Rectangle 260" o:spid="_x0000_s1110" style="position:absolute;left:1802;top:2464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" fillcolor="#555 [2160]" stroked="f" strokeweight=".5pt">
                    <v:fill color2="#313131 [2608]" rotate="t" colors="0 #9b9b9b;.5 #8e8e8e;1 #797979" focus="100%" type="gradient">
                      <o:fill v:ext="view" type="gradientUnscaled"/>
                    </v:fill>
                    <v:textbox>
                      <w:txbxContent>
                        <w:p w14:paraId="535238E9" w14:textId="77777777" w:rsidR="00E462DA" w:rsidRPr="00D5437D" w:rsidRDefault="00E462DA" w:rsidP="00E462DA">
                          <w:pPr>
                            <w:spacing w:after="0"/>
                            <w:jc w:val="center"/>
                            <w:rPr>
                              <w:sz w:val="18"/>
                              <w:szCs w:val="14"/>
                            </w:rPr>
                          </w:pPr>
                          <w:r w:rsidRPr="00D5437D">
                            <w:rPr>
                              <w:sz w:val="18"/>
                              <w:szCs w:val="14"/>
                            </w:rPr>
                            <w:t>SAVE</w:t>
                          </w:r>
                        </w:p>
                      </w:txbxContent>
                    </v:textbox>
                  </v:rect>
                  <v:rect id="Rectangle 261" o:spid="_x0000_s1111" style="position:absolute;left:1802;top:27900;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" fillcolor="#555 [2160]" stroked="f" strokeweight=".5pt">
                    <v:fill color2="#313131 [2608]" rotate="t" colors="0 #9b9b9b;.5 #8e8e8e;1 #797979" focus="100%" type="gradient">
                      <o:fill v:ext="view" type="gradientUnscaled"/>
                    </v:fill>
                    <v:textbox>
                      <w:txbxContent>
                        <w:p w14:paraId="7C183474" w14:textId="77777777" w:rsidR="00E462DA" w:rsidRPr="00D5437D" w:rsidRDefault="00E462DA" w:rsidP="00E462DA">
                          <w:pPr>
                            <w:spacing w:after="0"/>
                            <w:jc w:val="center"/>
                            <w:rPr>
                              <w:sz w:val="18"/>
                              <w:szCs w:val="14"/>
                            </w:rPr>
                          </w:pPr>
                          <w:r>
                            <w:rPr>
                              <w:sz w:val="18"/>
                              <w:szCs w:val="14"/>
                            </w:rPr>
                            <w:t>DELETE</w:t>
                          </w:r>
                        </w:p>
                      </w:txbxContent>
                    </v:textbox>
                  </v:rect>
                  <v:rect id="Rectangle 262" o:spid="_x0000_s1112" style="position:absolute;left:1802;top:3141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1039F98C" w14:textId="77777777" w:rsidR="00E462DA" w:rsidRPr="00D5437D" w:rsidRDefault="00E462DA" w:rsidP="00E462DA">
                          <w:pPr>
                            <w:spacing w:after="0"/>
                            <w:jc w:val="center"/>
                            <w:rPr>
                              <w:sz w:val="18"/>
                              <w:szCs w:val="14"/>
                            </w:rPr>
                          </w:pPr>
                          <w:r>
                            <w:rPr>
                              <w:sz w:val="18"/>
                              <w:szCs w:val="14"/>
                            </w:rPr>
                            <w:t>CANCEL</w:t>
                          </w:r>
                        </w:p>
                      </w:txbxContent>
                    </v:textbox>
                  </v:rect>
                </v:group>
              </v:group>
            </w:pict>
          </mc:Fallback>
        </mc:AlternateContent>
      </w:r>
      <w:bookmarkEnd w:id="3"/>
    </w:p>
    <w:p w14:paraId="404A804A" w14:textId="33308088" w:rsidR="00E462DA" w:rsidRDefault="00E462DA" w:rsidP="00E462DA"/>
    <w:p w14:paraId="66BFAFEE" w14:textId="62CD3096" w:rsidR="00E462DA" w:rsidRDefault="00E462DA" w:rsidP="00E462DA"/>
    <w:p w14:paraId="74CDDB08" w14:textId="1858BB5E" w:rsidR="00E462DA" w:rsidRDefault="00E462DA" w:rsidP="00E462DA"/>
    <w:p w14:paraId="1F18C98F" w14:textId="14F94692" w:rsidR="00E462DA" w:rsidRDefault="00E462DA" w:rsidP="00E462DA"/>
    <w:p w14:paraId="3A151DCA" w14:textId="5724A48D" w:rsidR="00E462DA" w:rsidRDefault="00E462DA" w:rsidP="00E462DA"/>
    <w:p w14:paraId="33C98AB8" w14:textId="55DB71FC" w:rsidR="00E462DA" w:rsidRDefault="00E462DA" w:rsidP="00E462DA"/>
    <w:p w14:paraId="5EB0B2C7" w14:textId="3BC75B27" w:rsidR="00E462DA" w:rsidRDefault="00E462DA" w:rsidP="00E462DA"/>
    <w:p w14:paraId="6A00BF5B" w14:textId="39B9FE3F" w:rsidR="00E462DA" w:rsidRDefault="00E462DA" w:rsidP="00E462DA"/>
    <w:p w14:paraId="2F5B77DA" w14:textId="6311AC2D" w:rsidR="00E462DA" w:rsidRDefault="00E462DA" w:rsidP="00E462DA"/>
    <w:p w14:paraId="38072D37" w14:textId="065E5BEB" w:rsidR="00E462DA" w:rsidRDefault="00E462DA" w:rsidP="00E462DA"/>
    <w:p w14:paraId="6CF8FE0A" w14:textId="2736C443" w:rsidR="00E462DA" w:rsidRDefault="00E462DA" w:rsidP="00E462DA"/>
    <w:p w14:paraId="7B141747" w14:textId="4187C8FA" w:rsidR="00E462DA" w:rsidRDefault="00E462DA" w:rsidP="00E462DA"/>
    <w:p w14:paraId="3C861F50" w14:textId="1823B7DB" w:rsidR="00E462DA" w:rsidRDefault="00E462DA" w:rsidP="00E462DA"/>
    <w:p w14:paraId="4C393AF6" w14:textId="06577E3B" w:rsidR="00E462DA" w:rsidRDefault="00E462DA" w:rsidP="00E462DA"/>
    <w:p w14:paraId="3F590D7F" w14:textId="7A2F6785" w:rsidR="00E462DA" w:rsidRDefault="00E462DA" w:rsidP="00E462DA"/>
    <w:p w14:paraId="6171A651" w14:textId="7FBCD3C6" w:rsidR="00E462DA" w:rsidRDefault="00E462DA" w:rsidP="00E462DA"/>
    <w:p w14:paraId="6DD5721D" w14:textId="6E5CE9C8" w:rsidR="00E462DA" w:rsidRDefault="00E462DA" w:rsidP="00E462DA"/>
    <w:p w14:paraId="7D819863" w14:textId="182E338A" w:rsidR="00E462DA" w:rsidRDefault="00E462DA" w:rsidP="00E462DA"/>
    <w:p w14:paraId="3F7BFE57" w14:textId="12D914D8" w:rsidR="00E462DA" w:rsidRDefault="00E462DA" w:rsidP="00E462DA"/>
    <w:p w14:paraId="2D014FA7" w14:textId="26598173" w:rsidR="00E462DA" w:rsidRDefault="00E462DA" w:rsidP="00E462DA"/>
    <w:p w14:paraId="52C7F311" w14:textId="5BC4A84B" w:rsidR="00E462DA" w:rsidRDefault="00E462DA" w:rsidP="00E462DA"/>
    <w:p w14:paraId="22792C46" w14:textId="77777777" w:rsidR="00E462DA" w:rsidRDefault="00E462DA" w:rsidP="00E462DA"/>
    <w:p w14:paraId="5F52CBEE" w14:textId="2E2CADBB" w:rsidR="00E462DA" w:rsidRDefault="00E462DA" w:rsidP="00E462DA"/>
    <w:p w14:paraId="1C16D3D0" w14:textId="32C88451" w:rsidR="00E462DA" w:rsidRDefault="00E462DA" w:rsidP="00E462DA"/>
    <w:p w14:paraId="37C140B7" w14:textId="2570DF63" w:rsidR="00130E91" w:rsidRDefault="00130E91" w:rsidP="008C5C45">
      <w:pPr>
        <w:pStyle w:val="Heading2"/>
      </w:pPr>
    </w:p>
    <w:p w14:paraId="76369AE6" w14:textId="27E163C4" w:rsidR="00FF404E" w:rsidRDefault="00FF404E" w:rsidP="00FF404E"/>
    <w:p w14:paraId="0CBD1393" w14:textId="1EA7DEB8" w:rsidR="00FF404E" w:rsidRPr="00FF404E" w:rsidRDefault="00FF404E" w:rsidP="00FF404E"/>
    <w:p w14:paraId="6C75D226" w14:textId="693DA1E8" w:rsidR="00FF404E" w:rsidRDefault="00FF404E" w:rsidP="00FF404E"/>
    <w:p w14:paraId="0882397B" w14:textId="3586461C" w:rsidR="008B0CD7" w:rsidRDefault="008B0CD7">
      <w:pPr>
        <w:spacing w:after="160" w:line="259" w:lineRule="auto"/>
        <w:rPr>
          <w:b/>
          <w:bCs/>
        </w:rPr>
      </w:pPr>
      <w:r>
        <w:rPr>
          <w:b/>
          <w:bCs/>
        </w:rPr>
        <w:br w:type="page"/>
      </w:r>
    </w:p>
    <w:p w14:paraId="7B3C6DB8" w14:textId="7A9875ED" w:rsidR="00FF404E" w:rsidRDefault="008B0CD7" w:rsidP="00FF404E">
      <w:r>
        <w:rPr>
          <w:noProof/>
        </w:rPr>
        <w:lastRenderedPageBreak/>
        <mc:AlternateContent>
          <mc:Choice Requires="wpg">
            <w:drawing>
              <wp:anchor distT="0" distB="0" distL="114300" distR="114300" simplePos="0" relativeHeight="251672576" behindDoc="0" locked="0" layoutInCell="1" allowOverlap="1" wp14:anchorId="45F1079F" wp14:editId="299A2E89">
                <wp:simplePos x="0" y="0"/>
                <wp:positionH relativeFrom="margin">
                  <wp:posOffset>0</wp:posOffset>
                </wp:positionH>
                <wp:positionV relativeFrom="paragraph">
                  <wp:posOffset>0</wp:posOffset>
                </wp:positionV>
                <wp:extent cx="5759450" cy="4554220"/>
                <wp:effectExtent l="0" t="0" r="0" b="0"/>
                <wp:wrapNone/>
                <wp:docPr id="280" name="Group 280"/>
                <wp:cNvGraphicFramePr/>
                <a:graphic xmlns:a="http://schemas.openxmlformats.org/drawingml/2006/main">
                  <a:graphicData uri="http://schemas.microsoft.com/office/word/2010/wordprocessingGroup">
                    <wpg:wgp>
                      <wpg:cNvGrpSpPr/>
                      <wpg:grpSpPr>
                        <a:xfrm>
                          <a:off x="0" y="0"/>
                          <a:ext cx="5759450" cy="4554220"/>
                          <a:chOff x="0" y="0"/>
                          <a:chExt cx="5759450" cy="4554416"/>
                        </a:xfrm>
                      </wpg:grpSpPr>
                      <pic:pic xmlns:pic="http://schemas.openxmlformats.org/drawingml/2006/picture">
                        <pic:nvPicPr>
                          <pic:cNvPr id="275" name="Picture 2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9450" cy="4229100"/>
                          </a:xfrm>
                          <a:prstGeom prst="rect">
                            <a:avLst/>
                          </a:prstGeom>
                        </pic:spPr>
                      </pic:pic>
                      <wps:wsp>
                        <wps:cNvPr id="268" name="Rectangle: Rounded Corners 268"/>
                        <wps:cNvSpPr/>
                        <wps:spPr>
                          <a:xfrm>
                            <a:off x="720970" y="448408"/>
                            <a:ext cx="4308230" cy="334718"/>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4352193" y="465993"/>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95426" w14:textId="77777777" w:rsidR="008B0CD7" w:rsidRPr="00BC32B1" w:rsidRDefault="008B0CD7" w:rsidP="008B0CD7">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rot="16200000">
                            <a:off x="4623534" y="473563"/>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DFB6A" w14:textId="77777777" w:rsidR="008B0CD7" w:rsidRPr="00BC32B1" w:rsidRDefault="008B0CD7" w:rsidP="008B0CD7">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1" name="Picture 27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321170" y="870439"/>
                            <a:ext cx="1195705" cy="597535"/>
                          </a:xfrm>
                          <a:prstGeom prst="rect">
                            <a:avLst/>
                          </a:prstGeom>
                          <a:noFill/>
                          <a:ln>
                            <a:noFill/>
                          </a:ln>
                        </pic:spPr>
                      </pic:pic>
                      <wps:wsp>
                        <wps:cNvPr id="272" name="Text Box 2"/>
                        <wps:cNvSpPr txBox="1">
                          <a:spLocks noChangeArrowheads="1"/>
                        </wps:cNvSpPr>
                        <wps:spPr bwMode="auto">
                          <a:xfrm>
                            <a:off x="729762" y="1433146"/>
                            <a:ext cx="4298657" cy="342900"/>
                          </a:xfrm>
                          <a:prstGeom prst="rect">
                            <a:avLst/>
                          </a:prstGeom>
                          <a:noFill/>
                          <a:ln w="9525">
                            <a:noFill/>
                            <a:miter lim="800000"/>
                            <a:headEnd/>
                            <a:tailEnd/>
                          </a:ln>
                        </wps:spPr>
                        <wps:txbx>
                          <w:txbxContent>
                            <w:p w14:paraId="3412E188" w14:textId="77777777" w:rsidR="008B0CD7" w:rsidRPr="004D040C" w:rsidRDefault="008B0CD7" w:rsidP="008B0CD7">
                              <w:pPr>
                                <w:jc w:val="center"/>
                                <w:rPr>
                                  <w:sz w:val="22"/>
                                  <w:szCs w:val="18"/>
                                </w:rPr>
                              </w:pPr>
                              <w:r w:rsidRPr="004D040C">
                                <w:rPr>
                                  <w:sz w:val="22"/>
                                  <w:szCs w:val="18"/>
                                </w:rPr>
                                <w:t>Staff contact management</w:t>
                              </w:r>
                            </w:p>
                          </w:txbxContent>
                        </wps:txbx>
                        <wps:bodyPr rot="0" vert="horz" wrap="square" lIns="91440" tIns="45720" rIns="91440" bIns="45720" anchor="t" anchorCtr="0">
                          <a:noAutofit/>
                        </wps:bodyPr>
                      </wps:wsp>
                      <wps:wsp>
                        <wps:cNvPr id="274" name="Text Box 2"/>
                        <wps:cNvSpPr txBox="1">
                          <a:spLocks noChangeArrowheads="1"/>
                        </wps:cNvSpPr>
                        <wps:spPr bwMode="auto">
                          <a:xfrm>
                            <a:off x="131885" y="4211516"/>
                            <a:ext cx="5530362" cy="342900"/>
                          </a:xfrm>
                          <a:prstGeom prst="rect">
                            <a:avLst/>
                          </a:prstGeom>
                          <a:noFill/>
                          <a:ln w="9525">
                            <a:noFill/>
                            <a:miter lim="800000"/>
                            <a:headEnd/>
                            <a:tailEnd/>
                          </a:ln>
                        </wps:spPr>
                        <wps:txbx>
                          <w:txbxContent>
                            <w:p w14:paraId="5362F7F2" w14:textId="77777777" w:rsidR="008B0CD7" w:rsidRPr="008C4AE0" w:rsidRDefault="008B0CD7" w:rsidP="008B0CD7">
                              <w:pPr>
                                <w:jc w:val="center"/>
                                <w:rPr>
                                  <w:sz w:val="18"/>
                                  <w:szCs w:val="14"/>
                                </w:rPr>
                              </w:pPr>
                              <w:r>
                                <w:rPr>
                                  <w:sz w:val="18"/>
                                  <w:szCs w:val="14"/>
                                </w:rPr>
                                <w:t>Main screen (Landscape orientation)</w:t>
                              </w:r>
                            </w:p>
                          </w:txbxContent>
                        </wps:txbx>
                        <wps:bodyPr rot="0" vert="horz" wrap="square" lIns="91440" tIns="45720" rIns="91440" bIns="45720" anchor="t" anchorCtr="0">
                          <a:noAutofit/>
                        </wps:bodyPr>
                      </wps:wsp>
                      <wps:wsp>
                        <wps:cNvPr id="277" name="Text Box 2"/>
                        <wps:cNvSpPr txBox="1">
                          <a:spLocks noChangeArrowheads="1"/>
                        </wps:cNvSpPr>
                        <wps:spPr bwMode="auto">
                          <a:xfrm>
                            <a:off x="967154" y="1784839"/>
                            <a:ext cx="3938954" cy="1971675"/>
                          </a:xfrm>
                          <a:prstGeom prst="rect">
                            <a:avLst/>
                          </a:prstGeom>
                          <a:noFill/>
                          <a:ln w="9525">
                            <a:noFill/>
                            <a:miter lim="800000"/>
                            <a:headEnd/>
                            <a:tailEnd/>
                          </a:ln>
                        </wps:spPr>
                        <wps:txbx>
                          <w:txbxContent>
                            <w:p w14:paraId="16CEDB14" w14:textId="77777777" w:rsidR="008B0CD7" w:rsidRPr="00AF773F" w:rsidRDefault="008B0CD7" w:rsidP="008B0CD7">
                              <w:pPr>
                                <w:rPr>
                                  <w:szCs w:val="16"/>
                                </w:rPr>
                              </w:pPr>
                              <w:r w:rsidRPr="00AF773F">
                                <w:rPr>
                                  <w:szCs w:val="16"/>
                                </w:rPr>
                                <w:t>1 Jasmin Brown</w:t>
                              </w:r>
                            </w:p>
                            <w:p w14:paraId="18B751C7" w14:textId="77777777" w:rsidR="008B0CD7" w:rsidRPr="00AF773F" w:rsidRDefault="008B0CD7" w:rsidP="008B0CD7">
                              <w:pPr>
                                <w:rPr>
                                  <w:szCs w:val="16"/>
                                </w:rPr>
                              </w:pPr>
                              <w:r w:rsidRPr="00AF773F">
                                <w:rPr>
                                  <w:szCs w:val="16"/>
                                </w:rPr>
                                <w:t xml:space="preserve">2 </w:t>
                              </w:r>
                              <w:r w:rsidRPr="00AF773F">
                                <w:rPr>
                                  <w:szCs w:val="16"/>
                                </w:rPr>
                                <w:t>Koda Summit</w:t>
                              </w:r>
                            </w:p>
                            <w:p w14:paraId="4BC90C05" w14:textId="77777777" w:rsidR="008B0CD7" w:rsidRPr="00AF773F" w:rsidRDefault="008B0CD7" w:rsidP="008B0CD7">
                              <w:pPr>
                                <w:rPr>
                                  <w:szCs w:val="16"/>
                                </w:rPr>
                              </w:pPr>
                              <w:r w:rsidRPr="00AF773F">
                                <w:rPr>
                                  <w:szCs w:val="16"/>
                                </w:rPr>
                                <w:t>3 Jia Kim</w:t>
                              </w:r>
                            </w:p>
                            <w:p w14:paraId="7ADEF5A7" w14:textId="77777777" w:rsidR="008B0CD7" w:rsidRPr="00AF773F" w:rsidRDefault="008B0CD7" w:rsidP="008B0CD7">
                              <w:pPr>
                                <w:rPr>
                                  <w:szCs w:val="16"/>
                                </w:rPr>
                              </w:pPr>
                              <w:r w:rsidRPr="00AF773F">
                                <w:rPr>
                                  <w:szCs w:val="16"/>
                                </w:rPr>
                                <w:t>4 Anthony Mitchel</w:t>
                              </w:r>
                            </w:p>
                            <w:p w14:paraId="5682FFB4" w14:textId="77777777" w:rsidR="008B0CD7" w:rsidRPr="00AF773F" w:rsidRDefault="008B0CD7" w:rsidP="008B0CD7">
                              <w:pPr>
                                <w:rPr>
                                  <w:szCs w:val="16"/>
                                </w:rPr>
                              </w:pPr>
                              <w:r w:rsidRPr="00AF773F">
                                <w:rPr>
                                  <w:szCs w:val="16"/>
                                </w:rPr>
                                <w:t>5 Luca Smith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cex="http://schemas.microsoft.com/office/word/2018/wordml/cex" xmlns:w16="http://schemas.microsoft.com/office/word/2018/wordml">
            <w:pict>
              <v:group w14:anchorId="45F1079F" id="Group 280" o:spid="_x0000_s1113" style="position:absolute;margin-left:0;margin-top:0;width:453.5pt;height:358.6pt;z-index:251672576;mso-position-horizontal-relative:margin;mso-height-relative:margin" coordsize="57594,45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">
                <v:shape id="Picture 275" o:spid="_x0000_s1114" type="#_x0000_t75" style="position:absolute;width:57594;height:4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">
                  <v:imagedata r:id="rId17" o:title=""/>
                </v:shape>
                <v:roundrect id="Rectangle: Rounded Corners 268" o:spid="_x0000_s1115" style="position:absolute;left:7209;top:4484;width:43083;height:33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" fillcolor="#941a1d" strokecolor="#941a1d" strokeweight="1pt">
                  <v:stroke joinstyle="miter"/>
                </v:roundrect>
                <v:rect id="Rectangle 269" o:spid="_x0000_s1116" style="position:absolute;left:43521;top:4659;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" fillcolor="#941a1d" strokecolor="#941a1d" strokeweight="1pt">
                  <v:textbox>
                    <w:txbxContent>
                      <w:p w14:paraId="15495426" w14:textId="77777777" w:rsidR="008B0CD7" w:rsidRPr="00BC32B1" w:rsidRDefault="008B0CD7" w:rsidP="008B0CD7">
                        <w:pPr>
                          <w:spacing w:after="0" w:line="240" w:lineRule="auto"/>
                          <w:rPr>
                            <w:b/>
                            <w:bCs/>
                          </w:rPr>
                        </w:pPr>
                        <w:r w:rsidRPr="00BC32B1">
                          <w:rPr>
                            <w:b/>
                            <w:bCs/>
                          </w:rPr>
                          <w:t>+</w:t>
                        </w:r>
                      </w:p>
                    </w:txbxContent>
                  </v:textbox>
                </v:rect>
                <v:rect id="Rectangle 270" o:spid="_x0000_s1117" style="position:absolute;left:46234;top:4736;width:3353;height:28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" fillcolor="#941a1d" strokecolor="#941a1d" strokeweight="1pt">
                  <v:textbox>
                    <w:txbxContent>
                      <w:p w14:paraId="392DFB6A" w14:textId="77777777" w:rsidR="008B0CD7" w:rsidRPr="00BC32B1" w:rsidRDefault="008B0CD7" w:rsidP="008B0CD7">
                        <w:pPr>
                          <w:spacing w:after="0" w:line="240" w:lineRule="auto"/>
                          <w:rPr>
                            <w:b/>
                            <w:bCs/>
                          </w:rPr>
                        </w:pPr>
                        <w:r>
                          <w:rPr>
                            <w:b/>
                            <w:bCs/>
                          </w:rPr>
                          <w:t>...</w:t>
                        </w:r>
                      </w:p>
                    </w:txbxContent>
                  </v:textbox>
                </v:rect>
                <v:shape id="Picture 271" o:spid="_x0000_s1118" type="#_x0000_t75" style="position:absolute;left:23211;top:8704;width:11957;height:5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">
                  <v:imagedata r:id="rId15" o:title=""/>
                </v:shape>
                <v:shape id="_x0000_s1119" type="#_x0000_t202" style="position:absolute;left:7297;top:14331;width:429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14:paraId="3412E188" w14:textId="77777777" w:rsidR="008B0CD7" w:rsidRPr="004D040C" w:rsidRDefault="008B0CD7" w:rsidP="008B0CD7">
                        <w:pPr>
                          <w:jc w:val="center"/>
                          <w:rPr>
                            <w:sz w:val="22"/>
                            <w:szCs w:val="18"/>
                          </w:rPr>
                        </w:pPr>
                        <w:r w:rsidRPr="004D040C">
                          <w:rPr>
                            <w:sz w:val="22"/>
                            <w:szCs w:val="18"/>
                          </w:rPr>
                          <w:t>Staff contact management</w:t>
                        </w:r>
                      </w:p>
                    </w:txbxContent>
                  </v:textbox>
                </v:shape>
                <v:shape id="_x0000_s1120" type="#_x0000_t202" style="position:absolute;left:1318;top:42115;width:5530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14:paraId="5362F7F2" w14:textId="77777777" w:rsidR="008B0CD7" w:rsidRPr="008C4AE0" w:rsidRDefault="008B0CD7" w:rsidP="008B0CD7">
                        <w:pPr>
                          <w:jc w:val="center"/>
                          <w:rPr>
                            <w:sz w:val="18"/>
                            <w:szCs w:val="14"/>
                          </w:rPr>
                        </w:pPr>
                        <w:r>
                          <w:rPr>
                            <w:sz w:val="18"/>
                            <w:szCs w:val="14"/>
                          </w:rPr>
                          <w:t>Main screen (Landscape orientation)</w:t>
                        </w:r>
                      </w:p>
                    </w:txbxContent>
                  </v:textbox>
                </v:shape>
                <v:shape id="_x0000_s1121" type="#_x0000_t202" style="position:absolute;left:9671;top:17848;width:39390;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16CEDB14" w14:textId="77777777" w:rsidR="008B0CD7" w:rsidRPr="00AF773F" w:rsidRDefault="008B0CD7" w:rsidP="008B0CD7">
                        <w:pPr>
                          <w:rPr>
                            <w:szCs w:val="16"/>
                          </w:rPr>
                        </w:pPr>
                        <w:r w:rsidRPr="00AF773F">
                          <w:rPr>
                            <w:szCs w:val="16"/>
                          </w:rPr>
                          <w:t>1 Jasmin Brown</w:t>
                        </w:r>
                      </w:p>
                      <w:p w14:paraId="18B751C7" w14:textId="77777777" w:rsidR="008B0CD7" w:rsidRPr="00AF773F" w:rsidRDefault="008B0CD7" w:rsidP="008B0CD7">
                        <w:pPr>
                          <w:rPr>
                            <w:szCs w:val="16"/>
                          </w:rPr>
                        </w:pPr>
                        <w:r w:rsidRPr="00AF773F">
                          <w:rPr>
                            <w:szCs w:val="16"/>
                          </w:rPr>
                          <w:t xml:space="preserve">2 </w:t>
                        </w:r>
                        <w:proofErr w:type="spellStart"/>
                        <w:r w:rsidRPr="00AF773F">
                          <w:rPr>
                            <w:szCs w:val="16"/>
                          </w:rPr>
                          <w:t>Koda</w:t>
                        </w:r>
                        <w:proofErr w:type="spellEnd"/>
                        <w:r w:rsidRPr="00AF773F">
                          <w:rPr>
                            <w:szCs w:val="16"/>
                          </w:rPr>
                          <w:t xml:space="preserve"> Summit</w:t>
                        </w:r>
                      </w:p>
                      <w:p w14:paraId="4BC90C05" w14:textId="77777777" w:rsidR="008B0CD7" w:rsidRPr="00AF773F" w:rsidRDefault="008B0CD7" w:rsidP="008B0CD7">
                        <w:pPr>
                          <w:rPr>
                            <w:szCs w:val="16"/>
                          </w:rPr>
                        </w:pPr>
                        <w:r w:rsidRPr="00AF773F">
                          <w:rPr>
                            <w:szCs w:val="16"/>
                          </w:rPr>
                          <w:t>3 Jia Kim</w:t>
                        </w:r>
                      </w:p>
                      <w:p w14:paraId="7ADEF5A7" w14:textId="77777777" w:rsidR="008B0CD7" w:rsidRPr="00AF773F" w:rsidRDefault="008B0CD7" w:rsidP="008B0CD7">
                        <w:pPr>
                          <w:rPr>
                            <w:szCs w:val="16"/>
                          </w:rPr>
                        </w:pPr>
                        <w:r w:rsidRPr="00AF773F">
                          <w:rPr>
                            <w:szCs w:val="16"/>
                          </w:rPr>
                          <w:t>4 Anthony Mitchel</w:t>
                        </w:r>
                      </w:p>
                      <w:p w14:paraId="5682FFB4" w14:textId="77777777" w:rsidR="008B0CD7" w:rsidRPr="00AF773F" w:rsidRDefault="008B0CD7" w:rsidP="008B0CD7">
                        <w:pPr>
                          <w:rPr>
                            <w:szCs w:val="16"/>
                          </w:rPr>
                        </w:pPr>
                        <w:r w:rsidRPr="00AF773F">
                          <w:rPr>
                            <w:szCs w:val="16"/>
                          </w:rPr>
                          <w:t>5 Luca Smith</w:t>
                        </w:r>
                      </w:p>
                    </w:txbxContent>
                  </v:textbox>
                </v:shape>
                <w10:wrap anchorx="margin"/>
              </v:group>
            </w:pict>
          </mc:Fallback>
        </mc:AlternateContent>
      </w:r>
    </w:p>
    <w:p w14:paraId="6BA5A9E1" w14:textId="4D72FD9F" w:rsidR="00FF404E" w:rsidRDefault="00FF404E" w:rsidP="00FF404E"/>
    <w:p w14:paraId="4F78915B" w14:textId="5F6D2CAB" w:rsidR="00FF404E" w:rsidRDefault="00FF404E" w:rsidP="00FF404E"/>
    <w:p w14:paraId="7A578970" w14:textId="0B408E6B" w:rsidR="00FF404E" w:rsidRDefault="00FF404E" w:rsidP="00FF404E"/>
    <w:p w14:paraId="46A454BF" w14:textId="2953EDDE" w:rsidR="00FF404E" w:rsidRDefault="00FF404E" w:rsidP="00FF404E"/>
    <w:p w14:paraId="13D92642" w14:textId="0C9D65D5" w:rsidR="00FF404E" w:rsidRDefault="00FF404E" w:rsidP="00FF404E"/>
    <w:p w14:paraId="0D58442B" w14:textId="0E3BEA69" w:rsidR="00FF404E" w:rsidRDefault="00FF404E" w:rsidP="00FF404E"/>
    <w:p w14:paraId="2B9C67E2" w14:textId="2A4A033F" w:rsidR="00FF404E" w:rsidRDefault="00FF404E" w:rsidP="00FF404E"/>
    <w:p w14:paraId="746B5FED" w14:textId="564BF158" w:rsidR="00FF404E" w:rsidRDefault="00FF404E" w:rsidP="00FF404E"/>
    <w:p w14:paraId="3A76ACB0" w14:textId="75CBAF1B" w:rsidR="00FF404E" w:rsidRDefault="00FF404E" w:rsidP="00FF404E"/>
    <w:p w14:paraId="2209907A" w14:textId="63F860ED" w:rsidR="00FF404E" w:rsidRDefault="00FF404E" w:rsidP="00FF404E"/>
    <w:p w14:paraId="4AAB3E50" w14:textId="26825137" w:rsidR="00FF404E" w:rsidRDefault="00FF404E" w:rsidP="00FF404E"/>
    <w:p w14:paraId="70726FC3" w14:textId="42EA62B7" w:rsidR="00FF404E" w:rsidRDefault="00FF404E" w:rsidP="00FF404E"/>
    <w:p w14:paraId="34D9E03F" w14:textId="257C9B98" w:rsidR="00FF404E" w:rsidRDefault="00FF404E" w:rsidP="00FF404E"/>
    <w:p w14:paraId="3869CD5E" w14:textId="77777777" w:rsidR="00FF404E" w:rsidRDefault="00FF404E" w:rsidP="00FF404E"/>
    <w:p w14:paraId="5331A48E" w14:textId="37635792" w:rsidR="00FF404E" w:rsidRPr="00FF404E" w:rsidRDefault="00FF404E" w:rsidP="00FF404E">
      <w:pPr>
        <w:rPr>
          <w:sz w:val="2"/>
          <w:szCs w:val="2"/>
        </w:rPr>
      </w:pPr>
    </w:p>
    <w:p w14:paraId="792342B1" w14:textId="5929FC1C" w:rsidR="00FF404E" w:rsidRDefault="00FF404E" w:rsidP="00FF404E">
      <w:r>
        <w:t xml:space="preserve">The application </w:t>
      </w:r>
      <w:proofErr w:type="gramStart"/>
      <w:r>
        <w:t>is able to</w:t>
      </w:r>
      <w:proofErr w:type="gramEnd"/>
      <w:r>
        <w:t xml:space="preserve"> display on a bigger screen, like in a tablet, with the same features and look-and-feel.</w:t>
      </w:r>
    </w:p>
    <w:p w14:paraId="3AB9B289" w14:textId="7933662E" w:rsidR="00FF404E" w:rsidRDefault="00FF404E" w:rsidP="00FF404E">
      <w:r>
        <w:rPr>
          <w:noProof/>
        </w:rPr>
        <mc:AlternateContent>
          <mc:Choice Requires="wpg">
            <w:drawing>
              <wp:anchor distT="0" distB="0" distL="114300" distR="114300" simplePos="0" relativeHeight="251670528" behindDoc="0" locked="0" layoutInCell="1" allowOverlap="1" wp14:anchorId="43E3EA12" wp14:editId="1AF81729">
                <wp:simplePos x="0" y="0"/>
                <wp:positionH relativeFrom="column">
                  <wp:posOffset>-572118</wp:posOffset>
                </wp:positionH>
                <wp:positionV relativeFrom="paragraph">
                  <wp:posOffset>0</wp:posOffset>
                </wp:positionV>
                <wp:extent cx="6892925" cy="3366770"/>
                <wp:effectExtent l="0" t="0" r="22225" b="5080"/>
                <wp:wrapNone/>
                <wp:docPr id="295" name="Group 295"/>
                <wp:cNvGraphicFramePr/>
                <a:graphic xmlns:a="http://schemas.openxmlformats.org/drawingml/2006/main">
                  <a:graphicData uri="http://schemas.microsoft.com/office/word/2010/wordprocessingGroup">
                    <wpg:wgp>
                      <wpg:cNvGrpSpPr/>
                      <wpg:grpSpPr>
                        <a:xfrm>
                          <a:off x="0" y="0"/>
                          <a:ext cx="6892925" cy="3366770"/>
                          <a:chOff x="0" y="0"/>
                          <a:chExt cx="6892925" cy="3367014"/>
                        </a:xfrm>
                      </wpg:grpSpPr>
                      <wpg:grpSp>
                        <wpg:cNvPr id="282" name="Group 282"/>
                        <wpg:cNvGrpSpPr/>
                        <wpg:grpSpPr>
                          <a:xfrm>
                            <a:off x="0" y="17584"/>
                            <a:ext cx="2092325" cy="1617345"/>
                            <a:chOff x="0" y="0"/>
                            <a:chExt cx="2092325" cy="1617747"/>
                          </a:xfrm>
                        </wpg:grpSpPr>
                        <wps:wsp>
                          <wps:cNvPr id="279" name="Text Box 2"/>
                          <wps:cNvSpPr txBox="1">
                            <a:spLocks noChangeArrowheads="1"/>
                          </wps:cNvSpPr>
                          <wps:spPr bwMode="auto">
                            <a:xfrm>
                              <a:off x="0" y="0"/>
                              <a:ext cx="2092325" cy="1257300"/>
                            </a:xfrm>
                            <a:prstGeom prst="rect">
                              <a:avLst/>
                            </a:prstGeom>
                            <a:solidFill>
                              <a:srgbClr val="FFFFFF"/>
                            </a:solidFill>
                            <a:ln w="9525">
                              <a:solidFill>
                                <a:srgbClr val="000000"/>
                              </a:solidFill>
                              <a:miter lim="800000"/>
                              <a:headEnd/>
                              <a:tailEnd/>
                            </a:ln>
                          </wps:spPr>
                          <wps:txbx>
                            <w:txbxContent>
                              <w:p w14:paraId="6C4D3706" w14:textId="77777777" w:rsidR="00FF404E" w:rsidRPr="00EB1940" w:rsidRDefault="00FF404E" w:rsidP="00FF404E">
                                <w:pPr>
                                  <w:rPr>
                                    <w:b/>
                                    <w:bCs/>
                                  </w:rPr>
                                </w:pPr>
                                <w:r w:rsidRPr="00EB1940">
                                  <w:rPr>
                                    <w:b/>
                                    <w:bCs/>
                                  </w:rPr>
                                  <w:t>Info</w:t>
                                </w:r>
                              </w:p>
                              <w:p w14:paraId="6944DE9C" w14:textId="77777777" w:rsidR="00FF404E" w:rsidRPr="00EB1940" w:rsidRDefault="00FF404E" w:rsidP="00FF404E">
                                <w:r w:rsidRPr="00EB1940">
                                  <w:rPr>
                                    <w:sz w:val="22"/>
                                    <w:szCs w:val="18"/>
                                  </w:rPr>
                                  <w:t>You have successfully deleted Jia Kim</w:t>
                                </w:r>
                              </w:p>
                              <w:p w14:paraId="121CE336"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wps:wsp>
                          <wps:cNvPr id="281" name="Text Box 2"/>
                          <wps:cNvSpPr txBox="1">
                            <a:spLocks noChangeArrowheads="1"/>
                          </wps:cNvSpPr>
                          <wps:spPr bwMode="auto">
                            <a:xfrm>
                              <a:off x="26377" y="1274885"/>
                              <a:ext cx="2065948" cy="342862"/>
                            </a:xfrm>
                            <a:prstGeom prst="rect">
                              <a:avLst/>
                            </a:prstGeom>
                            <a:noFill/>
                            <a:ln w="9525">
                              <a:noFill/>
                              <a:miter lim="800000"/>
                              <a:headEnd/>
                              <a:tailEnd/>
                            </a:ln>
                          </wps:spPr>
                          <wps:txbx>
                            <w:txbxContent>
                              <w:p w14:paraId="79454E9A" w14:textId="77777777" w:rsidR="00FF404E" w:rsidRPr="008C4AE0" w:rsidRDefault="00FF404E" w:rsidP="00FF404E">
                                <w:pPr>
                                  <w:jc w:val="center"/>
                                  <w:rPr>
                                    <w:sz w:val="18"/>
                                    <w:szCs w:val="14"/>
                                  </w:rPr>
                                </w:pPr>
                                <w:r>
                                  <w:rPr>
                                    <w:sz w:val="18"/>
                                    <w:szCs w:val="14"/>
                                  </w:rPr>
                                  <w:t>Delete information dialogue</w:t>
                                </w:r>
                              </w:p>
                            </w:txbxContent>
                          </wps:txbx>
                          <wps:bodyPr rot="0" vert="horz" wrap="square" lIns="91440" tIns="45720" rIns="91440" bIns="45720" anchor="t" anchorCtr="0">
                            <a:noAutofit/>
                          </wps:bodyPr>
                        </wps:wsp>
                      </wpg:grpSp>
                      <wpg:grpSp>
                        <wpg:cNvPr id="283" name="Group 283"/>
                        <wpg:cNvGrpSpPr/>
                        <wpg:grpSpPr>
                          <a:xfrm>
                            <a:off x="2356339" y="0"/>
                            <a:ext cx="2092325" cy="1617747"/>
                            <a:chOff x="0" y="0"/>
                            <a:chExt cx="2092325" cy="1617747"/>
                          </a:xfrm>
                        </wpg:grpSpPr>
                        <wps:wsp>
                          <wps:cNvPr id="284" name="Text Box 2"/>
                          <wps:cNvSpPr txBox="1">
                            <a:spLocks noChangeArrowheads="1"/>
                          </wps:cNvSpPr>
                          <wps:spPr bwMode="auto">
                            <a:xfrm>
                              <a:off x="0" y="0"/>
                              <a:ext cx="2092325" cy="1257300"/>
                            </a:xfrm>
                            <a:prstGeom prst="rect">
                              <a:avLst/>
                            </a:prstGeom>
                            <a:solidFill>
                              <a:srgbClr val="FFFFFF"/>
                            </a:solidFill>
                            <a:ln w="9525">
                              <a:solidFill>
                                <a:srgbClr val="000000"/>
                              </a:solidFill>
                              <a:miter lim="800000"/>
                              <a:headEnd/>
                              <a:tailEnd/>
                            </a:ln>
                          </wps:spPr>
                          <wps:txbx>
                            <w:txbxContent>
                              <w:p w14:paraId="72E56ECA" w14:textId="77777777" w:rsidR="00FF404E" w:rsidRPr="00EB1940" w:rsidRDefault="00FF404E" w:rsidP="00FF404E">
                                <w:pPr>
                                  <w:rPr>
                                    <w:b/>
                                    <w:bCs/>
                                  </w:rPr>
                                </w:pPr>
                                <w:r w:rsidRPr="00EB1940">
                                  <w:rPr>
                                    <w:b/>
                                    <w:bCs/>
                                  </w:rPr>
                                  <w:t>Info</w:t>
                                </w:r>
                              </w:p>
                              <w:p w14:paraId="66D83D88" w14:textId="77777777" w:rsidR="00FF404E" w:rsidRPr="00EB1940" w:rsidRDefault="00FF404E" w:rsidP="00FF404E">
                                <w:r w:rsidRPr="00EB1940">
                                  <w:rPr>
                                    <w:sz w:val="22"/>
                                    <w:szCs w:val="18"/>
                                  </w:rPr>
                                  <w:t xml:space="preserve">You have successfully </w:t>
                                </w:r>
                                <w:r>
                                  <w:rPr>
                                    <w:sz w:val="22"/>
                                    <w:szCs w:val="18"/>
                                  </w:rPr>
                                  <w:t>added</w:t>
                                </w:r>
                                <w:r w:rsidRPr="00EB1940">
                                  <w:rPr>
                                    <w:sz w:val="22"/>
                                    <w:szCs w:val="18"/>
                                  </w:rPr>
                                  <w:t xml:space="preserve"> Jia Kim</w:t>
                                </w:r>
                              </w:p>
                              <w:p w14:paraId="10BD77E1"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wps:wsp>
                          <wps:cNvPr id="285" name="Text Box 2"/>
                          <wps:cNvSpPr txBox="1">
                            <a:spLocks noChangeArrowheads="1"/>
                          </wps:cNvSpPr>
                          <wps:spPr bwMode="auto">
                            <a:xfrm>
                              <a:off x="26377" y="1274885"/>
                              <a:ext cx="2065948" cy="342862"/>
                            </a:xfrm>
                            <a:prstGeom prst="rect">
                              <a:avLst/>
                            </a:prstGeom>
                            <a:noFill/>
                            <a:ln w="9525">
                              <a:noFill/>
                              <a:miter lim="800000"/>
                              <a:headEnd/>
                              <a:tailEnd/>
                            </a:ln>
                          </wps:spPr>
                          <wps:txbx>
                            <w:txbxContent>
                              <w:p w14:paraId="4FACB4AD" w14:textId="77777777" w:rsidR="00FF404E" w:rsidRPr="008C4AE0" w:rsidRDefault="00FF404E" w:rsidP="00FF404E">
                                <w:pPr>
                                  <w:jc w:val="center"/>
                                  <w:rPr>
                                    <w:sz w:val="18"/>
                                    <w:szCs w:val="14"/>
                                  </w:rPr>
                                </w:pPr>
                                <w:r>
                                  <w:rPr>
                                    <w:sz w:val="18"/>
                                    <w:szCs w:val="14"/>
                                  </w:rPr>
                                  <w:t>Add information dialogue</w:t>
                                </w:r>
                              </w:p>
                            </w:txbxContent>
                          </wps:txbx>
                          <wps:bodyPr rot="0" vert="horz" wrap="square" lIns="91440" tIns="45720" rIns="91440" bIns="45720" anchor="t" anchorCtr="0">
                            <a:noAutofit/>
                          </wps:bodyPr>
                        </wps:wsp>
                      </wpg:grpSp>
                      <wpg:grpSp>
                        <wpg:cNvPr id="286" name="Group 286"/>
                        <wpg:cNvGrpSpPr/>
                        <wpg:grpSpPr>
                          <a:xfrm>
                            <a:off x="4800600" y="0"/>
                            <a:ext cx="2092325" cy="1617747"/>
                            <a:chOff x="0" y="0"/>
                            <a:chExt cx="2092325" cy="1617747"/>
                          </a:xfrm>
                        </wpg:grpSpPr>
                        <wps:wsp>
                          <wps:cNvPr id="287" name="Text Box 2"/>
                          <wps:cNvSpPr txBox="1">
                            <a:spLocks noChangeArrowheads="1"/>
                          </wps:cNvSpPr>
                          <wps:spPr bwMode="auto">
                            <a:xfrm>
                              <a:off x="0" y="0"/>
                              <a:ext cx="2092325" cy="1257300"/>
                            </a:xfrm>
                            <a:prstGeom prst="rect">
                              <a:avLst/>
                            </a:prstGeom>
                            <a:solidFill>
                              <a:srgbClr val="FFFFFF"/>
                            </a:solidFill>
                            <a:ln w="9525">
                              <a:solidFill>
                                <a:srgbClr val="000000"/>
                              </a:solidFill>
                              <a:miter lim="800000"/>
                              <a:headEnd/>
                              <a:tailEnd/>
                            </a:ln>
                          </wps:spPr>
                          <wps:txbx>
                            <w:txbxContent>
                              <w:p w14:paraId="2F9C24B2" w14:textId="77777777" w:rsidR="00FF404E" w:rsidRPr="00EB1940" w:rsidRDefault="00FF404E" w:rsidP="00FF404E">
                                <w:pPr>
                                  <w:rPr>
                                    <w:b/>
                                    <w:bCs/>
                                  </w:rPr>
                                </w:pPr>
                                <w:r w:rsidRPr="00EB1940">
                                  <w:rPr>
                                    <w:b/>
                                    <w:bCs/>
                                  </w:rPr>
                                  <w:t>Info</w:t>
                                </w:r>
                              </w:p>
                              <w:p w14:paraId="14387DF5" w14:textId="77777777" w:rsidR="00FF404E" w:rsidRPr="00EB1940" w:rsidRDefault="00FF404E" w:rsidP="00FF404E">
                                <w:r w:rsidRPr="00EB1940">
                                  <w:rPr>
                                    <w:sz w:val="22"/>
                                    <w:szCs w:val="18"/>
                                  </w:rPr>
                                  <w:t xml:space="preserve">You have successfully </w:t>
                                </w:r>
                                <w:r>
                                  <w:rPr>
                                    <w:sz w:val="22"/>
                                    <w:szCs w:val="18"/>
                                  </w:rPr>
                                  <w:t>updated</w:t>
                                </w:r>
                                <w:r w:rsidRPr="00EB1940">
                                  <w:rPr>
                                    <w:sz w:val="22"/>
                                    <w:szCs w:val="18"/>
                                  </w:rPr>
                                  <w:t xml:space="preserve"> Jia Kim</w:t>
                                </w:r>
                              </w:p>
                              <w:p w14:paraId="5644E9CF"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wps:wsp>
                          <wps:cNvPr id="288" name="Text Box 2"/>
                          <wps:cNvSpPr txBox="1">
                            <a:spLocks noChangeArrowheads="1"/>
                          </wps:cNvSpPr>
                          <wps:spPr bwMode="auto">
                            <a:xfrm>
                              <a:off x="26377" y="1274885"/>
                              <a:ext cx="2065948" cy="342862"/>
                            </a:xfrm>
                            <a:prstGeom prst="rect">
                              <a:avLst/>
                            </a:prstGeom>
                            <a:noFill/>
                            <a:ln w="9525">
                              <a:noFill/>
                              <a:miter lim="800000"/>
                              <a:headEnd/>
                              <a:tailEnd/>
                            </a:ln>
                          </wps:spPr>
                          <wps:txbx>
                            <w:txbxContent>
                              <w:p w14:paraId="2CCA80D1" w14:textId="77777777" w:rsidR="00FF404E" w:rsidRPr="008C4AE0" w:rsidRDefault="00FF404E" w:rsidP="00FF404E">
                                <w:pPr>
                                  <w:jc w:val="center"/>
                                  <w:rPr>
                                    <w:sz w:val="18"/>
                                    <w:szCs w:val="14"/>
                                  </w:rPr>
                                </w:pPr>
                                <w:r>
                                  <w:rPr>
                                    <w:sz w:val="18"/>
                                    <w:szCs w:val="14"/>
                                  </w:rPr>
                                  <w:t>Update information dialogue</w:t>
                                </w:r>
                              </w:p>
                            </w:txbxContent>
                          </wps:txbx>
                          <wps:bodyPr rot="0" vert="horz" wrap="square" lIns="91440" tIns="45720" rIns="91440" bIns="45720" anchor="t" anchorCtr="0">
                            <a:noAutofit/>
                          </wps:bodyPr>
                        </wps:wsp>
                      </wpg:grpSp>
                      <wpg:grpSp>
                        <wpg:cNvPr id="289" name="Group 289"/>
                        <wpg:cNvGrpSpPr/>
                        <wpg:grpSpPr>
                          <a:xfrm>
                            <a:off x="26377" y="1749669"/>
                            <a:ext cx="2092325" cy="1617345"/>
                            <a:chOff x="0" y="0"/>
                            <a:chExt cx="2092325" cy="1617747"/>
                          </a:xfrm>
                        </wpg:grpSpPr>
                        <wps:wsp>
                          <wps:cNvPr id="290" name="Text Box 2"/>
                          <wps:cNvSpPr txBox="1">
                            <a:spLocks noChangeArrowheads="1"/>
                          </wps:cNvSpPr>
                          <wps:spPr bwMode="auto">
                            <a:xfrm>
                              <a:off x="0" y="0"/>
                              <a:ext cx="2092325" cy="1257300"/>
                            </a:xfrm>
                            <a:prstGeom prst="rect">
                              <a:avLst/>
                            </a:prstGeom>
                            <a:solidFill>
                              <a:srgbClr val="FFFFFF"/>
                            </a:solidFill>
                            <a:ln w="9525">
                              <a:solidFill>
                                <a:srgbClr val="000000"/>
                              </a:solidFill>
                              <a:miter lim="800000"/>
                              <a:headEnd/>
                              <a:tailEnd/>
                            </a:ln>
                          </wps:spPr>
                          <wps:txbx>
                            <w:txbxContent>
                              <w:p w14:paraId="6FBCAADD" w14:textId="77777777" w:rsidR="00FF404E" w:rsidRPr="00EB1940" w:rsidRDefault="00FF404E" w:rsidP="00FF404E">
                                <w:pPr>
                                  <w:rPr>
                                    <w:b/>
                                    <w:bCs/>
                                  </w:rPr>
                                </w:pPr>
                                <w:r>
                                  <w:rPr>
                                    <w:b/>
                                    <w:bCs/>
                                  </w:rPr>
                                  <w:t>Alert</w:t>
                                </w:r>
                              </w:p>
                              <w:p w14:paraId="33F3D16E" w14:textId="77777777" w:rsidR="00FF404E" w:rsidRDefault="00FF404E" w:rsidP="00FF404E">
                                <w:pPr>
                                  <w:rPr>
                                    <w:sz w:val="22"/>
                                    <w:szCs w:val="18"/>
                                  </w:rPr>
                                </w:pPr>
                                <w:r>
                                  <w:rPr>
                                    <w:sz w:val="22"/>
                                    <w:szCs w:val="18"/>
                                  </w:rPr>
                                  <w:t>All fields are required</w:t>
                                </w:r>
                              </w:p>
                              <w:p w14:paraId="2BB6273A" w14:textId="77777777" w:rsidR="00FF404E" w:rsidRPr="00EB1940" w:rsidRDefault="00FF404E" w:rsidP="00FF404E">
                                <w:pPr>
                                  <w:rPr>
                                    <w:sz w:val="14"/>
                                    <w:szCs w:val="10"/>
                                  </w:rPr>
                                </w:pPr>
                              </w:p>
                              <w:p w14:paraId="060BB3BE"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wps:wsp>
                          <wps:cNvPr id="291" name="Text Box 2"/>
                          <wps:cNvSpPr txBox="1">
                            <a:spLocks noChangeArrowheads="1"/>
                          </wps:cNvSpPr>
                          <wps:spPr bwMode="auto">
                            <a:xfrm>
                              <a:off x="26377" y="1274885"/>
                              <a:ext cx="2065948" cy="342862"/>
                            </a:xfrm>
                            <a:prstGeom prst="rect">
                              <a:avLst/>
                            </a:prstGeom>
                            <a:noFill/>
                            <a:ln w="9525">
                              <a:noFill/>
                              <a:miter lim="800000"/>
                              <a:headEnd/>
                              <a:tailEnd/>
                            </a:ln>
                          </wps:spPr>
                          <wps:txbx>
                            <w:txbxContent>
                              <w:p w14:paraId="09FB2112" w14:textId="77777777" w:rsidR="00FF404E" w:rsidRPr="008C4AE0" w:rsidRDefault="00FF404E" w:rsidP="00FF404E">
                                <w:pPr>
                                  <w:jc w:val="center"/>
                                  <w:rPr>
                                    <w:sz w:val="18"/>
                                    <w:szCs w:val="14"/>
                                  </w:rPr>
                                </w:pPr>
                                <w:r>
                                  <w:rPr>
                                    <w:sz w:val="18"/>
                                    <w:szCs w:val="14"/>
                                  </w:rPr>
                                  <w:t>Alert message dialogue</w:t>
                                </w:r>
                              </w:p>
                            </w:txbxContent>
                          </wps:txbx>
                          <wps:bodyPr rot="0" vert="horz" wrap="square" lIns="91440" tIns="45720" rIns="91440" bIns="45720" anchor="t" anchorCtr="0">
                            <a:noAutofit/>
                          </wps:bodyPr>
                        </wps:wsp>
                      </wpg:grpSp>
                      <wpg:grpSp>
                        <wpg:cNvPr id="292" name="Group 292"/>
                        <wpg:cNvGrpSpPr/>
                        <wpg:grpSpPr>
                          <a:xfrm>
                            <a:off x="2400300" y="1749669"/>
                            <a:ext cx="2092325" cy="1617345"/>
                            <a:chOff x="0" y="0"/>
                            <a:chExt cx="2092325" cy="1617747"/>
                          </a:xfrm>
                        </wpg:grpSpPr>
                        <wps:wsp>
                          <wps:cNvPr id="293" name="Text Box 2"/>
                          <wps:cNvSpPr txBox="1">
                            <a:spLocks noChangeArrowheads="1"/>
                          </wps:cNvSpPr>
                          <wps:spPr bwMode="auto">
                            <a:xfrm>
                              <a:off x="0" y="0"/>
                              <a:ext cx="2092325" cy="1257300"/>
                            </a:xfrm>
                            <a:prstGeom prst="rect">
                              <a:avLst/>
                            </a:prstGeom>
                            <a:solidFill>
                              <a:srgbClr val="FFFFFF"/>
                            </a:solidFill>
                            <a:ln w="9525">
                              <a:solidFill>
                                <a:srgbClr val="000000"/>
                              </a:solidFill>
                              <a:miter lim="800000"/>
                              <a:headEnd/>
                              <a:tailEnd/>
                            </a:ln>
                          </wps:spPr>
                          <wps:txbx>
                            <w:txbxContent>
                              <w:p w14:paraId="023066FD" w14:textId="77777777" w:rsidR="00FF404E" w:rsidRPr="00EB1940" w:rsidRDefault="00FF404E" w:rsidP="00FF404E">
                                <w:pPr>
                                  <w:rPr>
                                    <w:b/>
                                    <w:bCs/>
                                  </w:rPr>
                                </w:pPr>
                                <w:r>
                                  <w:rPr>
                                    <w:b/>
                                    <w:bCs/>
                                  </w:rPr>
                                  <w:t>Alert</w:t>
                                </w:r>
                              </w:p>
                              <w:p w14:paraId="15EBBB46" w14:textId="77777777" w:rsidR="00FF404E" w:rsidRDefault="00FF404E" w:rsidP="00FF404E">
                                <w:pPr>
                                  <w:rPr>
                                    <w:sz w:val="22"/>
                                    <w:szCs w:val="18"/>
                                  </w:rPr>
                                </w:pPr>
                                <w:r>
                                  <w:rPr>
                                    <w:sz w:val="22"/>
                                    <w:szCs w:val="18"/>
                                  </w:rPr>
                                  <w:t>Id must be a number</w:t>
                                </w:r>
                              </w:p>
                              <w:p w14:paraId="0F7C2B3A" w14:textId="77777777" w:rsidR="00FF404E" w:rsidRPr="00EB1940" w:rsidRDefault="00FF404E" w:rsidP="00FF404E">
                                <w:pPr>
                                  <w:rPr>
                                    <w:sz w:val="14"/>
                                    <w:szCs w:val="10"/>
                                  </w:rPr>
                                </w:pPr>
                              </w:p>
                              <w:p w14:paraId="2992FC6E"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wps:wsp>
                          <wps:cNvPr id="294" name="Text Box 2"/>
                          <wps:cNvSpPr txBox="1">
                            <a:spLocks noChangeArrowheads="1"/>
                          </wps:cNvSpPr>
                          <wps:spPr bwMode="auto">
                            <a:xfrm>
                              <a:off x="26377" y="1274885"/>
                              <a:ext cx="2065948" cy="342862"/>
                            </a:xfrm>
                            <a:prstGeom prst="rect">
                              <a:avLst/>
                            </a:prstGeom>
                            <a:noFill/>
                            <a:ln w="9525">
                              <a:noFill/>
                              <a:miter lim="800000"/>
                              <a:headEnd/>
                              <a:tailEnd/>
                            </a:ln>
                          </wps:spPr>
                          <wps:txbx>
                            <w:txbxContent>
                              <w:p w14:paraId="06EACFD2" w14:textId="77777777" w:rsidR="00FF404E" w:rsidRPr="008C4AE0" w:rsidRDefault="00FF404E" w:rsidP="00FF404E">
                                <w:pPr>
                                  <w:jc w:val="center"/>
                                  <w:rPr>
                                    <w:sz w:val="18"/>
                                    <w:szCs w:val="14"/>
                                  </w:rPr>
                                </w:pPr>
                                <w:r>
                                  <w:rPr>
                                    <w:sz w:val="18"/>
                                    <w:szCs w:val="14"/>
                                  </w:rPr>
                                  <w:t>Alert message dialogue</w:t>
                                </w:r>
                              </w:p>
                            </w:txbxContent>
                          </wps:txbx>
                          <wps:bodyPr rot="0" vert="horz" wrap="square" lIns="91440" tIns="45720" rIns="91440" bIns="45720" anchor="t" anchorCtr="0">
                            <a:noAutofit/>
                          </wps:bodyPr>
                        </wps:wsp>
                      </wpg:grpSp>
                    </wpg:wgp>
                  </a:graphicData>
                </a:graphic>
              </wp:anchor>
            </w:drawing>
          </mc:Choice>
          <mc:Fallback xmlns:w16cex="http://schemas.microsoft.com/office/word/2018/wordml/cex" xmlns:w16="http://schemas.microsoft.com/office/word/2018/wordml">
            <w:pict>
              <v:group w14:anchorId="43E3EA12" id="Group 295" o:spid="_x0000_s1122" style="position:absolute;margin-left:-45.05pt;margin-top:0;width:542.75pt;height:265.1pt;z-index:251670528" coordsize="68929,33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">
                <v:group id="Group 282" o:spid="_x0000_s1123" style="position:absolute;top:175;width:20923;height:16174" coordsize="20923,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_x0000_s1124" type="#_x0000_t202" style="position:absolute;width:20923;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">
                    <v:textbox>
                      <w:txbxContent>
                        <w:p w14:paraId="6C4D3706" w14:textId="77777777" w:rsidR="00FF404E" w:rsidRPr="00EB1940" w:rsidRDefault="00FF404E" w:rsidP="00FF404E">
                          <w:pPr>
                            <w:rPr>
                              <w:b/>
                              <w:bCs/>
                            </w:rPr>
                          </w:pPr>
                          <w:r w:rsidRPr="00EB1940">
                            <w:rPr>
                              <w:b/>
                              <w:bCs/>
                            </w:rPr>
                            <w:t>Info</w:t>
                          </w:r>
                        </w:p>
                        <w:p w14:paraId="6944DE9C" w14:textId="77777777" w:rsidR="00FF404E" w:rsidRPr="00EB1940" w:rsidRDefault="00FF404E" w:rsidP="00FF404E">
                          <w:r w:rsidRPr="00EB1940">
                            <w:rPr>
                              <w:sz w:val="22"/>
                              <w:szCs w:val="18"/>
                            </w:rPr>
                            <w:t>You have successfully deleted Jia Kim</w:t>
                          </w:r>
                        </w:p>
                        <w:p w14:paraId="121CE336"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v:textbox>
                  </v:shape>
                  <v:shape id="_x0000_s1125" type="#_x0000_t202" style="position:absolute;left:263;top:12748;width:206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79454E9A" w14:textId="77777777" w:rsidR="00FF404E" w:rsidRPr="008C4AE0" w:rsidRDefault="00FF404E" w:rsidP="00FF404E">
                          <w:pPr>
                            <w:jc w:val="center"/>
                            <w:rPr>
                              <w:sz w:val="18"/>
                              <w:szCs w:val="14"/>
                            </w:rPr>
                          </w:pPr>
                          <w:r>
                            <w:rPr>
                              <w:sz w:val="18"/>
                              <w:szCs w:val="14"/>
                            </w:rPr>
                            <w:t>Delete information dialogue</w:t>
                          </w:r>
                        </w:p>
                      </w:txbxContent>
                    </v:textbox>
                  </v:shape>
                </v:group>
                <v:group id="Group 283" o:spid="_x0000_s1126" style="position:absolute;left:23563;width:20923;height:16177" coordsize="20923,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_x0000_s1127" type="#_x0000_t202" style="position:absolute;width:20923;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">
                    <v:textbox>
                      <w:txbxContent>
                        <w:p w14:paraId="72E56ECA" w14:textId="77777777" w:rsidR="00FF404E" w:rsidRPr="00EB1940" w:rsidRDefault="00FF404E" w:rsidP="00FF404E">
                          <w:pPr>
                            <w:rPr>
                              <w:b/>
                              <w:bCs/>
                            </w:rPr>
                          </w:pPr>
                          <w:r w:rsidRPr="00EB1940">
                            <w:rPr>
                              <w:b/>
                              <w:bCs/>
                            </w:rPr>
                            <w:t>Info</w:t>
                          </w:r>
                        </w:p>
                        <w:p w14:paraId="66D83D88" w14:textId="77777777" w:rsidR="00FF404E" w:rsidRPr="00EB1940" w:rsidRDefault="00FF404E" w:rsidP="00FF404E">
                          <w:r w:rsidRPr="00EB1940">
                            <w:rPr>
                              <w:sz w:val="22"/>
                              <w:szCs w:val="18"/>
                            </w:rPr>
                            <w:t xml:space="preserve">You have successfully </w:t>
                          </w:r>
                          <w:r>
                            <w:rPr>
                              <w:sz w:val="22"/>
                              <w:szCs w:val="18"/>
                            </w:rPr>
                            <w:t>added</w:t>
                          </w:r>
                          <w:r w:rsidRPr="00EB1940">
                            <w:rPr>
                              <w:sz w:val="22"/>
                              <w:szCs w:val="18"/>
                            </w:rPr>
                            <w:t xml:space="preserve"> Jia Kim</w:t>
                          </w:r>
                        </w:p>
                        <w:p w14:paraId="10BD77E1"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v:textbox>
                  </v:shape>
                  <v:shape id="_x0000_s1128" type="#_x0000_t202" style="position:absolute;left:263;top:12748;width:206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4FACB4AD" w14:textId="77777777" w:rsidR="00FF404E" w:rsidRPr="008C4AE0" w:rsidRDefault="00FF404E" w:rsidP="00FF404E">
                          <w:pPr>
                            <w:jc w:val="center"/>
                            <w:rPr>
                              <w:sz w:val="18"/>
                              <w:szCs w:val="14"/>
                            </w:rPr>
                          </w:pPr>
                          <w:r>
                            <w:rPr>
                              <w:sz w:val="18"/>
                              <w:szCs w:val="14"/>
                            </w:rPr>
                            <w:t>Add information dialogue</w:t>
                          </w:r>
                        </w:p>
                      </w:txbxContent>
                    </v:textbox>
                  </v:shape>
                </v:group>
                <v:group id="Group 286" o:spid="_x0000_s1129" style="position:absolute;left:48006;width:20923;height:16177" coordsize="20923,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_x0000_s1130" type="#_x0000_t202" style="position:absolute;width:20923;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">
                    <v:textbox>
                      <w:txbxContent>
                        <w:p w14:paraId="2F9C24B2" w14:textId="77777777" w:rsidR="00FF404E" w:rsidRPr="00EB1940" w:rsidRDefault="00FF404E" w:rsidP="00FF404E">
                          <w:pPr>
                            <w:rPr>
                              <w:b/>
                              <w:bCs/>
                            </w:rPr>
                          </w:pPr>
                          <w:r w:rsidRPr="00EB1940">
                            <w:rPr>
                              <w:b/>
                              <w:bCs/>
                            </w:rPr>
                            <w:t>Info</w:t>
                          </w:r>
                        </w:p>
                        <w:p w14:paraId="14387DF5" w14:textId="77777777" w:rsidR="00FF404E" w:rsidRPr="00EB1940" w:rsidRDefault="00FF404E" w:rsidP="00FF404E">
                          <w:r w:rsidRPr="00EB1940">
                            <w:rPr>
                              <w:sz w:val="22"/>
                              <w:szCs w:val="18"/>
                            </w:rPr>
                            <w:t xml:space="preserve">You have successfully </w:t>
                          </w:r>
                          <w:r>
                            <w:rPr>
                              <w:sz w:val="22"/>
                              <w:szCs w:val="18"/>
                            </w:rPr>
                            <w:t>updated</w:t>
                          </w:r>
                          <w:r w:rsidRPr="00EB1940">
                            <w:rPr>
                              <w:sz w:val="22"/>
                              <w:szCs w:val="18"/>
                            </w:rPr>
                            <w:t xml:space="preserve"> Jia Kim</w:t>
                          </w:r>
                        </w:p>
                        <w:p w14:paraId="5644E9CF"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v:textbox>
                  </v:shape>
                  <v:shape id="_x0000_s1131" type="#_x0000_t202" style="position:absolute;left:263;top:12748;width:206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2CCA80D1" w14:textId="77777777" w:rsidR="00FF404E" w:rsidRPr="008C4AE0" w:rsidRDefault="00FF404E" w:rsidP="00FF404E">
                          <w:pPr>
                            <w:jc w:val="center"/>
                            <w:rPr>
                              <w:sz w:val="18"/>
                              <w:szCs w:val="14"/>
                            </w:rPr>
                          </w:pPr>
                          <w:r>
                            <w:rPr>
                              <w:sz w:val="18"/>
                              <w:szCs w:val="14"/>
                            </w:rPr>
                            <w:t>Update information dialogue</w:t>
                          </w:r>
                        </w:p>
                      </w:txbxContent>
                    </v:textbox>
                  </v:shape>
                </v:group>
                <v:group id="Group 289" o:spid="_x0000_s1132" style="position:absolute;left:263;top:17496;width:20924;height:16174" coordsize="20923,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_x0000_s1133" type="#_x0000_t202" style="position:absolute;width:20923;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">
                    <v:textbox>
                      <w:txbxContent>
                        <w:p w14:paraId="6FBCAADD" w14:textId="77777777" w:rsidR="00FF404E" w:rsidRPr="00EB1940" w:rsidRDefault="00FF404E" w:rsidP="00FF404E">
                          <w:pPr>
                            <w:rPr>
                              <w:b/>
                              <w:bCs/>
                            </w:rPr>
                          </w:pPr>
                          <w:r>
                            <w:rPr>
                              <w:b/>
                              <w:bCs/>
                            </w:rPr>
                            <w:t>Alert</w:t>
                          </w:r>
                        </w:p>
                        <w:p w14:paraId="33F3D16E" w14:textId="77777777" w:rsidR="00FF404E" w:rsidRDefault="00FF404E" w:rsidP="00FF404E">
                          <w:pPr>
                            <w:rPr>
                              <w:sz w:val="22"/>
                              <w:szCs w:val="18"/>
                            </w:rPr>
                          </w:pPr>
                          <w:r>
                            <w:rPr>
                              <w:sz w:val="22"/>
                              <w:szCs w:val="18"/>
                            </w:rPr>
                            <w:t>All fields are required</w:t>
                          </w:r>
                        </w:p>
                        <w:p w14:paraId="2BB6273A" w14:textId="77777777" w:rsidR="00FF404E" w:rsidRPr="00EB1940" w:rsidRDefault="00FF404E" w:rsidP="00FF404E">
                          <w:pPr>
                            <w:rPr>
                              <w:sz w:val="14"/>
                              <w:szCs w:val="10"/>
                            </w:rPr>
                          </w:pPr>
                        </w:p>
                        <w:p w14:paraId="060BB3BE"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v:textbox>
                  </v:shape>
                  <v:shape id="_x0000_s1134" type="#_x0000_t202" style="position:absolute;left:263;top:12748;width:206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" filled="f" stroked="f">
                    <v:textbox>
                      <w:txbxContent>
                        <w:p w14:paraId="09FB2112" w14:textId="77777777" w:rsidR="00FF404E" w:rsidRPr="008C4AE0" w:rsidRDefault="00FF404E" w:rsidP="00FF404E">
                          <w:pPr>
                            <w:jc w:val="center"/>
                            <w:rPr>
                              <w:sz w:val="18"/>
                              <w:szCs w:val="14"/>
                            </w:rPr>
                          </w:pPr>
                          <w:r>
                            <w:rPr>
                              <w:sz w:val="18"/>
                              <w:szCs w:val="14"/>
                            </w:rPr>
                            <w:t>Alert message dialogue</w:t>
                          </w:r>
                        </w:p>
                      </w:txbxContent>
                    </v:textbox>
                  </v:shape>
                </v:group>
                <v:group id="Group 292" o:spid="_x0000_s1135" style="position:absolute;left:24003;top:17496;width:20923;height:16174" coordsize="20923,16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_x0000_s1136" type="#_x0000_t202" style="position:absolute;width:20923;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">
                    <v:textbox>
                      <w:txbxContent>
                        <w:p w14:paraId="023066FD" w14:textId="77777777" w:rsidR="00FF404E" w:rsidRPr="00EB1940" w:rsidRDefault="00FF404E" w:rsidP="00FF404E">
                          <w:pPr>
                            <w:rPr>
                              <w:b/>
                              <w:bCs/>
                            </w:rPr>
                          </w:pPr>
                          <w:r>
                            <w:rPr>
                              <w:b/>
                              <w:bCs/>
                            </w:rPr>
                            <w:t>Alert</w:t>
                          </w:r>
                        </w:p>
                        <w:p w14:paraId="15EBBB46" w14:textId="77777777" w:rsidR="00FF404E" w:rsidRDefault="00FF404E" w:rsidP="00FF404E">
                          <w:pPr>
                            <w:rPr>
                              <w:sz w:val="22"/>
                              <w:szCs w:val="18"/>
                            </w:rPr>
                          </w:pPr>
                          <w:proofErr w:type="spellStart"/>
                          <w:r>
                            <w:rPr>
                              <w:sz w:val="22"/>
                              <w:szCs w:val="18"/>
                            </w:rPr>
                            <w:t>Id</w:t>
                          </w:r>
                          <w:proofErr w:type="spellEnd"/>
                          <w:r>
                            <w:rPr>
                              <w:sz w:val="22"/>
                              <w:szCs w:val="18"/>
                            </w:rPr>
                            <w:t xml:space="preserve"> must be a number</w:t>
                          </w:r>
                        </w:p>
                        <w:p w14:paraId="0F7C2B3A" w14:textId="77777777" w:rsidR="00FF404E" w:rsidRPr="00EB1940" w:rsidRDefault="00FF404E" w:rsidP="00FF404E">
                          <w:pPr>
                            <w:rPr>
                              <w:sz w:val="14"/>
                              <w:szCs w:val="10"/>
                            </w:rPr>
                          </w:pPr>
                        </w:p>
                        <w:p w14:paraId="2992FC6E" w14:textId="77777777" w:rsidR="00FF404E" w:rsidRPr="00EB1940" w:rsidRDefault="00FF404E" w:rsidP="00FF404E">
                          <w:r w:rsidRPr="00EB1940">
                            <w:tab/>
                          </w:r>
                          <w:r w:rsidRPr="00EB1940">
                            <w:tab/>
                          </w:r>
                          <w:r w:rsidRPr="00EB1940">
                            <w:tab/>
                          </w:r>
                          <w:r w:rsidRPr="00EB1940">
                            <w:tab/>
                            <w:t xml:space="preserve">       </w:t>
                          </w:r>
                          <w:r w:rsidRPr="00EB1940">
                            <w:rPr>
                              <w:color w:val="FF0000"/>
                            </w:rPr>
                            <w:t>OK</w:t>
                          </w:r>
                        </w:p>
                      </w:txbxContent>
                    </v:textbox>
                  </v:shape>
                  <v:shape id="_x0000_s1137" type="#_x0000_t202" style="position:absolute;left:263;top:12748;width:2066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14:paraId="06EACFD2" w14:textId="77777777" w:rsidR="00FF404E" w:rsidRPr="008C4AE0" w:rsidRDefault="00FF404E" w:rsidP="00FF404E">
                          <w:pPr>
                            <w:jc w:val="center"/>
                            <w:rPr>
                              <w:sz w:val="18"/>
                              <w:szCs w:val="14"/>
                            </w:rPr>
                          </w:pPr>
                          <w:r>
                            <w:rPr>
                              <w:sz w:val="18"/>
                              <w:szCs w:val="14"/>
                            </w:rPr>
                            <w:t>Alert message dialogue</w:t>
                          </w:r>
                        </w:p>
                      </w:txbxContent>
                    </v:textbox>
                  </v:shape>
                </v:group>
              </v:group>
            </w:pict>
          </mc:Fallback>
        </mc:AlternateContent>
      </w:r>
    </w:p>
    <w:p w14:paraId="0E006D7E" w14:textId="417525EF" w:rsidR="00FF404E" w:rsidRDefault="00FF404E" w:rsidP="00FF404E"/>
    <w:p w14:paraId="463D0D47" w14:textId="2F333343" w:rsidR="00FF404E" w:rsidRDefault="00FF404E" w:rsidP="00FF404E"/>
    <w:p w14:paraId="5A425C57" w14:textId="3EDD6EFD" w:rsidR="00FF404E" w:rsidRDefault="00FF404E" w:rsidP="00FF404E"/>
    <w:p w14:paraId="4FF7C3A4" w14:textId="6F193B59" w:rsidR="00FF404E" w:rsidRDefault="00FF404E" w:rsidP="00FF404E"/>
    <w:p w14:paraId="3606BE31" w14:textId="3BBB3731" w:rsidR="00FF404E" w:rsidRDefault="00FF404E" w:rsidP="00FF404E"/>
    <w:p w14:paraId="18412107" w14:textId="159CD54C" w:rsidR="00FF404E" w:rsidRDefault="00FF404E" w:rsidP="00FF404E"/>
    <w:p w14:paraId="3CAF9096" w14:textId="364AAB60" w:rsidR="00FF404E" w:rsidRDefault="00FF404E" w:rsidP="00FF404E"/>
    <w:p w14:paraId="699D5664" w14:textId="54083655" w:rsidR="00FF404E" w:rsidRDefault="00FF404E" w:rsidP="00FF404E"/>
    <w:p w14:paraId="5A194C52" w14:textId="1791BFC8" w:rsidR="00FF404E" w:rsidRDefault="00FF404E" w:rsidP="00FF404E"/>
    <w:p w14:paraId="4D7714E7" w14:textId="6C69B310" w:rsidR="00FF404E" w:rsidRDefault="00FF404E" w:rsidP="00FF404E"/>
    <w:p w14:paraId="2E076227" w14:textId="77777777" w:rsidR="00FF404E" w:rsidRPr="00FF404E" w:rsidRDefault="00FF404E" w:rsidP="00FF404E">
      <w:pPr>
        <w:rPr>
          <w:sz w:val="2"/>
          <w:szCs w:val="2"/>
        </w:rPr>
      </w:pPr>
    </w:p>
    <w:p w14:paraId="0A7A2024" w14:textId="0C49AC61" w:rsidR="00FF404E" w:rsidRDefault="00FF404E" w:rsidP="00FF404E">
      <w:r>
        <w:t xml:space="preserve">The above images show the message boxes with information or feedback of what goes wrong. </w:t>
      </w:r>
    </w:p>
    <w:p w14:paraId="49B6FE61" w14:textId="5363E3EF" w:rsidR="00FF404E" w:rsidRDefault="00FF404E" w:rsidP="00FF404E">
      <w:r>
        <w:lastRenderedPageBreak/>
        <w:t>There are 2 themes provided with this application. The first theme is in colour. It is in normal mode. The font size is in the standard size which is suitable and comfortable for everybody to use. The second theme is in black and white and the font size is enlarged. It is designed for people with vision impairment, like colour blind and vision disorder.</w:t>
      </w:r>
    </w:p>
    <w:p w14:paraId="3A2C276F" w14:textId="30C737FC" w:rsidR="00AA60F1" w:rsidRPr="00FF404E" w:rsidRDefault="00AA60F1" w:rsidP="00FF404E">
      <w:r>
        <w:rPr>
          <w:noProof/>
        </w:rPr>
        <mc:AlternateContent>
          <mc:Choice Requires="wpg">
            <w:drawing>
              <wp:anchor distT="0" distB="0" distL="114300" distR="114300" simplePos="0" relativeHeight="251674624" behindDoc="0" locked="0" layoutInCell="1" allowOverlap="1" wp14:anchorId="6C585E66" wp14:editId="3A9D4E1F">
                <wp:simplePos x="0" y="0"/>
                <wp:positionH relativeFrom="column">
                  <wp:posOffset>0</wp:posOffset>
                </wp:positionH>
                <wp:positionV relativeFrom="paragraph">
                  <wp:posOffset>0</wp:posOffset>
                </wp:positionV>
                <wp:extent cx="3975930" cy="4038600"/>
                <wp:effectExtent l="0" t="0" r="0" b="0"/>
                <wp:wrapNone/>
                <wp:docPr id="52" name="Group 52"/>
                <wp:cNvGraphicFramePr/>
                <a:graphic xmlns:a="http://schemas.openxmlformats.org/drawingml/2006/main">
                  <a:graphicData uri="http://schemas.microsoft.com/office/word/2010/wordprocessingGroup">
                    <wpg:wgp>
                      <wpg:cNvGrpSpPr/>
                      <wpg:grpSpPr>
                        <a:xfrm>
                          <a:off x="0" y="0"/>
                          <a:ext cx="3975930" cy="4038600"/>
                          <a:chOff x="0" y="0"/>
                          <a:chExt cx="3975930" cy="4038600"/>
                        </a:xfrm>
                      </wpg:grpSpPr>
                      <wpg:grpSp>
                        <wpg:cNvPr id="440" name="Group 440"/>
                        <wpg:cNvGrpSpPr/>
                        <wpg:grpSpPr>
                          <a:xfrm>
                            <a:off x="0" y="0"/>
                            <a:ext cx="1751965" cy="4019550"/>
                            <a:chOff x="0" y="0"/>
                            <a:chExt cx="1751965" cy="4019550"/>
                          </a:xfrm>
                        </wpg:grpSpPr>
                        <wpg:grpSp>
                          <wpg:cNvPr id="441" name="Group 441"/>
                          <wpg:cNvGrpSpPr/>
                          <wpg:grpSpPr>
                            <a:xfrm>
                              <a:off x="0" y="0"/>
                              <a:ext cx="1751965" cy="4019550"/>
                              <a:chOff x="0" y="0"/>
                              <a:chExt cx="1751965" cy="4019550"/>
                            </a:xfrm>
                          </wpg:grpSpPr>
                          <wpg:grpSp>
                            <wpg:cNvPr id="442" name="Group 442"/>
                            <wpg:cNvGrpSpPr/>
                            <wpg:grpSpPr>
                              <a:xfrm>
                                <a:off x="0" y="0"/>
                                <a:ext cx="1751965" cy="3672205"/>
                                <a:chOff x="0" y="0"/>
                                <a:chExt cx="1751965" cy="3672205"/>
                              </a:xfrm>
                            </wpg:grpSpPr>
                            <pic:pic xmlns:pic="http://schemas.openxmlformats.org/drawingml/2006/picture">
                              <pic:nvPicPr>
                                <pic:cNvPr id="443" name="Picture 44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444" name="Group 444"/>
                              <wpg:cNvGrpSpPr/>
                              <wpg:grpSpPr>
                                <a:xfrm>
                                  <a:off x="85725" y="228600"/>
                                  <a:ext cx="1600200" cy="3171825"/>
                                  <a:chOff x="0" y="0"/>
                                  <a:chExt cx="1600200" cy="3171825"/>
                                </a:xfrm>
                              </wpg:grpSpPr>
                              <wps:wsp>
                                <wps:cNvPr id="445" name="Rectangle: Rounded Corners 445"/>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E172E" w14:textId="77777777" w:rsidR="00AA60F1" w:rsidRPr="00BC32B1" w:rsidRDefault="00AA60F1" w:rsidP="00AA60F1">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Rectangle 447"/>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A96994" w14:textId="77777777" w:rsidR="00AA60F1" w:rsidRPr="00BC32B1" w:rsidRDefault="00AA60F1" w:rsidP="00AA60F1">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48" name="Picture 44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449"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7B1F0911" w14:textId="77777777" w:rsidR="00AA60F1" w:rsidRPr="008C4AE0" w:rsidRDefault="00AA60F1" w:rsidP="00AA60F1">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450"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0C5B1318" w14:textId="77777777" w:rsidR="00AA60F1" w:rsidRDefault="00AA60F1" w:rsidP="00AA60F1">
                                      <w:pPr>
                                        <w:rPr>
                                          <w:sz w:val="16"/>
                                          <w:szCs w:val="12"/>
                                        </w:rPr>
                                      </w:pPr>
                                      <w:r w:rsidRPr="008C4AE0">
                                        <w:rPr>
                                          <w:sz w:val="16"/>
                                          <w:szCs w:val="12"/>
                                        </w:rPr>
                                        <w:t>1 Jasmin Brown</w:t>
                                      </w:r>
                                    </w:p>
                                    <w:p w14:paraId="1CF82782" w14:textId="77777777" w:rsidR="00AA60F1" w:rsidRDefault="00AA60F1" w:rsidP="00AA60F1">
                                      <w:pPr>
                                        <w:rPr>
                                          <w:sz w:val="16"/>
                                          <w:szCs w:val="12"/>
                                        </w:rPr>
                                      </w:pPr>
                                      <w:r>
                                        <w:rPr>
                                          <w:sz w:val="16"/>
                                          <w:szCs w:val="12"/>
                                        </w:rPr>
                                        <w:t xml:space="preserve">2 </w:t>
                                      </w:r>
                                      <w:r>
                                        <w:rPr>
                                          <w:sz w:val="16"/>
                                          <w:szCs w:val="12"/>
                                        </w:rPr>
                                        <w:t>Koda Summit</w:t>
                                      </w:r>
                                    </w:p>
                                    <w:p w14:paraId="77106B02" w14:textId="77777777" w:rsidR="00AA60F1" w:rsidRDefault="00AA60F1" w:rsidP="00AA60F1">
                                      <w:pPr>
                                        <w:rPr>
                                          <w:sz w:val="16"/>
                                          <w:szCs w:val="12"/>
                                        </w:rPr>
                                      </w:pPr>
                                      <w:r>
                                        <w:rPr>
                                          <w:sz w:val="16"/>
                                          <w:szCs w:val="12"/>
                                        </w:rPr>
                                        <w:t>3 Jia Kim</w:t>
                                      </w:r>
                                    </w:p>
                                    <w:p w14:paraId="4BE62230" w14:textId="77777777" w:rsidR="00AA60F1" w:rsidRDefault="00AA60F1" w:rsidP="00AA60F1">
                                      <w:pPr>
                                        <w:rPr>
                                          <w:sz w:val="16"/>
                                          <w:szCs w:val="12"/>
                                        </w:rPr>
                                      </w:pPr>
                                      <w:r>
                                        <w:rPr>
                                          <w:sz w:val="16"/>
                                          <w:szCs w:val="12"/>
                                        </w:rPr>
                                        <w:t>4 Anthony Mitchel</w:t>
                                      </w:r>
                                    </w:p>
                                    <w:p w14:paraId="56BA6C05" w14:textId="77777777" w:rsidR="00AA60F1" w:rsidRPr="008C4AE0" w:rsidRDefault="00AA60F1" w:rsidP="00AA60F1">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451"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42ADB6C8" w14:textId="77777777" w:rsidR="00AA60F1" w:rsidRPr="008C4AE0" w:rsidRDefault="00AA60F1" w:rsidP="00AA60F1">
                                  <w:pPr>
                                    <w:jc w:val="center"/>
                                    <w:rPr>
                                      <w:sz w:val="18"/>
                                      <w:szCs w:val="14"/>
                                    </w:rPr>
                                  </w:pPr>
                                  <w:r>
                                    <w:rPr>
                                      <w:sz w:val="18"/>
                                      <w:szCs w:val="14"/>
                                    </w:rPr>
                                    <w:t>Select Theme 1 option</w:t>
                                  </w:r>
                                </w:p>
                              </w:txbxContent>
                            </wps:txbx>
                            <wps:bodyPr rot="0" vert="horz" wrap="square" lIns="91440" tIns="45720" rIns="91440" bIns="45720" anchor="t" anchorCtr="0">
                              <a:noAutofit/>
                            </wps:bodyPr>
                          </wps:wsp>
                        </wpg:grpSp>
                        <wps:wsp>
                          <wps:cNvPr id="452" name="Text Box 2"/>
                          <wps:cNvSpPr txBox="1">
                            <a:spLocks noChangeArrowheads="1"/>
                          </wps:cNvSpPr>
                          <wps:spPr bwMode="auto">
                            <a:xfrm>
                              <a:off x="533400" y="247650"/>
                              <a:ext cx="1095375" cy="828675"/>
                            </a:xfrm>
                            <a:prstGeom prst="rect">
                              <a:avLst/>
                            </a:prstGeom>
                            <a:solidFill>
                              <a:schemeClr val="tx1">
                                <a:lumMod val="75000"/>
                                <a:lumOff val="25000"/>
                              </a:schemeClr>
                            </a:solidFill>
                            <a:ln w="9525">
                              <a:solidFill>
                                <a:schemeClr val="tx1">
                                  <a:lumMod val="75000"/>
                                  <a:lumOff val="25000"/>
                                </a:schemeClr>
                              </a:solidFill>
                              <a:miter lim="800000"/>
                              <a:headEnd/>
                              <a:tailEnd/>
                            </a:ln>
                          </wps:spPr>
                          <wps:txbx>
                            <w:txbxContent>
                              <w:p w14:paraId="362C45E0" w14:textId="77777777" w:rsidR="00AA60F1" w:rsidRPr="009B1FA8" w:rsidRDefault="00AA60F1" w:rsidP="00AA60F1">
                                <w:pPr>
                                  <w:spacing w:after="0"/>
                                  <w:rPr>
                                    <w:color w:val="FFFFFF" w:themeColor="background1"/>
                                  </w:rPr>
                                </w:pPr>
                                <w:r w:rsidRPr="009B1FA8">
                                  <w:rPr>
                                    <w:color w:val="FFFFFF" w:themeColor="background1"/>
                                  </w:rPr>
                                  <w:t>Theme 1</w:t>
                                </w:r>
                              </w:p>
                              <w:p w14:paraId="5B816150" w14:textId="77777777" w:rsidR="00AA60F1" w:rsidRPr="009B1FA8" w:rsidRDefault="00AA60F1" w:rsidP="00AA60F1">
                                <w:pPr>
                                  <w:spacing w:after="0"/>
                                  <w:rPr>
                                    <w:color w:val="FFFFFF" w:themeColor="background1"/>
                                  </w:rPr>
                                </w:pPr>
                                <w:r w:rsidRPr="009B1FA8">
                                  <w:rPr>
                                    <w:color w:val="FFFFFF" w:themeColor="background1"/>
                                  </w:rPr>
                                  <w:t>Theme 2</w:t>
                                </w:r>
                              </w:p>
                              <w:p w14:paraId="0D7F2A15" w14:textId="77777777" w:rsidR="00AA60F1" w:rsidRPr="009B1FA8" w:rsidRDefault="00AA60F1" w:rsidP="00AA60F1">
                                <w:pPr>
                                  <w:spacing w:after="0"/>
                                  <w:rPr>
                                    <w:color w:val="FFFFFF" w:themeColor="background1"/>
                                  </w:rPr>
                                </w:pPr>
                                <w:r w:rsidRPr="009B1FA8">
                                  <w:rPr>
                                    <w:color w:val="FFFFFF" w:themeColor="background1"/>
                                  </w:rPr>
                                  <w:t>Help</w:t>
                                </w:r>
                              </w:p>
                            </w:txbxContent>
                          </wps:txbx>
                          <wps:bodyPr rot="0" vert="horz" wrap="square" lIns="91440" tIns="45720" rIns="91440" bIns="45720" anchor="t" anchorCtr="0">
                            <a:noAutofit/>
                          </wps:bodyPr>
                        </wps:wsp>
                      </wpg:grpSp>
                      <wpg:grpSp>
                        <wpg:cNvPr id="453" name="Group 453"/>
                        <wpg:cNvGrpSpPr/>
                        <wpg:grpSpPr>
                          <a:xfrm>
                            <a:off x="1971675" y="19050"/>
                            <a:ext cx="2004255" cy="4019550"/>
                            <a:chOff x="-114303" y="0"/>
                            <a:chExt cx="2004255" cy="4019550"/>
                          </a:xfrm>
                        </wpg:grpSpPr>
                        <wpg:grpSp>
                          <wpg:cNvPr id="454" name="Group 454"/>
                          <wpg:cNvGrpSpPr/>
                          <wpg:grpSpPr>
                            <a:xfrm>
                              <a:off x="-114303" y="0"/>
                              <a:ext cx="2004255" cy="3672205"/>
                              <a:chOff x="-114303" y="0"/>
                              <a:chExt cx="2004255" cy="3672205"/>
                            </a:xfrm>
                          </wpg:grpSpPr>
                          <pic:pic xmlns:pic="http://schemas.openxmlformats.org/drawingml/2006/picture">
                            <pic:nvPicPr>
                              <pic:cNvPr id="455" name="Picture 45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456" name="Group 456"/>
                            <wpg:cNvGrpSpPr/>
                            <wpg:grpSpPr>
                              <a:xfrm>
                                <a:off x="-114303" y="228600"/>
                                <a:ext cx="2004255" cy="3171825"/>
                                <a:chOff x="-200028" y="0"/>
                                <a:chExt cx="2004255" cy="3171825"/>
                              </a:xfrm>
                            </wpg:grpSpPr>
                            <wps:wsp>
                              <wps:cNvPr id="457" name="Rectangle: Rounded Corners 457"/>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Rectangle 458"/>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1027E2" w14:textId="77777777" w:rsidR="00AA60F1" w:rsidRPr="00BC32B1" w:rsidRDefault="00AA60F1" w:rsidP="00AA60F1">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E8484" w14:textId="77777777" w:rsidR="00AA60F1" w:rsidRPr="00BC32B1" w:rsidRDefault="00AA60F1" w:rsidP="00AA60F1">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0" name="Picture 46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461" name="Text Box 2"/>
                              <wps:cNvSpPr txBox="1">
                                <a:spLocks noChangeArrowheads="1"/>
                              </wps:cNvSpPr>
                              <wps:spPr bwMode="auto">
                                <a:xfrm>
                                  <a:off x="-200028" y="850657"/>
                                  <a:ext cx="2004255" cy="342900"/>
                                </a:xfrm>
                                <a:prstGeom prst="rect">
                                  <a:avLst/>
                                </a:prstGeom>
                                <a:noFill/>
                                <a:ln w="9525">
                                  <a:noFill/>
                                  <a:miter lim="800000"/>
                                  <a:headEnd/>
                                  <a:tailEnd/>
                                </a:ln>
                              </wps:spPr>
                              <wps:txbx>
                                <w:txbxContent>
                                  <w:p w14:paraId="786BB764" w14:textId="77777777" w:rsidR="00AA60F1" w:rsidRPr="002A2EF6" w:rsidRDefault="00AA60F1" w:rsidP="00AA60F1">
                                    <w:pPr>
                                      <w:jc w:val="center"/>
                                      <w:rPr>
                                        <w:b/>
                                        <w:bCs/>
                                      </w:rPr>
                                    </w:pPr>
                                    <w:r w:rsidRPr="002A2EF6">
                                      <w:rPr>
                                        <w:b/>
                                        <w:bCs/>
                                      </w:rPr>
                                      <w:t>Staff contact management</w:t>
                                    </w:r>
                                  </w:p>
                                </w:txbxContent>
                              </wps:txbx>
                              <wps:bodyPr rot="0" vert="horz" wrap="square" lIns="91440" tIns="45720" rIns="91440" bIns="45720" anchor="t" anchorCtr="0">
                                <a:noAutofit/>
                              </wps:bodyPr>
                            </wps:wsp>
                            <wps:wsp>
                              <wps:cNvPr id="462"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36C63523" w14:textId="77777777" w:rsidR="00AA60F1" w:rsidRPr="002A2EF6" w:rsidRDefault="00AA60F1" w:rsidP="00AA60F1">
                                    <w:pPr>
                                      <w:rPr>
                                        <w:sz w:val="18"/>
                                        <w:szCs w:val="14"/>
                                      </w:rPr>
                                    </w:pPr>
                                    <w:r w:rsidRPr="002A2EF6">
                                      <w:rPr>
                                        <w:sz w:val="18"/>
                                        <w:szCs w:val="14"/>
                                      </w:rPr>
                                      <w:t>1 Jasmin Brown</w:t>
                                    </w:r>
                                  </w:p>
                                  <w:p w14:paraId="6CF1586D" w14:textId="77777777" w:rsidR="00AA60F1" w:rsidRPr="002A2EF6" w:rsidRDefault="00AA60F1" w:rsidP="00AA60F1">
                                    <w:pPr>
                                      <w:rPr>
                                        <w:sz w:val="18"/>
                                        <w:szCs w:val="14"/>
                                      </w:rPr>
                                    </w:pPr>
                                    <w:r w:rsidRPr="002A2EF6">
                                      <w:rPr>
                                        <w:sz w:val="18"/>
                                        <w:szCs w:val="14"/>
                                      </w:rPr>
                                      <w:t xml:space="preserve">2 </w:t>
                                    </w:r>
                                    <w:r w:rsidRPr="002A2EF6">
                                      <w:rPr>
                                        <w:sz w:val="18"/>
                                        <w:szCs w:val="14"/>
                                      </w:rPr>
                                      <w:t>Koda Summit</w:t>
                                    </w:r>
                                  </w:p>
                                  <w:p w14:paraId="01DA5034" w14:textId="77777777" w:rsidR="00AA60F1" w:rsidRPr="002A2EF6" w:rsidRDefault="00AA60F1" w:rsidP="00AA60F1">
                                    <w:pPr>
                                      <w:rPr>
                                        <w:sz w:val="18"/>
                                        <w:szCs w:val="14"/>
                                      </w:rPr>
                                    </w:pPr>
                                    <w:r w:rsidRPr="002A2EF6">
                                      <w:rPr>
                                        <w:sz w:val="18"/>
                                        <w:szCs w:val="14"/>
                                      </w:rPr>
                                      <w:t>3 Jia Kim</w:t>
                                    </w:r>
                                  </w:p>
                                  <w:p w14:paraId="2F437F15" w14:textId="77777777" w:rsidR="00AA60F1" w:rsidRPr="002A2EF6" w:rsidRDefault="00AA60F1" w:rsidP="00AA60F1">
                                    <w:pPr>
                                      <w:rPr>
                                        <w:sz w:val="18"/>
                                        <w:szCs w:val="14"/>
                                      </w:rPr>
                                    </w:pPr>
                                    <w:r w:rsidRPr="002A2EF6">
                                      <w:rPr>
                                        <w:sz w:val="18"/>
                                        <w:szCs w:val="14"/>
                                      </w:rPr>
                                      <w:t>4 Anthony Mitchel</w:t>
                                    </w:r>
                                  </w:p>
                                  <w:p w14:paraId="4B6F1834" w14:textId="77777777" w:rsidR="00AA60F1" w:rsidRPr="002A2EF6" w:rsidRDefault="00AA60F1" w:rsidP="00AA60F1">
                                    <w:pPr>
                                      <w:rPr>
                                        <w:sz w:val="18"/>
                                        <w:szCs w:val="14"/>
                                      </w:rPr>
                                    </w:pPr>
                                    <w:r w:rsidRPr="002A2EF6">
                                      <w:rPr>
                                        <w:sz w:val="18"/>
                                        <w:szCs w:val="14"/>
                                      </w:rPr>
                                      <w:t>5 Luca Smith</w:t>
                                    </w:r>
                                  </w:p>
                                </w:txbxContent>
                              </wps:txbx>
                              <wps:bodyPr rot="0" vert="horz" wrap="square" lIns="91440" tIns="45720" rIns="91440" bIns="45720" anchor="t" anchorCtr="0">
                                <a:noAutofit/>
                              </wps:bodyPr>
                            </wps:wsp>
                          </wpg:grpSp>
                        </wpg:grpSp>
                        <wps:wsp>
                          <wps:cNvPr id="463"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2BD5025F" w14:textId="77777777" w:rsidR="00AA60F1" w:rsidRPr="008C4AE0" w:rsidRDefault="00AA60F1" w:rsidP="00AA60F1">
                                <w:pPr>
                                  <w:jc w:val="center"/>
                                  <w:rPr>
                                    <w:sz w:val="18"/>
                                    <w:szCs w:val="14"/>
                                  </w:rPr>
                                </w:pPr>
                                <w:r>
                                  <w:rPr>
                                    <w:sz w:val="18"/>
                                    <w:szCs w:val="14"/>
                                  </w:rPr>
                                  <w:t>Theme 1</w:t>
                                </w:r>
                              </w:p>
                            </w:txbxContent>
                          </wps:txbx>
                          <wps:bodyPr rot="0" vert="horz" wrap="square" lIns="91440" tIns="45720" rIns="91440" bIns="45720" anchor="t" anchorCtr="0">
                            <a:noAutofit/>
                          </wps:bodyPr>
                        </wps:wsp>
                      </wpg:grpSp>
                    </wpg:wgp>
                  </a:graphicData>
                </a:graphic>
              </wp:anchor>
            </w:drawing>
          </mc:Choice>
          <mc:Fallback xmlns:w16cex="http://schemas.microsoft.com/office/word/2018/wordml/cex" xmlns:w16="http://schemas.microsoft.com/office/word/2018/wordml">
            <w:pict>
              <v:group w14:anchorId="6C585E66" id="Group 52" o:spid="_x0000_s1138" style="position:absolute;margin-left:0;margin-top:0;width:313.05pt;height:318pt;z-index:251674624" coordsize="39759,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">
                <v:group id="Group 440" o:spid="_x0000_s1139"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group id="Group 441" o:spid="_x0000_s1140"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group id="Group 442" o:spid="_x0000_s1141"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Picture 443" o:spid="_x0000_s1142"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">
                        <v:imagedata r:id="rId14" o:title=""/>
                      </v:shape>
                      <v:group id="Group 444" o:spid="_x0000_s1143"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roundrect id="Rectangle: Rounded Corners 445" o:spid="_x0000_s1144"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" fillcolor="#941a1d" strokecolor="#941a1d" strokeweight="1pt">
                          <v:stroke joinstyle="miter"/>
                        </v:roundrect>
                        <v:rect id="Rectangle 446" o:spid="_x0000_s1145"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" fillcolor="#941a1d" strokecolor="#941a1d" strokeweight="1pt">
                          <v:textbox>
                            <w:txbxContent>
                              <w:p w14:paraId="733E172E" w14:textId="77777777" w:rsidR="00AA60F1" w:rsidRPr="00BC32B1" w:rsidRDefault="00AA60F1" w:rsidP="00AA60F1">
                                <w:pPr>
                                  <w:spacing w:after="0" w:line="240" w:lineRule="auto"/>
                                  <w:rPr>
                                    <w:b/>
                                    <w:bCs/>
                                  </w:rPr>
                                </w:pPr>
                                <w:r w:rsidRPr="00BC32B1">
                                  <w:rPr>
                                    <w:b/>
                                    <w:bCs/>
                                  </w:rPr>
                                  <w:t>+</w:t>
                                </w:r>
                              </w:p>
                            </w:txbxContent>
                          </v:textbox>
                        </v:rect>
                        <v:rect id="Rectangle 447" o:spid="_x0000_s1146"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" fillcolor="#941a1d" strokecolor="#941a1d" strokeweight="1pt">
                          <v:textbox>
                            <w:txbxContent>
                              <w:p w14:paraId="60A96994" w14:textId="77777777" w:rsidR="00AA60F1" w:rsidRPr="00BC32B1" w:rsidRDefault="00AA60F1" w:rsidP="00AA60F1">
                                <w:pPr>
                                  <w:spacing w:after="0" w:line="240" w:lineRule="auto"/>
                                  <w:rPr>
                                    <w:b/>
                                    <w:bCs/>
                                  </w:rPr>
                                </w:pPr>
                                <w:r>
                                  <w:rPr>
                                    <w:b/>
                                    <w:bCs/>
                                  </w:rPr>
                                  <w:t>...</w:t>
                                </w:r>
                              </w:p>
                            </w:txbxContent>
                          </v:textbox>
                        </v:rect>
                        <v:shape id="Picture 448" o:spid="_x0000_s1147"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">
                          <v:imagedata r:id="rId15" o:title=""/>
                        </v:shape>
                        <v:shape id="_x0000_s1148"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" filled="f" stroked="f">
                          <v:textbox>
                            <w:txbxContent>
                              <w:p w14:paraId="7B1F0911" w14:textId="77777777" w:rsidR="00AA60F1" w:rsidRPr="008C4AE0" w:rsidRDefault="00AA60F1" w:rsidP="00AA60F1">
                                <w:pPr>
                                  <w:jc w:val="center"/>
                                  <w:rPr>
                                    <w:sz w:val="18"/>
                                    <w:szCs w:val="14"/>
                                  </w:rPr>
                                </w:pPr>
                                <w:r w:rsidRPr="008C4AE0">
                                  <w:rPr>
                                    <w:sz w:val="18"/>
                                    <w:szCs w:val="14"/>
                                  </w:rPr>
                                  <w:t>Staff contact management</w:t>
                                </w:r>
                              </w:p>
                            </w:txbxContent>
                          </v:textbox>
                        </v:shape>
                        <v:shape id="_x0000_s1149"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" filled="f" stroked="f">
                          <v:textbox>
                            <w:txbxContent>
                              <w:p w14:paraId="0C5B1318" w14:textId="77777777" w:rsidR="00AA60F1" w:rsidRDefault="00AA60F1" w:rsidP="00AA60F1">
                                <w:pPr>
                                  <w:rPr>
                                    <w:sz w:val="16"/>
                                    <w:szCs w:val="12"/>
                                  </w:rPr>
                                </w:pPr>
                                <w:r w:rsidRPr="008C4AE0">
                                  <w:rPr>
                                    <w:sz w:val="16"/>
                                    <w:szCs w:val="12"/>
                                  </w:rPr>
                                  <w:t>1 Jasmin Brown</w:t>
                                </w:r>
                              </w:p>
                              <w:p w14:paraId="1CF82782" w14:textId="77777777" w:rsidR="00AA60F1" w:rsidRDefault="00AA60F1" w:rsidP="00AA60F1">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77106B02" w14:textId="77777777" w:rsidR="00AA60F1" w:rsidRDefault="00AA60F1" w:rsidP="00AA60F1">
                                <w:pPr>
                                  <w:rPr>
                                    <w:sz w:val="16"/>
                                    <w:szCs w:val="12"/>
                                  </w:rPr>
                                </w:pPr>
                                <w:r>
                                  <w:rPr>
                                    <w:sz w:val="16"/>
                                    <w:szCs w:val="12"/>
                                  </w:rPr>
                                  <w:t>3 Jia Kim</w:t>
                                </w:r>
                              </w:p>
                              <w:p w14:paraId="4BE62230" w14:textId="77777777" w:rsidR="00AA60F1" w:rsidRDefault="00AA60F1" w:rsidP="00AA60F1">
                                <w:pPr>
                                  <w:rPr>
                                    <w:sz w:val="16"/>
                                    <w:szCs w:val="12"/>
                                  </w:rPr>
                                </w:pPr>
                                <w:r>
                                  <w:rPr>
                                    <w:sz w:val="16"/>
                                    <w:szCs w:val="12"/>
                                  </w:rPr>
                                  <w:t>4 Anthony Mitchel</w:t>
                                </w:r>
                              </w:p>
                              <w:p w14:paraId="56BA6C05" w14:textId="77777777" w:rsidR="00AA60F1" w:rsidRPr="008C4AE0" w:rsidRDefault="00AA60F1" w:rsidP="00AA60F1">
                                <w:pPr>
                                  <w:rPr>
                                    <w:sz w:val="16"/>
                                    <w:szCs w:val="12"/>
                                  </w:rPr>
                                </w:pPr>
                                <w:r>
                                  <w:rPr>
                                    <w:sz w:val="16"/>
                                    <w:szCs w:val="12"/>
                                  </w:rPr>
                                  <w:t>5 Luca Smith</w:t>
                                </w:r>
                              </w:p>
                            </w:txbxContent>
                          </v:textbox>
                        </v:shape>
                      </v:group>
                    </v:group>
                    <v:shape id="_x0000_s1150"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" filled="f" stroked="f">
                      <v:textbox>
                        <w:txbxContent>
                          <w:p w14:paraId="42ADB6C8" w14:textId="77777777" w:rsidR="00AA60F1" w:rsidRPr="008C4AE0" w:rsidRDefault="00AA60F1" w:rsidP="00AA60F1">
                            <w:pPr>
                              <w:jc w:val="center"/>
                              <w:rPr>
                                <w:sz w:val="18"/>
                                <w:szCs w:val="14"/>
                              </w:rPr>
                            </w:pPr>
                            <w:r>
                              <w:rPr>
                                <w:sz w:val="18"/>
                                <w:szCs w:val="14"/>
                              </w:rPr>
                              <w:t>Select Theme 1 option</w:t>
                            </w:r>
                          </w:p>
                        </w:txbxContent>
                      </v:textbox>
                    </v:shape>
                  </v:group>
                  <v:shape id="_x0000_s1151" type="#_x0000_t202" style="position:absolute;left:5334;top:2476;width:1095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" fillcolor="#404040 [2429]" strokecolor="#404040 [2429]">
                    <v:textbox>
                      <w:txbxContent>
                        <w:p w14:paraId="362C45E0" w14:textId="77777777" w:rsidR="00AA60F1" w:rsidRPr="009B1FA8" w:rsidRDefault="00AA60F1" w:rsidP="00AA60F1">
                          <w:pPr>
                            <w:spacing w:after="0"/>
                            <w:rPr>
                              <w:color w:val="FFFFFF" w:themeColor="background1"/>
                            </w:rPr>
                          </w:pPr>
                          <w:r w:rsidRPr="009B1FA8">
                            <w:rPr>
                              <w:color w:val="FFFFFF" w:themeColor="background1"/>
                            </w:rPr>
                            <w:t>Theme 1</w:t>
                          </w:r>
                        </w:p>
                        <w:p w14:paraId="5B816150" w14:textId="77777777" w:rsidR="00AA60F1" w:rsidRPr="009B1FA8" w:rsidRDefault="00AA60F1" w:rsidP="00AA60F1">
                          <w:pPr>
                            <w:spacing w:after="0"/>
                            <w:rPr>
                              <w:color w:val="FFFFFF" w:themeColor="background1"/>
                            </w:rPr>
                          </w:pPr>
                          <w:r w:rsidRPr="009B1FA8">
                            <w:rPr>
                              <w:color w:val="FFFFFF" w:themeColor="background1"/>
                            </w:rPr>
                            <w:t>Theme 2</w:t>
                          </w:r>
                        </w:p>
                        <w:p w14:paraId="0D7F2A15" w14:textId="77777777" w:rsidR="00AA60F1" w:rsidRPr="009B1FA8" w:rsidRDefault="00AA60F1" w:rsidP="00AA60F1">
                          <w:pPr>
                            <w:spacing w:after="0"/>
                            <w:rPr>
                              <w:color w:val="FFFFFF" w:themeColor="background1"/>
                            </w:rPr>
                          </w:pPr>
                          <w:r w:rsidRPr="009B1FA8">
                            <w:rPr>
                              <w:color w:val="FFFFFF" w:themeColor="background1"/>
                            </w:rPr>
                            <w:t>Help</w:t>
                          </w:r>
                        </w:p>
                      </w:txbxContent>
                    </v:textbox>
                  </v:shape>
                </v:group>
                <v:group id="Group 453" o:spid="_x0000_s1152" style="position:absolute;left:19716;top:190;width:20043;height:40196" coordorigin="-1143" coordsize="20042,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group id="Group 454" o:spid="_x0000_s1153" style="position:absolute;left:-1143;width:20042;height:36722" coordorigin="-1143" coordsize="20042,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Picture 455" o:spid="_x0000_s1154"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">
                      <v:imagedata r:id="rId14" o:title=""/>
                    </v:shape>
                    <v:group id="Group 456" o:spid="_x0000_s1155" style="position:absolute;left:-1143;top:2286;width:20042;height:31718" coordorigin="-2000" coordsize="2004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roundrect id="Rectangle: Rounded Corners 457" o:spid="_x0000_s1156"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" fillcolor="#941a1d" strokecolor="#941a1d" strokeweight="1pt">
                        <v:stroke joinstyle="miter"/>
                      </v:roundrect>
                      <v:rect id="Rectangle 458" o:spid="_x0000_s1157"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" fillcolor="#941a1d" strokecolor="#941a1d" strokeweight="1pt">
                        <v:textbox>
                          <w:txbxContent>
                            <w:p w14:paraId="1E1027E2" w14:textId="77777777" w:rsidR="00AA60F1" w:rsidRPr="00BC32B1" w:rsidRDefault="00AA60F1" w:rsidP="00AA60F1">
                              <w:pPr>
                                <w:spacing w:after="0" w:line="240" w:lineRule="auto"/>
                                <w:rPr>
                                  <w:b/>
                                  <w:bCs/>
                                </w:rPr>
                              </w:pPr>
                              <w:r w:rsidRPr="00BC32B1">
                                <w:rPr>
                                  <w:b/>
                                  <w:bCs/>
                                </w:rPr>
                                <w:t>+</w:t>
                              </w:r>
                            </w:p>
                          </w:txbxContent>
                        </v:textbox>
                      </v:rect>
                      <v:rect id="Rectangle 459" o:spid="_x0000_s1158"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" fillcolor="#941a1d" strokecolor="#941a1d" strokeweight="1pt">
                        <v:textbox>
                          <w:txbxContent>
                            <w:p w14:paraId="086E8484" w14:textId="77777777" w:rsidR="00AA60F1" w:rsidRPr="00BC32B1" w:rsidRDefault="00AA60F1" w:rsidP="00AA60F1">
                              <w:pPr>
                                <w:spacing w:after="0" w:line="240" w:lineRule="auto"/>
                                <w:rPr>
                                  <w:b/>
                                  <w:bCs/>
                                </w:rPr>
                              </w:pPr>
                              <w:r>
                                <w:rPr>
                                  <w:b/>
                                  <w:bCs/>
                                </w:rPr>
                                <w:t>...</w:t>
                              </w:r>
                            </w:p>
                          </w:txbxContent>
                        </v:textbox>
                      </v:rect>
                      <v:shape id="Picture 460" o:spid="_x0000_s1159"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">
                        <v:imagedata r:id="rId15" o:title=""/>
                      </v:shape>
                      <v:shape id="_x0000_s1160" type="#_x0000_t202" style="position:absolute;left:-2000;top:8506;width:200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" filled="f" stroked="f">
                        <v:textbox>
                          <w:txbxContent>
                            <w:p w14:paraId="786BB764" w14:textId="77777777" w:rsidR="00AA60F1" w:rsidRPr="002A2EF6" w:rsidRDefault="00AA60F1" w:rsidP="00AA60F1">
                              <w:pPr>
                                <w:jc w:val="center"/>
                                <w:rPr>
                                  <w:b/>
                                  <w:bCs/>
                                </w:rPr>
                              </w:pPr>
                              <w:r w:rsidRPr="002A2EF6">
                                <w:rPr>
                                  <w:b/>
                                  <w:bCs/>
                                </w:rPr>
                                <w:t>Staff contact management</w:t>
                              </w:r>
                            </w:p>
                          </w:txbxContent>
                        </v:textbox>
                      </v:shape>
                      <v:shape id="_x0000_s1161"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36C63523" w14:textId="77777777" w:rsidR="00AA60F1" w:rsidRPr="002A2EF6" w:rsidRDefault="00AA60F1" w:rsidP="00AA60F1">
                              <w:pPr>
                                <w:rPr>
                                  <w:sz w:val="18"/>
                                  <w:szCs w:val="14"/>
                                </w:rPr>
                              </w:pPr>
                              <w:r w:rsidRPr="002A2EF6">
                                <w:rPr>
                                  <w:sz w:val="18"/>
                                  <w:szCs w:val="14"/>
                                </w:rPr>
                                <w:t>1 Jasmin Brown</w:t>
                              </w:r>
                            </w:p>
                            <w:p w14:paraId="6CF1586D" w14:textId="77777777" w:rsidR="00AA60F1" w:rsidRPr="002A2EF6" w:rsidRDefault="00AA60F1" w:rsidP="00AA60F1">
                              <w:pPr>
                                <w:rPr>
                                  <w:sz w:val="18"/>
                                  <w:szCs w:val="14"/>
                                </w:rPr>
                              </w:pPr>
                              <w:r w:rsidRPr="002A2EF6">
                                <w:rPr>
                                  <w:sz w:val="18"/>
                                  <w:szCs w:val="14"/>
                                </w:rPr>
                                <w:t xml:space="preserve">2 </w:t>
                              </w:r>
                              <w:proofErr w:type="spellStart"/>
                              <w:r w:rsidRPr="002A2EF6">
                                <w:rPr>
                                  <w:sz w:val="18"/>
                                  <w:szCs w:val="14"/>
                                </w:rPr>
                                <w:t>Koda</w:t>
                              </w:r>
                              <w:proofErr w:type="spellEnd"/>
                              <w:r w:rsidRPr="002A2EF6">
                                <w:rPr>
                                  <w:sz w:val="18"/>
                                  <w:szCs w:val="14"/>
                                </w:rPr>
                                <w:t xml:space="preserve"> Summit</w:t>
                              </w:r>
                            </w:p>
                            <w:p w14:paraId="01DA5034" w14:textId="77777777" w:rsidR="00AA60F1" w:rsidRPr="002A2EF6" w:rsidRDefault="00AA60F1" w:rsidP="00AA60F1">
                              <w:pPr>
                                <w:rPr>
                                  <w:sz w:val="18"/>
                                  <w:szCs w:val="14"/>
                                </w:rPr>
                              </w:pPr>
                              <w:r w:rsidRPr="002A2EF6">
                                <w:rPr>
                                  <w:sz w:val="18"/>
                                  <w:szCs w:val="14"/>
                                </w:rPr>
                                <w:t>3 Jia Kim</w:t>
                              </w:r>
                            </w:p>
                            <w:p w14:paraId="2F437F15" w14:textId="77777777" w:rsidR="00AA60F1" w:rsidRPr="002A2EF6" w:rsidRDefault="00AA60F1" w:rsidP="00AA60F1">
                              <w:pPr>
                                <w:rPr>
                                  <w:sz w:val="18"/>
                                  <w:szCs w:val="14"/>
                                </w:rPr>
                              </w:pPr>
                              <w:r w:rsidRPr="002A2EF6">
                                <w:rPr>
                                  <w:sz w:val="18"/>
                                  <w:szCs w:val="14"/>
                                </w:rPr>
                                <w:t>4 Anthony Mitchel</w:t>
                              </w:r>
                            </w:p>
                            <w:p w14:paraId="4B6F1834" w14:textId="77777777" w:rsidR="00AA60F1" w:rsidRPr="002A2EF6" w:rsidRDefault="00AA60F1" w:rsidP="00AA60F1">
                              <w:pPr>
                                <w:rPr>
                                  <w:sz w:val="18"/>
                                  <w:szCs w:val="14"/>
                                </w:rPr>
                              </w:pPr>
                              <w:r w:rsidRPr="002A2EF6">
                                <w:rPr>
                                  <w:sz w:val="18"/>
                                  <w:szCs w:val="14"/>
                                </w:rPr>
                                <w:t>5 Luca Smith</w:t>
                              </w:r>
                            </w:p>
                          </w:txbxContent>
                        </v:textbox>
                      </v:shape>
                    </v:group>
                  </v:group>
                  <v:shape id="_x0000_s1162"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" filled="f" stroked="f">
                    <v:textbox>
                      <w:txbxContent>
                        <w:p w14:paraId="2BD5025F" w14:textId="77777777" w:rsidR="00AA60F1" w:rsidRPr="008C4AE0" w:rsidRDefault="00AA60F1" w:rsidP="00AA60F1">
                          <w:pPr>
                            <w:jc w:val="center"/>
                            <w:rPr>
                              <w:sz w:val="18"/>
                              <w:szCs w:val="14"/>
                            </w:rPr>
                          </w:pPr>
                          <w:r>
                            <w:rPr>
                              <w:sz w:val="18"/>
                              <w:szCs w:val="14"/>
                            </w:rPr>
                            <w:t>Theme 1</w:t>
                          </w:r>
                        </w:p>
                      </w:txbxContent>
                    </v:textbox>
                  </v:shape>
                </v:group>
              </v:group>
            </w:pict>
          </mc:Fallback>
        </mc:AlternateContent>
      </w:r>
    </w:p>
    <w:p w14:paraId="4FE07BC9" w14:textId="1E77567D" w:rsidR="00422319" w:rsidRDefault="00AA60F1" w:rsidP="00422319">
      <w:pPr>
        <w:spacing w:after="160" w:line="259" w:lineRule="auto"/>
        <w:jc w:val="both"/>
      </w:pPr>
      <w:r>
        <w:rPr>
          <w:noProof/>
        </w:rPr>
        <mc:AlternateContent>
          <mc:Choice Requires="wpg">
            <w:drawing>
              <wp:anchor distT="0" distB="0" distL="114300" distR="114300" simplePos="0" relativeHeight="251676672" behindDoc="0" locked="0" layoutInCell="1" allowOverlap="1" wp14:anchorId="15FEFCEB" wp14:editId="3FCAC704">
                <wp:simplePos x="0" y="0"/>
                <wp:positionH relativeFrom="column">
                  <wp:posOffset>24714</wp:posOffset>
                </wp:positionH>
                <wp:positionV relativeFrom="paragraph">
                  <wp:posOffset>3847070</wp:posOffset>
                </wp:positionV>
                <wp:extent cx="3827780" cy="4029075"/>
                <wp:effectExtent l="0" t="0" r="1270" b="0"/>
                <wp:wrapNone/>
                <wp:docPr id="60" name="Group 60"/>
                <wp:cNvGraphicFramePr/>
                <a:graphic xmlns:a="http://schemas.openxmlformats.org/drawingml/2006/main">
                  <a:graphicData uri="http://schemas.microsoft.com/office/word/2010/wordprocessingGroup">
                    <wpg:wgp>
                      <wpg:cNvGrpSpPr/>
                      <wpg:grpSpPr>
                        <a:xfrm>
                          <a:off x="0" y="0"/>
                          <a:ext cx="3827780" cy="4029075"/>
                          <a:chOff x="0" y="0"/>
                          <a:chExt cx="3827780" cy="4029075"/>
                        </a:xfrm>
                      </wpg:grpSpPr>
                      <wpg:grpSp>
                        <wpg:cNvPr id="464" name="Group 464"/>
                        <wpg:cNvGrpSpPr/>
                        <wpg:grpSpPr>
                          <a:xfrm>
                            <a:off x="0" y="0"/>
                            <a:ext cx="1751965" cy="4019550"/>
                            <a:chOff x="0" y="0"/>
                            <a:chExt cx="1751965" cy="4019550"/>
                          </a:xfrm>
                        </wpg:grpSpPr>
                        <wpg:grpSp>
                          <wpg:cNvPr id="465" name="Group 465"/>
                          <wpg:cNvGrpSpPr/>
                          <wpg:grpSpPr>
                            <a:xfrm>
                              <a:off x="0" y="0"/>
                              <a:ext cx="1751965" cy="4019550"/>
                              <a:chOff x="0" y="0"/>
                              <a:chExt cx="1751965" cy="4019550"/>
                            </a:xfrm>
                          </wpg:grpSpPr>
                          <wpg:grpSp>
                            <wpg:cNvPr id="466" name="Group 466"/>
                            <wpg:cNvGrpSpPr/>
                            <wpg:grpSpPr>
                              <a:xfrm>
                                <a:off x="0" y="0"/>
                                <a:ext cx="1751965" cy="3672205"/>
                                <a:chOff x="0" y="0"/>
                                <a:chExt cx="1751965" cy="3672205"/>
                              </a:xfrm>
                            </wpg:grpSpPr>
                            <pic:pic xmlns:pic="http://schemas.openxmlformats.org/drawingml/2006/picture">
                              <pic:nvPicPr>
                                <pic:cNvPr id="467" name="Picture 46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468" name="Group 468"/>
                              <wpg:cNvGrpSpPr/>
                              <wpg:grpSpPr>
                                <a:xfrm>
                                  <a:off x="85725" y="228600"/>
                                  <a:ext cx="1600200" cy="3171825"/>
                                  <a:chOff x="0" y="0"/>
                                  <a:chExt cx="1600200" cy="3171825"/>
                                </a:xfrm>
                              </wpg:grpSpPr>
                              <wps:wsp>
                                <wps:cNvPr id="469" name="Rectangle: Rounded Corners 469"/>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4560F" w14:textId="77777777" w:rsidR="00AA60F1" w:rsidRPr="00BC32B1" w:rsidRDefault="00AA60F1" w:rsidP="00AA60F1">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Rectangle 471"/>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6CFF1B" w14:textId="77777777" w:rsidR="00AA60F1" w:rsidRPr="00BC32B1" w:rsidRDefault="00AA60F1" w:rsidP="00AA60F1">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2" name="Picture 47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473"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40D63D36" w14:textId="77777777" w:rsidR="00AA60F1" w:rsidRPr="008C4AE0" w:rsidRDefault="00AA60F1" w:rsidP="00AA60F1">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474"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21DEC1C6" w14:textId="77777777" w:rsidR="00AA60F1" w:rsidRDefault="00AA60F1" w:rsidP="00AA60F1">
                                      <w:pPr>
                                        <w:rPr>
                                          <w:sz w:val="16"/>
                                          <w:szCs w:val="12"/>
                                        </w:rPr>
                                      </w:pPr>
                                      <w:r w:rsidRPr="008C4AE0">
                                        <w:rPr>
                                          <w:sz w:val="16"/>
                                          <w:szCs w:val="12"/>
                                        </w:rPr>
                                        <w:t>1 Jasmin Brown</w:t>
                                      </w:r>
                                    </w:p>
                                    <w:p w14:paraId="79BCA011" w14:textId="77777777" w:rsidR="00AA60F1" w:rsidRDefault="00AA60F1" w:rsidP="00AA60F1">
                                      <w:pPr>
                                        <w:rPr>
                                          <w:sz w:val="16"/>
                                          <w:szCs w:val="12"/>
                                        </w:rPr>
                                      </w:pPr>
                                      <w:r>
                                        <w:rPr>
                                          <w:sz w:val="16"/>
                                          <w:szCs w:val="12"/>
                                        </w:rPr>
                                        <w:t xml:space="preserve">2 </w:t>
                                      </w:r>
                                      <w:r>
                                        <w:rPr>
                                          <w:sz w:val="16"/>
                                          <w:szCs w:val="12"/>
                                        </w:rPr>
                                        <w:t>Koda Summit</w:t>
                                      </w:r>
                                    </w:p>
                                    <w:p w14:paraId="5455B5E5" w14:textId="77777777" w:rsidR="00AA60F1" w:rsidRDefault="00AA60F1" w:rsidP="00AA60F1">
                                      <w:pPr>
                                        <w:rPr>
                                          <w:sz w:val="16"/>
                                          <w:szCs w:val="12"/>
                                        </w:rPr>
                                      </w:pPr>
                                      <w:r>
                                        <w:rPr>
                                          <w:sz w:val="16"/>
                                          <w:szCs w:val="12"/>
                                        </w:rPr>
                                        <w:t>3 Jia Kim</w:t>
                                      </w:r>
                                    </w:p>
                                    <w:p w14:paraId="772FE6A2" w14:textId="77777777" w:rsidR="00AA60F1" w:rsidRDefault="00AA60F1" w:rsidP="00AA60F1">
                                      <w:pPr>
                                        <w:rPr>
                                          <w:sz w:val="16"/>
                                          <w:szCs w:val="12"/>
                                        </w:rPr>
                                      </w:pPr>
                                      <w:r>
                                        <w:rPr>
                                          <w:sz w:val="16"/>
                                          <w:szCs w:val="12"/>
                                        </w:rPr>
                                        <w:t>4 Anthony Mitchel</w:t>
                                      </w:r>
                                    </w:p>
                                    <w:p w14:paraId="03AFC9E5" w14:textId="77777777" w:rsidR="00AA60F1" w:rsidRPr="008C4AE0" w:rsidRDefault="00AA60F1" w:rsidP="00AA60F1">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475"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17AA48E7" w14:textId="77777777" w:rsidR="00AA60F1" w:rsidRPr="008C4AE0" w:rsidRDefault="00AA60F1" w:rsidP="00AA60F1">
                                  <w:pPr>
                                    <w:jc w:val="center"/>
                                    <w:rPr>
                                      <w:sz w:val="18"/>
                                      <w:szCs w:val="14"/>
                                    </w:rPr>
                                  </w:pPr>
                                  <w:r>
                                    <w:rPr>
                                      <w:sz w:val="18"/>
                                      <w:szCs w:val="14"/>
                                    </w:rPr>
                                    <w:t>Select Theme 2 option</w:t>
                                  </w:r>
                                </w:p>
                              </w:txbxContent>
                            </wps:txbx>
                            <wps:bodyPr rot="0" vert="horz" wrap="square" lIns="91440" tIns="45720" rIns="91440" bIns="45720" anchor="t" anchorCtr="0">
                              <a:noAutofit/>
                            </wps:bodyPr>
                          </wps:wsp>
                        </wpg:grpSp>
                        <wps:wsp>
                          <wps:cNvPr id="476" name="Text Box 2"/>
                          <wps:cNvSpPr txBox="1">
                            <a:spLocks noChangeArrowheads="1"/>
                          </wps:cNvSpPr>
                          <wps:spPr bwMode="auto">
                            <a:xfrm>
                              <a:off x="533400" y="247650"/>
                              <a:ext cx="1095375" cy="828675"/>
                            </a:xfrm>
                            <a:prstGeom prst="rect">
                              <a:avLst/>
                            </a:prstGeom>
                            <a:solidFill>
                              <a:schemeClr val="tx1">
                                <a:lumMod val="75000"/>
                                <a:lumOff val="25000"/>
                              </a:schemeClr>
                            </a:solidFill>
                            <a:ln w="9525">
                              <a:solidFill>
                                <a:schemeClr val="tx1">
                                  <a:lumMod val="75000"/>
                                  <a:lumOff val="25000"/>
                                </a:schemeClr>
                              </a:solidFill>
                              <a:miter lim="800000"/>
                              <a:headEnd/>
                              <a:tailEnd/>
                            </a:ln>
                          </wps:spPr>
                          <wps:txbx>
                            <w:txbxContent>
                              <w:p w14:paraId="0555278E" w14:textId="77777777" w:rsidR="00AA60F1" w:rsidRPr="009B1FA8" w:rsidRDefault="00AA60F1" w:rsidP="00AA60F1">
                                <w:pPr>
                                  <w:spacing w:after="0"/>
                                  <w:rPr>
                                    <w:color w:val="FFFFFF" w:themeColor="background1"/>
                                  </w:rPr>
                                </w:pPr>
                                <w:r w:rsidRPr="009B1FA8">
                                  <w:rPr>
                                    <w:color w:val="FFFFFF" w:themeColor="background1"/>
                                  </w:rPr>
                                  <w:t>Theme 1</w:t>
                                </w:r>
                              </w:p>
                              <w:p w14:paraId="2EDB38A5" w14:textId="77777777" w:rsidR="00AA60F1" w:rsidRPr="009B1FA8" w:rsidRDefault="00AA60F1" w:rsidP="00AA60F1">
                                <w:pPr>
                                  <w:spacing w:after="0"/>
                                  <w:rPr>
                                    <w:color w:val="FFFFFF" w:themeColor="background1"/>
                                  </w:rPr>
                                </w:pPr>
                                <w:r w:rsidRPr="009B1FA8">
                                  <w:rPr>
                                    <w:color w:val="FFFFFF" w:themeColor="background1"/>
                                  </w:rPr>
                                  <w:t>Theme 2</w:t>
                                </w:r>
                              </w:p>
                              <w:p w14:paraId="2B18E56A" w14:textId="77777777" w:rsidR="00AA60F1" w:rsidRPr="009B1FA8" w:rsidRDefault="00AA60F1" w:rsidP="00AA60F1">
                                <w:pPr>
                                  <w:spacing w:after="0"/>
                                  <w:rPr>
                                    <w:color w:val="FFFFFF" w:themeColor="background1"/>
                                  </w:rPr>
                                </w:pPr>
                                <w:r w:rsidRPr="009B1FA8">
                                  <w:rPr>
                                    <w:color w:val="FFFFFF" w:themeColor="background1"/>
                                  </w:rPr>
                                  <w:t>Help</w:t>
                                </w:r>
                              </w:p>
                            </w:txbxContent>
                          </wps:txbx>
                          <wps:bodyPr rot="0" vert="horz" wrap="square" lIns="91440" tIns="45720" rIns="91440" bIns="45720" anchor="t" anchorCtr="0">
                            <a:noAutofit/>
                          </wps:bodyPr>
                        </wps:wsp>
                      </wpg:grpSp>
                      <wpg:grpSp>
                        <wpg:cNvPr id="495" name="Group 495"/>
                        <wpg:cNvGrpSpPr/>
                        <wpg:grpSpPr>
                          <a:xfrm>
                            <a:off x="2076450" y="9525"/>
                            <a:ext cx="1751330" cy="4019550"/>
                            <a:chOff x="0" y="0"/>
                            <a:chExt cx="1751690" cy="4019550"/>
                          </a:xfrm>
                        </wpg:grpSpPr>
                        <wpg:grpSp>
                          <wpg:cNvPr id="477" name="Group 477"/>
                          <wpg:cNvGrpSpPr/>
                          <wpg:grpSpPr>
                            <a:xfrm>
                              <a:off x="0" y="0"/>
                              <a:ext cx="1751690" cy="4019550"/>
                              <a:chOff x="0" y="0"/>
                              <a:chExt cx="1751965" cy="4019550"/>
                            </a:xfrm>
                          </wpg:grpSpPr>
                          <pic:pic xmlns:pic="http://schemas.openxmlformats.org/drawingml/2006/picture">
                            <pic:nvPicPr>
                              <pic:cNvPr id="479" name="Picture 4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a:ln>
                                <a:noFill/>
                              </a:ln>
                            </pic:spPr>
                          </pic:pic>
                          <wps:wsp>
                            <wps:cNvPr id="487"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474F2C33" w14:textId="77777777" w:rsidR="00AA60F1" w:rsidRPr="008C4AE0" w:rsidRDefault="00AA60F1" w:rsidP="00AA60F1">
                                  <w:pPr>
                                    <w:jc w:val="center"/>
                                    <w:rPr>
                                      <w:sz w:val="18"/>
                                      <w:szCs w:val="14"/>
                                    </w:rPr>
                                  </w:pPr>
                                  <w:r>
                                    <w:rPr>
                                      <w:sz w:val="18"/>
                                      <w:szCs w:val="14"/>
                                    </w:rPr>
                                    <w:t>Theme 2</w:t>
                                  </w:r>
                                </w:p>
                              </w:txbxContent>
                            </wps:txbx>
                            <wps:bodyPr rot="0" vert="horz" wrap="square" lIns="91440" tIns="45720" rIns="91440" bIns="45720" anchor="t" anchorCtr="0">
                              <a:noAutofit/>
                            </wps:bodyPr>
                          </wps:wsp>
                        </wpg:grpSp>
                        <wps:wsp>
                          <wps:cNvPr id="488" name="Text Box 2"/>
                          <wps:cNvSpPr txBox="1">
                            <a:spLocks noChangeArrowheads="1"/>
                          </wps:cNvSpPr>
                          <wps:spPr bwMode="auto">
                            <a:xfrm>
                              <a:off x="87923" y="219807"/>
                              <a:ext cx="1564640" cy="3348355"/>
                            </a:xfrm>
                            <a:prstGeom prst="rect">
                              <a:avLst/>
                            </a:prstGeom>
                            <a:solidFill>
                              <a:schemeClr val="tx1"/>
                            </a:solidFill>
                            <a:ln w="9525">
                              <a:solidFill>
                                <a:srgbClr val="000000"/>
                              </a:solidFill>
                              <a:miter lim="800000"/>
                              <a:headEnd/>
                              <a:tailEnd/>
                            </a:ln>
                          </wps:spPr>
                          <wps:txbx>
                            <w:txbxContent>
                              <w:p w14:paraId="4022C29D" w14:textId="77777777" w:rsidR="00AA60F1" w:rsidRDefault="00AA60F1" w:rsidP="00AA60F1"/>
                            </w:txbxContent>
                          </wps:txbx>
                          <wps:bodyPr rot="0" vert="horz" wrap="square" lIns="91440" tIns="45720" rIns="91440" bIns="45720" anchor="t" anchorCtr="0">
                            <a:noAutofit/>
                          </wps:bodyPr>
                        </wps:wsp>
                        <wps:wsp>
                          <wps:cNvPr id="481" name="Rectangle: Rounded Corners 481"/>
                          <wps:cNvSpPr/>
                          <wps:spPr>
                            <a:xfrm>
                              <a:off x="96716" y="228600"/>
                              <a:ext cx="1570990" cy="342265"/>
                            </a:xfrm>
                            <a:prstGeom prst="roundRect">
                              <a:avLst/>
                            </a:prstGeom>
                            <a:solidFill>
                              <a:srgbClr val="595959"/>
                            </a:solidFill>
                            <a:ln>
                              <a:solidFill>
                                <a:srgbClr val="59595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Rectangle 482"/>
                          <wps:cNvSpPr/>
                          <wps:spPr>
                            <a:xfrm>
                              <a:off x="1178170" y="254976"/>
                              <a:ext cx="371417" cy="295275"/>
                            </a:xfrm>
                            <a:prstGeom prst="rect">
                              <a:avLst/>
                            </a:prstGeom>
                            <a:solidFill>
                              <a:srgbClr val="595959"/>
                            </a:solidFill>
                            <a:ln>
                              <a:solidFill>
                                <a:srgbClr val="59595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D8C1A6" w14:textId="77777777" w:rsidR="00AA60F1" w:rsidRPr="00BC32B1" w:rsidRDefault="00AA60F1" w:rsidP="00AA60F1">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Rectangle 483"/>
                          <wps:cNvSpPr/>
                          <wps:spPr>
                            <a:xfrm rot="16200000">
                              <a:off x="1354016" y="263769"/>
                              <a:ext cx="335280" cy="283802"/>
                            </a:xfrm>
                            <a:prstGeom prst="rect">
                              <a:avLst/>
                            </a:prstGeom>
                            <a:solidFill>
                              <a:srgbClr val="595959"/>
                            </a:solidFill>
                            <a:ln>
                              <a:solidFill>
                                <a:srgbClr val="59595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578064" w14:textId="77777777" w:rsidR="00AA60F1" w:rsidRPr="00BC32B1" w:rsidRDefault="00AA60F1" w:rsidP="00AA60F1">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91" name="Picture 49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39616" y="659423"/>
                              <a:ext cx="895350" cy="455295"/>
                            </a:xfrm>
                            <a:prstGeom prst="rect">
                              <a:avLst/>
                            </a:prstGeom>
                            <a:noFill/>
                            <a:ln>
                              <a:noFill/>
                            </a:ln>
                          </pic:spPr>
                        </pic:pic>
                        <wps:wsp>
                          <wps:cNvPr id="494" name="Text Box 2"/>
                          <wps:cNvSpPr txBox="1">
                            <a:spLocks noChangeArrowheads="1"/>
                          </wps:cNvSpPr>
                          <wps:spPr bwMode="auto">
                            <a:xfrm>
                              <a:off x="96716" y="1063869"/>
                              <a:ext cx="1570990" cy="509954"/>
                            </a:xfrm>
                            <a:prstGeom prst="rect">
                              <a:avLst/>
                            </a:prstGeom>
                            <a:noFill/>
                            <a:ln w="9525">
                              <a:solidFill>
                                <a:schemeClr val="tx1"/>
                              </a:solidFill>
                              <a:miter lim="800000"/>
                              <a:headEnd/>
                              <a:tailEnd/>
                            </a:ln>
                          </wps:spPr>
                          <wps:txbx>
                            <w:txbxContent>
                              <w:p w14:paraId="245E4A59" w14:textId="77777777" w:rsidR="00AA60F1" w:rsidRPr="00F7246E" w:rsidRDefault="00AA60F1" w:rsidP="00AA60F1">
                                <w:pPr>
                                  <w:spacing w:after="0" w:line="240" w:lineRule="auto"/>
                                  <w:jc w:val="center"/>
                                  <w:rPr>
                                    <w:b/>
                                    <w:bCs/>
                                    <w:color w:val="FFFFFF" w:themeColor="background1"/>
                                    <w:sz w:val="28"/>
                                    <w:szCs w:val="28"/>
                                  </w:rPr>
                                </w:pPr>
                                <w:r w:rsidRPr="00F7246E">
                                  <w:rPr>
                                    <w:b/>
                                    <w:bCs/>
                                    <w:color w:val="FFFFFF" w:themeColor="background1"/>
                                    <w:sz w:val="28"/>
                                    <w:szCs w:val="28"/>
                                  </w:rPr>
                                  <w:t>Staff contact management</w:t>
                                </w:r>
                              </w:p>
                            </w:txbxContent>
                          </wps:txbx>
                          <wps:bodyPr rot="0" vert="horz" wrap="square" lIns="91440" tIns="45720" rIns="91440" bIns="45720" anchor="t" anchorCtr="0">
                            <a:noAutofit/>
                          </wps:bodyPr>
                        </wps:wsp>
                        <wps:wsp>
                          <wps:cNvPr id="486" name="Text Box 2"/>
                          <wps:cNvSpPr txBox="1">
                            <a:spLocks noChangeArrowheads="1"/>
                          </wps:cNvSpPr>
                          <wps:spPr bwMode="auto">
                            <a:xfrm>
                              <a:off x="87923" y="1591407"/>
                              <a:ext cx="1571250" cy="1971675"/>
                            </a:xfrm>
                            <a:prstGeom prst="rect">
                              <a:avLst/>
                            </a:prstGeom>
                            <a:noFill/>
                            <a:ln w="9525">
                              <a:solidFill>
                                <a:schemeClr val="tx1"/>
                              </a:solidFill>
                              <a:miter lim="800000"/>
                              <a:headEnd/>
                              <a:tailEnd/>
                            </a:ln>
                          </wps:spPr>
                          <wps:txbx>
                            <w:txbxContent>
                              <w:p w14:paraId="348C943F" w14:textId="77777777" w:rsidR="00AA60F1" w:rsidRPr="00F7246E" w:rsidRDefault="00AA60F1" w:rsidP="00AA60F1">
                                <w:pPr>
                                  <w:rPr>
                                    <w:color w:val="FFFFFF" w:themeColor="background1"/>
                                    <w:sz w:val="22"/>
                                    <w:szCs w:val="18"/>
                                  </w:rPr>
                                </w:pPr>
                                <w:r w:rsidRPr="00F7246E">
                                  <w:rPr>
                                    <w:color w:val="FFFFFF" w:themeColor="background1"/>
                                    <w:sz w:val="22"/>
                                    <w:szCs w:val="18"/>
                                  </w:rPr>
                                  <w:t>1 Jasmin Brown</w:t>
                                </w:r>
                              </w:p>
                              <w:p w14:paraId="102010FA" w14:textId="77777777" w:rsidR="00AA60F1" w:rsidRPr="00F7246E" w:rsidRDefault="00AA60F1" w:rsidP="00AA60F1">
                                <w:pPr>
                                  <w:rPr>
                                    <w:color w:val="FFFFFF" w:themeColor="background1"/>
                                    <w:sz w:val="22"/>
                                    <w:szCs w:val="18"/>
                                  </w:rPr>
                                </w:pPr>
                                <w:r w:rsidRPr="00F7246E">
                                  <w:rPr>
                                    <w:color w:val="FFFFFF" w:themeColor="background1"/>
                                    <w:sz w:val="22"/>
                                    <w:szCs w:val="18"/>
                                  </w:rPr>
                                  <w:t xml:space="preserve">2 </w:t>
                                </w:r>
                                <w:r w:rsidRPr="00F7246E">
                                  <w:rPr>
                                    <w:color w:val="FFFFFF" w:themeColor="background1"/>
                                    <w:sz w:val="22"/>
                                    <w:szCs w:val="18"/>
                                  </w:rPr>
                                  <w:t>Koda Summit</w:t>
                                </w:r>
                              </w:p>
                              <w:p w14:paraId="3938035D" w14:textId="77777777" w:rsidR="00AA60F1" w:rsidRPr="00F7246E" w:rsidRDefault="00AA60F1" w:rsidP="00AA60F1">
                                <w:pPr>
                                  <w:rPr>
                                    <w:color w:val="FFFFFF" w:themeColor="background1"/>
                                    <w:sz w:val="22"/>
                                    <w:szCs w:val="18"/>
                                  </w:rPr>
                                </w:pPr>
                                <w:r w:rsidRPr="00F7246E">
                                  <w:rPr>
                                    <w:color w:val="FFFFFF" w:themeColor="background1"/>
                                    <w:sz w:val="22"/>
                                    <w:szCs w:val="18"/>
                                  </w:rPr>
                                  <w:t>3 Jia Kim</w:t>
                                </w:r>
                              </w:p>
                              <w:p w14:paraId="34E5D7A2" w14:textId="77777777" w:rsidR="00AA60F1" w:rsidRPr="00F7246E" w:rsidRDefault="00AA60F1" w:rsidP="00AA60F1">
                                <w:pPr>
                                  <w:rPr>
                                    <w:color w:val="FFFFFF" w:themeColor="background1"/>
                                    <w:sz w:val="22"/>
                                    <w:szCs w:val="18"/>
                                  </w:rPr>
                                </w:pPr>
                                <w:r w:rsidRPr="00F7246E">
                                  <w:rPr>
                                    <w:color w:val="FFFFFF" w:themeColor="background1"/>
                                    <w:sz w:val="22"/>
                                    <w:szCs w:val="18"/>
                                  </w:rPr>
                                  <w:t>4 Anthony Mitchel</w:t>
                                </w:r>
                              </w:p>
                              <w:p w14:paraId="708E3B50" w14:textId="77777777" w:rsidR="00AA60F1" w:rsidRPr="00F7246E" w:rsidRDefault="00AA60F1" w:rsidP="00AA60F1">
                                <w:pPr>
                                  <w:rPr>
                                    <w:color w:val="FFFFFF" w:themeColor="background1"/>
                                    <w:sz w:val="22"/>
                                    <w:szCs w:val="18"/>
                                  </w:rPr>
                                </w:pPr>
                                <w:r w:rsidRPr="00F7246E">
                                  <w:rPr>
                                    <w:color w:val="FFFFFF" w:themeColor="background1"/>
                                    <w:sz w:val="22"/>
                                    <w:szCs w:val="18"/>
                                  </w:rPr>
                                  <w:t>5 Luca Smith</w:t>
                                </w:r>
                              </w:p>
                            </w:txbxContent>
                          </wps:txbx>
                          <wps:bodyPr rot="0" vert="horz" wrap="square" lIns="91440" tIns="45720" rIns="91440" bIns="45720" anchor="t" anchorCtr="0">
                            <a:noAutofit/>
                          </wps:bodyPr>
                        </wps:wsp>
                      </wpg:grpSp>
                    </wpg:wgp>
                  </a:graphicData>
                </a:graphic>
              </wp:anchor>
            </w:drawing>
          </mc:Choice>
          <mc:Fallback xmlns:w16cex="http://schemas.microsoft.com/office/word/2018/wordml/cex" xmlns:w16="http://schemas.microsoft.com/office/word/2018/wordml">
            <w:pict>
              <v:group w14:anchorId="15FEFCEB" id="Group 60" o:spid="_x0000_s1163" style="position:absolute;left:0;text-align:left;margin-left:1.95pt;margin-top:302.9pt;width:301.4pt;height:317.25pt;z-index:251676672" coordsize="38277,40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">
                <v:group id="Group 464" o:spid="_x0000_s1164"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group id="Group 465" o:spid="_x0000_s1165"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Group 466" o:spid="_x0000_s1166"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Picture 467" o:spid="_x0000_s1167"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">
                        <v:imagedata r:id="rId14" o:title=""/>
                      </v:shape>
                      <v:group id="Group 468" o:spid="_x0000_s1168"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oundrect id="Rectangle: Rounded Corners 469" o:spid="_x0000_s1169"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" fillcolor="#941a1d" strokecolor="#941a1d" strokeweight="1pt">
                          <v:stroke joinstyle="miter"/>
                        </v:roundrect>
                        <v:rect id="Rectangle 470" o:spid="_x0000_s1170"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" fillcolor="#941a1d" strokecolor="#941a1d" strokeweight="1pt">
                          <v:textbox>
                            <w:txbxContent>
                              <w:p w14:paraId="7E94560F" w14:textId="77777777" w:rsidR="00AA60F1" w:rsidRPr="00BC32B1" w:rsidRDefault="00AA60F1" w:rsidP="00AA60F1">
                                <w:pPr>
                                  <w:spacing w:after="0" w:line="240" w:lineRule="auto"/>
                                  <w:rPr>
                                    <w:b/>
                                    <w:bCs/>
                                  </w:rPr>
                                </w:pPr>
                                <w:r w:rsidRPr="00BC32B1">
                                  <w:rPr>
                                    <w:b/>
                                    <w:bCs/>
                                  </w:rPr>
                                  <w:t>+</w:t>
                                </w:r>
                              </w:p>
                            </w:txbxContent>
                          </v:textbox>
                        </v:rect>
                        <v:rect id="Rectangle 471" o:spid="_x0000_s1171"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" fillcolor="#941a1d" strokecolor="#941a1d" strokeweight="1pt">
                          <v:textbox>
                            <w:txbxContent>
                              <w:p w14:paraId="406CFF1B" w14:textId="77777777" w:rsidR="00AA60F1" w:rsidRPr="00BC32B1" w:rsidRDefault="00AA60F1" w:rsidP="00AA60F1">
                                <w:pPr>
                                  <w:spacing w:after="0" w:line="240" w:lineRule="auto"/>
                                  <w:rPr>
                                    <w:b/>
                                    <w:bCs/>
                                  </w:rPr>
                                </w:pPr>
                                <w:r>
                                  <w:rPr>
                                    <w:b/>
                                    <w:bCs/>
                                  </w:rPr>
                                  <w:t>...</w:t>
                                </w:r>
                              </w:p>
                            </w:txbxContent>
                          </v:textbox>
                        </v:rect>
                        <v:shape id="Picture 472" o:spid="_x0000_s1172"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">
                          <v:imagedata r:id="rId15" o:title=""/>
                        </v:shape>
                        <v:shape id="_x0000_s1173"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" filled="f" stroked="f">
                          <v:textbox>
                            <w:txbxContent>
                              <w:p w14:paraId="40D63D36" w14:textId="77777777" w:rsidR="00AA60F1" w:rsidRPr="008C4AE0" w:rsidRDefault="00AA60F1" w:rsidP="00AA60F1">
                                <w:pPr>
                                  <w:jc w:val="center"/>
                                  <w:rPr>
                                    <w:sz w:val="18"/>
                                    <w:szCs w:val="14"/>
                                  </w:rPr>
                                </w:pPr>
                                <w:r w:rsidRPr="008C4AE0">
                                  <w:rPr>
                                    <w:sz w:val="18"/>
                                    <w:szCs w:val="14"/>
                                  </w:rPr>
                                  <w:t>Staff contact management</w:t>
                                </w:r>
                              </w:p>
                            </w:txbxContent>
                          </v:textbox>
                        </v:shape>
                        <v:shape id="_x0000_s1174"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" filled="f" stroked="f">
                          <v:textbox>
                            <w:txbxContent>
                              <w:p w14:paraId="21DEC1C6" w14:textId="77777777" w:rsidR="00AA60F1" w:rsidRDefault="00AA60F1" w:rsidP="00AA60F1">
                                <w:pPr>
                                  <w:rPr>
                                    <w:sz w:val="16"/>
                                    <w:szCs w:val="12"/>
                                  </w:rPr>
                                </w:pPr>
                                <w:r w:rsidRPr="008C4AE0">
                                  <w:rPr>
                                    <w:sz w:val="16"/>
                                    <w:szCs w:val="12"/>
                                  </w:rPr>
                                  <w:t>1 Jasmin Brown</w:t>
                                </w:r>
                              </w:p>
                              <w:p w14:paraId="79BCA011" w14:textId="77777777" w:rsidR="00AA60F1" w:rsidRDefault="00AA60F1" w:rsidP="00AA60F1">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5455B5E5" w14:textId="77777777" w:rsidR="00AA60F1" w:rsidRDefault="00AA60F1" w:rsidP="00AA60F1">
                                <w:pPr>
                                  <w:rPr>
                                    <w:sz w:val="16"/>
                                    <w:szCs w:val="12"/>
                                  </w:rPr>
                                </w:pPr>
                                <w:r>
                                  <w:rPr>
                                    <w:sz w:val="16"/>
                                    <w:szCs w:val="12"/>
                                  </w:rPr>
                                  <w:t>3 Jia Kim</w:t>
                                </w:r>
                              </w:p>
                              <w:p w14:paraId="772FE6A2" w14:textId="77777777" w:rsidR="00AA60F1" w:rsidRDefault="00AA60F1" w:rsidP="00AA60F1">
                                <w:pPr>
                                  <w:rPr>
                                    <w:sz w:val="16"/>
                                    <w:szCs w:val="12"/>
                                  </w:rPr>
                                </w:pPr>
                                <w:r>
                                  <w:rPr>
                                    <w:sz w:val="16"/>
                                    <w:szCs w:val="12"/>
                                  </w:rPr>
                                  <w:t>4 Anthony Mitchel</w:t>
                                </w:r>
                              </w:p>
                              <w:p w14:paraId="03AFC9E5" w14:textId="77777777" w:rsidR="00AA60F1" w:rsidRPr="008C4AE0" w:rsidRDefault="00AA60F1" w:rsidP="00AA60F1">
                                <w:pPr>
                                  <w:rPr>
                                    <w:sz w:val="16"/>
                                    <w:szCs w:val="12"/>
                                  </w:rPr>
                                </w:pPr>
                                <w:r>
                                  <w:rPr>
                                    <w:sz w:val="16"/>
                                    <w:szCs w:val="12"/>
                                  </w:rPr>
                                  <w:t>5 Luca Smith</w:t>
                                </w:r>
                              </w:p>
                            </w:txbxContent>
                          </v:textbox>
                        </v:shape>
                      </v:group>
                    </v:group>
                    <v:shape id="_x0000_s1175"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" filled="f" stroked="f">
                      <v:textbox>
                        <w:txbxContent>
                          <w:p w14:paraId="17AA48E7" w14:textId="77777777" w:rsidR="00AA60F1" w:rsidRPr="008C4AE0" w:rsidRDefault="00AA60F1" w:rsidP="00AA60F1">
                            <w:pPr>
                              <w:jc w:val="center"/>
                              <w:rPr>
                                <w:sz w:val="18"/>
                                <w:szCs w:val="14"/>
                              </w:rPr>
                            </w:pPr>
                            <w:r>
                              <w:rPr>
                                <w:sz w:val="18"/>
                                <w:szCs w:val="14"/>
                              </w:rPr>
                              <w:t>Select Theme 2 option</w:t>
                            </w:r>
                          </w:p>
                        </w:txbxContent>
                      </v:textbox>
                    </v:shape>
                  </v:group>
                  <v:shape id="_x0000_s1176" type="#_x0000_t202" style="position:absolute;left:5334;top:2476;width:1095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" fillcolor="#404040 [2429]" strokecolor="#404040 [2429]">
                    <v:textbox>
                      <w:txbxContent>
                        <w:p w14:paraId="0555278E" w14:textId="77777777" w:rsidR="00AA60F1" w:rsidRPr="009B1FA8" w:rsidRDefault="00AA60F1" w:rsidP="00AA60F1">
                          <w:pPr>
                            <w:spacing w:after="0"/>
                            <w:rPr>
                              <w:color w:val="FFFFFF" w:themeColor="background1"/>
                            </w:rPr>
                          </w:pPr>
                          <w:r w:rsidRPr="009B1FA8">
                            <w:rPr>
                              <w:color w:val="FFFFFF" w:themeColor="background1"/>
                            </w:rPr>
                            <w:t>Theme 1</w:t>
                          </w:r>
                        </w:p>
                        <w:p w14:paraId="2EDB38A5" w14:textId="77777777" w:rsidR="00AA60F1" w:rsidRPr="009B1FA8" w:rsidRDefault="00AA60F1" w:rsidP="00AA60F1">
                          <w:pPr>
                            <w:spacing w:after="0"/>
                            <w:rPr>
                              <w:color w:val="FFFFFF" w:themeColor="background1"/>
                            </w:rPr>
                          </w:pPr>
                          <w:r w:rsidRPr="009B1FA8">
                            <w:rPr>
                              <w:color w:val="FFFFFF" w:themeColor="background1"/>
                            </w:rPr>
                            <w:t>Theme 2</w:t>
                          </w:r>
                        </w:p>
                        <w:p w14:paraId="2B18E56A" w14:textId="77777777" w:rsidR="00AA60F1" w:rsidRPr="009B1FA8" w:rsidRDefault="00AA60F1" w:rsidP="00AA60F1">
                          <w:pPr>
                            <w:spacing w:after="0"/>
                            <w:rPr>
                              <w:color w:val="FFFFFF" w:themeColor="background1"/>
                            </w:rPr>
                          </w:pPr>
                          <w:r w:rsidRPr="009B1FA8">
                            <w:rPr>
                              <w:color w:val="FFFFFF" w:themeColor="background1"/>
                            </w:rPr>
                            <w:t>Help</w:t>
                          </w:r>
                        </w:p>
                      </w:txbxContent>
                    </v:textbox>
                  </v:shape>
                </v:group>
                <v:group id="Group 495" o:spid="_x0000_s1177" style="position:absolute;left:20764;top:95;width:17513;height:40195" coordsize="17516,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group id="Group 477" o:spid="_x0000_s1178" style="position:absolute;width:17516;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Picture 479" o:spid="_x0000_s1179"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">
                      <v:imagedata r:id="rId14" o:title=""/>
                    </v:shape>
                    <v:shape id="_x0000_s1180"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474F2C33" w14:textId="77777777" w:rsidR="00AA60F1" w:rsidRPr="008C4AE0" w:rsidRDefault="00AA60F1" w:rsidP="00AA60F1">
                            <w:pPr>
                              <w:jc w:val="center"/>
                              <w:rPr>
                                <w:sz w:val="18"/>
                                <w:szCs w:val="14"/>
                              </w:rPr>
                            </w:pPr>
                            <w:r>
                              <w:rPr>
                                <w:sz w:val="18"/>
                                <w:szCs w:val="14"/>
                              </w:rPr>
                              <w:t>Theme 2</w:t>
                            </w:r>
                          </w:p>
                        </w:txbxContent>
                      </v:textbox>
                    </v:shape>
                  </v:group>
                  <v:shape id="_x0000_s1181" type="#_x0000_t202" style="position:absolute;left:879;top:2198;width:15646;height:3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" fillcolor="black [3213]">
                    <v:textbox>
                      <w:txbxContent>
                        <w:p w14:paraId="4022C29D" w14:textId="77777777" w:rsidR="00AA60F1" w:rsidRDefault="00AA60F1" w:rsidP="00AA60F1"/>
                      </w:txbxContent>
                    </v:textbox>
                  </v:shape>
                  <v:roundrect id="Rectangle: Rounded Corners 481" o:spid="_x0000_s1182" style="position:absolute;left:967;top:2286;width:15710;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" fillcolor="#595959" strokecolor="#595959" strokeweight="1pt">
                    <v:stroke joinstyle="miter"/>
                  </v:roundrect>
                  <v:rect id="Rectangle 482" o:spid="_x0000_s1183" style="position:absolute;left:11781;top:2549;width:3714;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" fillcolor="#595959" strokecolor="#595959" strokeweight="1pt">
                    <v:textbox>
                      <w:txbxContent>
                        <w:p w14:paraId="21D8C1A6" w14:textId="77777777" w:rsidR="00AA60F1" w:rsidRPr="00BC32B1" w:rsidRDefault="00AA60F1" w:rsidP="00AA60F1">
                          <w:pPr>
                            <w:spacing w:after="0" w:line="240" w:lineRule="auto"/>
                            <w:rPr>
                              <w:b/>
                              <w:bCs/>
                            </w:rPr>
                          </w:pPr>
                          <w:r w:rsidRPr="00BC32B1">
                            <w:rPr>
                              <w:b/>
                              <w:bCs/>
                            </w:rPr>
                            <w:t>+</w:t>
                          </w:r>
                        </w:p>
                      </w:txbxContent>
                    </v:textbox>
                  </v:rect>
                  <v:rect id="Rectangle 483" o:spid="_x0000_s1184" style="position:absolute;left:13539;top:2638;width:3353;height:283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" fillcolor="#595959" strokecolor="#595959" strokeweight="1pt">
                    <v:textbox>
                      <w:txbxContent>
                        <w:p w14:paraId="29578064" w14:textId="77777777" w:rsidR="00AA60F1" w:rsidRPr="00BC32B1" w:rsidRDefault="00AA60F1" w:rsidP="00AA60F1">
                          <w:pPr>
                            <w:spacing w:after="0" w:line="240" w:lineRule="auto"/>
                            <w:rPr>
                              <w:b/>
                              <w:bCs/>
                            </w:rPr>
                          </w:pPr>
                          <w:r>
                            <w:rPr>
                              <w:b/>
                              <w:bCs/>
                            </w:rPr>
                            <w:t>...</w:t>
                          </w:r>
                        </w:p>
                      </w:txbxContent>
                    </v:textbox>
                  </v:rect>
                  <v:shape id="Picture 491" o:spid="_x0000_s1185" type="#_x0000_t75" style="position:absolute;left:4396;top:6594;width:8953;height:4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">
                    <v:imagedata r:id="rId19" o:title=""/>
                  </v:shape>
                  <v:shape id="_x0000_s1186" type="#_x0000_t202" style="position:absolute;left:967;top:10638;width:15710;height:5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" filled="f" strokecolor="black [3213]">
                    <v:textbox>
                      <w:txbxContent>
                        <w:p w14:paraId="245E4A59" w14:textId="77777777" w:rsidR="00AA60F1" w:rsidRPr="00F7246E" w:rsidRDefault="00AA60F1" w:rsidP="00AA60F1">
                          <w:pPr>
                            <w:spacing w:after="0" w:line="240" w:lineRule="auto"/>
                            <w:jc w:val="center"/>
                            <w:rPr>
                              <w:b/>
                              <w:bCs/>
                              <w:color w:val="FFFFFF" w:themeColor="background1"/>
                              <w:sz w:val="28"/>
                              <w:szCs w:val="28"/>
                            </w:rPr>
                          </w:pPr>
                          <w:r w:rsidRPr="00F7246E">
                            <w:rPr>
                              <w:b/>
                              <w:bCs/>
                              <w:color w:val="FFFFFF" w:themeColor="background1"/>
                              <w:sz w:val="28"/>
                              <w:szCs w:val="28"/>
                            </w:rPr>
                            <w:t>Staff contact management</w:t>
                          </w:r>
                        </w:p>
                      </w:txbxContent>
                    </v:textbox>
                  </v:shape>
                  <v:shape id="_x0000_s1187" type="#_x0000_t202" style="position:absolute;left:879;top:15914;width:15712;height:19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" filled="f" strokecolor="black [3213]">
                    <v:textbox>
                      <w:txbxContent>
                        <w:p w14:paraId="348C943F" w14:textId="77777777" w:rsidR="00AA60F1" w:rsidRPr="00F7246E" w:rsidRDefault="00AA60F1" w:rsidP="00AA60F1">
                          <w:pPr>
                            <w:rPr>
                              <w:color w:val="FFFFFF" w:themeColor="background1"/>
                              <w:sz w:val="22"/>
                              <w:szCs w:val="18"/>
                            </w:rPr>
                          </w:pPr>
                          <w:r w:rsidRPr="00F7246E">
                            <w:rPr>
                              <w:color w:val="FFFFFF" w:themeColor="background1"/>
                              <w:sz w:val="22"/>
                              <w:szCs w:val="18"/>
                            </w:rPr>
                            <w:t>1 Jasmin Brown</w:t>
                          </w:r>
                        </w:p>
                        <w:p w14:paraId="102010FA" w14:textId="77777777" w:rsidR="00AA60F1" w:rsidRPr="00F7246E" w:rsidRDefault="00AA60F1" w:rsidP="00AA60F1">
                          <w:pPr>
                            <w:rPr>
                              <w:color w:val="FFFFFF" w:themeColor="background1"/>
                              <w:sz w:val="22"/>
                              <w:szCs w:val="18"/>
                            </w:rPr>
                          </w:pPr>
                          <w:r w:rsidRPr="00F7246E">
                            <w:rPr>
                              <w:color w:val="FFFFFF" w:themeColor="background1"/>
                              <w:sz w:val="22"/>
                              <w:szCs w:val="18"/>
                            </w:rPr>
                            <w:t xml:space="preserve">2 </w:t>
                          </w:r>
                          <w:proofErr w:type="spellStart"/>
                          <w:r w:rsidRPr="00F7246E">
                            <w:rPr>
                              <w:color w:val="FFFFFF" w:themeColor="background1"/>
                              <w:sz w:val="22"/>
                              <w:szCs w:val="18"/>
                            </w:rPr>
                            <w:t>Koda</w:t>
                          </w:r>
                          <w:proofErr w:type="spellEnd"/>
                          <w:r w:rsidRPr="00F7246E">
                            <w:rPr>
                              <w:color w:val="FFFFFF" w:themeColor="background1"/>
                              <w:sz w:val="22"/>
                              <w:szCs w:val="18"/>
                            </w:rPr>
                            <w:t xml:space="preserve"> Summit</w:t>
                          </w:r>
                        </w:p>
                        <w:p w14:paraId="3938035D" w14:textId="77777777" w:rsidR="00AA60F1" w:rsidRPr="00F7246E" w:rsidRDefault="00AA60F1" w:rsidP="00AA60F1">
                          <w:pPr>
                            <w:rPr>
                              <w:color w:val="FFFFFF" w:themeColor="background1"/>
                              <w:sz w:val="22"/>
                              <w:szCs w:val="18"/>
                            </w:rPr>
                          </w:pPr>
                          <w:r w:rsidRPr="00F7246E">
                            <w:rPr>
                              <w:color w:val="FFFFFF" w:themeColor="background1"/>
                              <w:sz w:val="22"/>
                              <w:szCs w:val="18"/>
                            </w:rPr>
                            <w:t>3 Jia Kim</w:t>
                          </w:r>
                        </w:p>
                        <w:p w14:paraId="34E5D7A2" w14:textId="77777777" w:rsidR="00AA60F1" w:rsidRPr="00F7246E" w:rsidRDefault="00AA60F1" w:rsidP="00AA60F1">
                          <w:pPr>
                            <w:rPr>
                              <w:color w:val="FFFFFF" w:themeColor="background1"/>
                              <w:sz w:val="22"/>
                              <w:szCs w:val="18"/>
                            </w:rPr>
                          </w:pPr>
                          <w:r w:rsidRPr="00F7246E">
                            <w:rPr>
                              <w:color w:val="FFFFFF" w:themeColor="background1"/>
                              <w:sz w:val="22"/>
                              <w:szCs w:val="18"/>
                            </w:rPr>
                            <w:t>4 Anthony Mitchel</w:t>
                          </w:r>
                        </w:p>
                        <w:p w14:paraId="708E3B50" w14:textId="77777777" w:rsidR="00AA60F1" w:rsidRPr="00F7246E" w:rsidRDefault="00AA60F1" w:rsidP="00AA60F1">
                          <w:pPr>
                            <w:rPr>
                              <w:color w:val="FFFFFF" w:themeColor="background1"/>
                              <w:sz w:val="22"/>
                              <w:szCs w:val="18"/>
                            </w:rPr>
                          </w:pPr>
                          <w:r w:rsidRPr="00F7246E">
                            <w:rPr>
                              <w:color w:val="FFFFFF" w:themeColor="background1"/>
                              <w:sz w:val="22"/>
                              <w:szCs w:val="18"/>
                            </w:rPr>
                            <w:t>5 Luca Smith</w:t>
                          </w:r>
                        </w:p>
                      </w:txbxContent>
                    </v:textbox>
                  </v:shape>
                </v:group>
              </v:group>
            </w:pict>
          </mc:Fallback>
        </mc:AlternateContent>
      </w:r>
      <w:r w:rsidR="00FF404E">
        <w:br w:type="page"/>
      </w:r>
      <w:r w:rsidR="00422319">
        <w:lastRenderedPageBreak/>
        <w:t xml:space="preserve">An online help is provided by clicking on the [Help] dropdown menu. It provides step by step instructions of how to operate each functionality, including adding a new staff, updating an existing </w:t>
      </w:r>
      <w:r w:rsidR="007B0FA2">
        <w:rPr>
          <w:noProof/>
        </w:rPr>
        <mc:AlternateContent>
          <mc:Choice Requires="wpg">
            <w:drawing>
              <wp:anchor distT="0" distB="0" distL="114300" distR="114300" simplePos="0" relativeHeight="251683840" behindDoc="0" locked="0" layoutInCell="1" allowOverlap="1" wp14:anchorId="633DC011" wp14:editId="6141B06E">
                <wp:simplePos x="0" y="0"/>
                <wp:positionH relativeFrom="column">
                  <wp:posOffset>0</wp:posOffset>
                </wp:positionH>
                <wp:positionV relativeFrom="paragraph">
                  <wp:posOffset>576649</wp:posOffset>
                </wp:positionV>
                <wp:extent cx="3811424" cy="4036025"/>
                <wp:effectExtent l="0" t="0" r="0" b="3175"/>
                <wp:wrapNone/>
                <wp:docPr id="9" name="Group 9"/>
                <wp:cNvGraphicFramePr/>
                <a:graphic xmlns:a="http://schemas.openxmlformats.org/drawingml/2006/main">
                  <a:graphicData uri="http://schemas.microsoft.com/office/word/2010/wordprocessingGroup">
                    <wpg:wgp>
                      <wpg:cNvGrpSpPr/>
                      <wpg:grpSpPr>
                        <a:xfrm>
                          <a:off x="0" y="0"/>
                          <a:ext cx="3811424" cy="4036025"/>
                          <a:chOff x="0" y="0"/>
                          <a:chExt cx="3811424" cy="4036025"/>
                        </a:xfrm>
                      </wpg:grpSpPr>
                      <wpg:grpSp>
                        <wpg:cNvPr id="496" name="Group 496"/>
                        <wpg:cNvGrpSpPr/>
                        <wpg:grpSpPr>
                          <a:xfrm>
                            <a:off x="0" y="16475"/>
                            <a:ext cx="1751965" cy="4019550"/>
                            <a:chOff x="0" y="0"/>
                            <a:chExt cx="1751965" cy="4019550"/>
                          </a:xfrm>
                        </wpg:grpSpPr>
                        <wpg:grpSp>
                          <wpg:cNvPr id="497" name="Group 497"/>
                          <wpg:cNvGrpSpPr/>
                          <wpg:grpSpPr>
                            <a:xfrm>
                              <a:off x="0" y="0"/>
                              <a:ext cx="1751965" cy="4019550"/>
                              <a:chOff x="0" y="0"/>
                              <a:chExt cx="1751965" cy="4019550"/>
                            </a:xfrm>
                          </wpg:grpSpPr>
                          <wpg:grpSp>
                            <wpg:cNvPr id="498" name="Group 498"/>
                            <wpg:cNvGrpSpPr/>
                            <wpg:grpSpPr>
                              <a:xfrm>
                                <a:off x="0" y="0"/>
                                <a:ext cx="1751965" cy="3672205"/>
                                <a:chOff x="0" y="0"/>
                                <a:chExt cx="1751965" cy="3672205"/>
                              </a:xfrm>
                            </wpg:grpSpPr>
                            <pic:pic xmlns:pic="http://schemas.openxmlformats.org/drawingml/2006/picture">
                              <pic:nvPicPr>
                                <pic:cNvPr id="499" name="Picture 4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500" name="Group 500"/>
                              <wpg:cNvGrpSpPr/>
                              <wpg:grpSpPr>
                                <a:xfrm>
                                  <a:off x="85725" y="228600"/>
                                  <a:ext cx="1600200" cy="3171825"/>
                                  <a:chOff x="0" y="0"/>
                                  <a:chExt cx="1600200" cy="3171825"/>
                                </a:xfrm>
                              </wpg:grpSpPr>
                              <wps:wsp>
                                <wps:cNvPr id="501" name="Rectangle: Rounded Corners 501"/>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Rectangle 502"/>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A4C9" w14:textId="77777777" w:rsidR="00422319" w:rsidRPr="00BC32B1" w:rsidRDefault="00422319" w:rsidP="00422319">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Rectangle 503"/>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3CF2C" w14:textId="77777777" w:rsidR="00422319" w:rsidRPr="00BC32B1" w:rsidRDefault="00422319" w:rsidP="00422319">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04" name="Picture 50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505"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07B3C913" w14:textId="77777777" w:rsidR="00422319" w:rsidRPr="008C4AE0" w:rsidRDefault="00422319" w:rsidP="00422319">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506"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7B313DC3" w14:textId="77777777" w:rsidR="00422319" w:rsidRDefault="00422319" w:rsidP="00422319">
                                      <w:pPr>
                                        <w:rPr>
                                          <w:sz w:val="16"/>
                                          <w:szCs w:val="12"/>
                                        </w:rPr>
                                      </w:pPr>
                                      <w:r w:rsidRPr="008C4AE0">
                                        <w:rPr>
                                          <w:sz w:val="16"/>
                                          <w:szCs w:val="12"/>
                                        </w:rPr>
                                        <w:t>1 Jasmin Brown</w:t>
                                      </w:r>
                                    </w:p>
                                    <w:p w14:paraId="2B1B6783" w14:textId="77777777" w:rsidR="00422319" w:rsidRDefault="00422319" w:rsidP="00422319">
                                      <w:pPr>
                                        <w:rPr>
                                          <w:sz w:val="16"/>
                                          <w:szCs w:val="12"/>
                                        </w:rPr>
                                      </w:pPr>
                                      <w:r>
                                        <w:rPr>
                                          <w:sz w:val="16"/>
                                          <w:szCs w:val="12"/>
                                        </w:rPr>
                                        <w:t xml:space="preserve">2 </w:t>
                                      </w:r>
                                      <w:r>
                                        <w:rPr>
                                          <w:sz w:val="16"/>
                                          <w:szCs w:val="12"/>
                                        </w:rPr>
                                        <w:t>Koda Summit</w:t>
                                      </w:r>
                                    </w:p>
                                    <w:p w14:paraId="555EE83A" w14:textId="77777777" w:rsidR="00422319" w:rsidRDefault="00422319" w:rsidP="00422319">
                                      <w:pPr>
                                        <w:rPr>
                                          <w:sz w:val="16"/>
                                          <w:szCs w:val="12"/>
                                        </w:rPr>
                                      </w:pPr>
                                      <w:r>
                                        <w:rPr>
                                          <w:sz w:val="16"/>
                                          <w:szCs w:val="12"/>
                                        </w:rPr>
                                        <w:t>3 Jia Kim</w:t>
                                      </w:r>
                                    </w:p>
                                    <w:p w14:paraId="34FFD888" w14:textId="77777777" w:rsidR="00422319" w:rsidRDefault="00422319" w:rsidP="00422319">
                                      <w:pPr>
                                        <w:rPr>
                                          <w:sz w:val="16"/>
                                          <w:szCs w:val="12"/>
                                        </w:rPr>
                                      </w:pPr>
                                      <w:r>
                                        <w:rPr>
                                          <w:sz w:val="16"/>
                                          <w:szCs w:val="12"/>
                                        </w:rPr>
                                        <w:t>4 Anthony Mitchel</w:t>
                                      </w:r>
                                    </w:p>
                                    <w:p w14:paraId="56229C9E" w14:textId="77777777" w:rsidR="00422319" w:rsidRPr="008C4AE0" w:rsidRDefault="00422319" w:rsidP="00422319">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507" name="Text Box 2"/>
                            <wps:cNvSpPr txBox="1">
                              <a:spLocks noChangeArrowheads="1"/>
                            </wps:cNvSpPr>
                            <wps:spPr bwMode="auto">
                              <a:xfrm>
                                <a:off x="104775" y="3676650"/>
                                <a:ext cx="1571625" cy="342900"/>
                              </a:xfrm>
                              <a:prstGeom prst="rect">
                                <a:avLst/>
                              </a:prstGeom>
                              <a:noFill/>
                              <a:ln w="9525">
                                <a:noFill/>
                                <a:miter lim="800000"/>
                                <a:headEnd/>
                                <a:tailEnd/>
                              </a:ln>
                            </wps:spPr>
                            <wps:txbx>
                              <w:txbxContent>
                                <w:p w14:paraId="7558E15B" w14:textId="77777777" w:rsidR="00422319" w:rsidRPr="008C4AE0" w:rsidRDefault="00422319" w:rsidP="00422319">
                                  <w:pPr>
                                    <w:jc w:val="center"/>
                                    <w:rPr>
                                      <w:sz w:val="18"/>
                                      <w:szCs w:val="14"/>
                                    </w:rPr>
                                  </w:pPr>
                                  <w:r>
                                    <w:rPr>
                                      <w:sz w:val="18"/>
                                      <w:szCs w:val="14"/>
                                    </w:rPr>
                                    <w:t>Select Help option</w:t>
                                  </w:r>
                                </w:p>
                              </w:txbxContent>
                            </wps:txbx>
                            <wps:bodyPr rot="0" vert="horz" wrap="square" lIns="91440" tIns="45720" rIns="91440" bIns="45720" anchor="t" anchorCtr="0">
                              <a:noAutofit/>
                            </wps:bodyPr>
                          </wps:wsp>
                        </wpg:grpSp>
                        <wps:wsp>
                          <wps:cNvPr id="508" name="Text Box 2"/>
                          <wps:cNvSpPr txBox="1">
                            <a:spLocks noChangeArrowheads="1"/>
                          </wps:cNvSpPr>
                          <wps:spPr bwMode="auto">
                            <a:xfrm>
                              <a:off x="533400" y="247650"/>
                              <a:ext cx="1095375" cy="828675"/>
                            </a:xfrm>
                            <a:prstGeom prst="rect">
                              <a:avLst/>
                            </a:prstGeom>
                            <a:solidFill>
                              <a:schemeClr val="tx1">
                                <a:lumMod val="75000"/>
                                <a:lumOff val="25000"/>
                              </a:schemeClr>
                            </a:solidFill>
                            <a:ln w="9525">
                              <a:solidFill>
                                <a:schemeClr val="tx1">
                                  <a:lumMod val="75000"/>
                                  <a:lumOff val="25000"/>
                                </a:schemeClr>
                              </a:solidFill>
                              <a:miter lim="800000"/>
                              <a:headEnd/>
                              <a:tailEnd/>
                            </a:ln>
                          </wps:spPr>
                          <wps:txbx>
                            <w:txbxContent>
                              <w:p w14:paraId="0668ECD9" w14:textId="77777777" w:rsidR="00422319" w:rsidRPr="009B1FA8" w:rsidRDefault="00422319" w:rsidP="00422319">
                                <w:pPr>
                                  <w:spacing w:after="0"/>
                                  <w:rPr>
                                    <w:color w:val="FFFFFF" w:themeColor="background1"/>
                                  </w:rPr>
                                </w:pPr>
                                <w:r w:rsidRPr="009B1FA8">
                                  <w:rPr>
                                    <w:color w:val="FFFFFF" w:themeColor="background1"/>
                                  </w:rPr>
                                  <w:t>Theme 1</w:t>
                                </w:r>
                              </w:p>
                              <w:p w14:paraId="0252FC67" w14:textId="77777777" w:rsidR="00422319" w:rsidRPr="009B1FA8" w:rsidRDefault="00422319" w:rsidP="00422319">
                                <w:pPr>
                                  <w:spacing w:after="0"/>
                                  <w:rPr>
                                    <w:color w:val="FFFFFF" w:themeColor="background1"/>
                                  </w:rPr>
                                </w:pPr>
                                <w:r w:rsidRPr="009B1FA8">
                                  <w:rPr>
                                    <w:color w:val="FFFFFF" w:themeColor="background1"/>
                                  </w:rPr>
                                  <w:t>Theme 2</w:t>
                                </w:r>
                              </w:p>
                              <w:p w14:paraId="44A9BE67" w14:textId="77777777" w:rsidR="00422319" w:rsidRPr="009B1FA8" w:rsidRDefault="00422319" w:rsidP="00422319">
                                <w:pPr>
                                  <w:spacing w:after="0"/>
                                  <w:rPr>
                                    <w:color w:val="FFFFFF" w:themeColor="background1"/>
                                  </w:rPr>
                                </w:pPr>
                                <w:r w:rsidRPr="009B1FA8">
                                  <w:rPr>
                                    <w:color w:val="FFFFFF" w:themeColor="background1"/>
                                  </w:rPr>
                                  <w:t>Help</w:t>
                                </w:r>
                              </w:p>
                            </w:txbxContent>
                          </wps:txbx>
                          <wps:bodyPr rot="0" vert="horz" wrap="square" lIns="91440" tIns="45720" rIns="91440" bIns="45720" anchor="t" anchorCtr="0">
                            <a:noAutofit/>
                          </wps:bodyPr>
                        </wps:wsp>
                      </wpg:grpSp>
                      <wpg:grpSp>
                        <wpg:cNvPr id="509" name="Group 509"/>
                        <wpg:cNvGrpSpPr/>
                        <wpg:grpSpPr>
                          <a:xfrm>
                            <a:off x="2059459" y="0"/>
                            <a:ext cx="1751965" cy="4017645"/>
                            <a:chOff x="0" y="0"/>
                            <a:chExt cx="1751965" cy="4018085"/>
                          </a:xfrm>
                        </wpg:grpSpPr>
                        <pic:pic xmlns:pic="http://schemas.openxmlformats.org/drawingml/2006/picture">
                          <pic:nvPicPr>
                            <pic:cNvPr id="510" name="Picture 5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511" name="Rectangle: Rounded Corners 511"/>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ectangle 512"/>
                          <wps:cNvSpPr/>
                          <wps:spPr>
                            <a:xfrm>
                              <a:off x="105508"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8A60C" w14:textId="77777777" w:rsidR="00422319" w:rsidRPr="00BC32B1" w:rsidRDefault="00422319" w:rsidP="00422319">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Text Box 2"/>
                          <wps:cNvSpPr txBox="1">
                            <a:spLocks noChangeArrowheads="1"/>
                          </wps:cNvSpPr>
                          <wps:spPr bwMode="auto">
                            <a:xfrm>
                              <a:off x="105508" y="3675185"/>
                              <a:ext cx="1571625" cy="342900"/>
                            </a:xfrm>
                            <a:prstGeom prst="rect">
                              <a:avLst/>
                            </a:prstGeom>
                            <a:noFill/>
                            <a:ln w="9525">
                              <a:noFill/>
                              <a:miter lim="800000"/>
                              <a:headEnd/>
                              <a:tailEnd/>
                            </a:ln>
                          </wps:spPr>
                          <wps:txbx>
                            <w:txbxContent>
                              <w:p w14:paraId="778462A1" w14:textId="77777777" w:rsidR="00422319" w:rsidRPr="008C4AE0" w:rsidRDefault="00422319" w:rsidP="00422319">
                                <w:pPr>
                                  <w:jc w:val="center"/>
                                  <w:rPr>
                                    <w:sz w:val="18"/>
                                    <w:szCs w:val="14"/>
                                  </w:rPr>
                                </w:pPr>
                                <w:r>
                                  <w:rPr>
                                    <w:sz w:val="18"/>
                                    <w:szCs w:val="14"/>
                                  </w:rPr>
                                  <w:t>Help</w:t>
                                </w:r>
                              </w:p>
                            </w:txbxContent>
                          </wps:txbx>
                          <wps:bodyPr rot="0" vert="horz" wrap="square" lIns="91440" tIns="45720" rIns="91440" bIns="45720" anchor="t" anchorCtr="0">
                            <a:noAutofit/>
                          </wps:bodyPr>
                        </wps:wsp>
                        <wps:wsp>
                          <wps:cNvPr id="517" name="Text Box 2"/>
                          <wps:cNvSpPr txBox="1">
                            <a:spLocks noChangeArrowheads="1"/>
                          </wps:cNvSpPr>
                          <wps:spPr bwMode="auto">
                            <a:xfrm>
                              <a:off x="82375" y="645972"/>
                              <a:ext cx="1573431" cy="235585"/>
                            </a:xfrm>
                            <a:prstGeom prst="rect">
                              <a:avLst/>
                            </a:prstGeom>
                            <a:solidFill>
                              <a:srgbClr val="FFFFFF"/>
                            </a:solidFill>
                            <a:ln w="9525">
                              <a:noFill/>
                              <a:miter lim="800000"/>
                              <a:headEnd/>
                              <a:tailEnd/>
                            </a:ln>
                          </wps:spPr>
                          <wps:txbx>
                            <w:txbxContent>
                              <w:p w14:paraId="17BE3861" w14:textId="0FE8C688" w:rsidR="00422319" w:rsidRPr="00422319" w:rsidRDefault="00422319" w:rsidP="00422319">
                                <w:pPr>
                                  <w:spacing w:after="0"/>
                                  <w:rPr>
                                    <w:b/>
                                    <w:bCs/>
                                    <w:sz w:val="14"/>
                                    <w:szCs w:val="10"/>
                                  </w:rPr>
                                </w:pPr>
                                <w:r w:rsidRPr="00422319">
                                  <w:rPr>
                                    <w:b/>
                                    <w:bCs/>
                                    <w:sz w:val="14"/>
                                    <w:szCs w:val="10"/>
                                  </w:rPr>
                                  <w:t>How to add a new staff contact</w:t>
                                </w:r>
                              </w:p>
                            </w:txbxContent>
                          </wps:txbx>
                          <wps:bodyPr rot="0" vert="horz" wrap="square" lIns="91440" tIns="45720" rIns="91440" bIns="45720" anchor="t" anchorCtr="0">
                            <a:noAutofit/>
                          </wps:bodyPr>
                        </wps:wsp>
                        <wps:wsp>
                          <wps:cNvPr id="525" name="Text Box 2"/>
                          <wps:cNvSpPr txBox="1">
                            <a:spLocks noChangeArrowheads="1"/>
                          </wps:cNvSpPr>
                          <wps:spPr bwMode="auto">
                            <a:xfrm>
                              <a:off x="87923" y="835264"/>
                              <a:ext cx="1551407" cy="499411"/>
                            </a:xfrm>
                            <a:prstGeom prst="rect">
                              <a:avLst/>
                            </a:prstGeom>
                            <a:solidFill>
                              <a:srgbClr val="FFFFFF"/>
                            </a:solidFill>
                            <a:ln w="9525">
                              <a:noFill/>
                              <a:miter lim="800000"/>
                              <a:headEnd/>
                              <a:tailEnd/>
                            </a:ln>
                          </wps:spPr>
                          <wps:txbx>
                            <w:txbxContent>
                              <w:p w14:paraId="380E10A2" w14:textId="65C011C5" w:rsidR="00422319" w:rsidRPr="00B11A71" w:rsidRDefault="00422319" w:rsidP="00422319">
                                <w:pPr>
                                  <w:spacing w:after="0"/>
                                  <w:rPr>
                                    <w:sz w:val="16"/>
                                    <w:szCs w:val="12"/>
                                  </w:rPr>
                                </w:pPr>
                                <w:r>
                                  <w:rPr>
                                    <w:sz w:val="16"/>
                                    <w:szCs w:val="12"/>
                                  </w:rPr>
                                  <w:t>1. Click on the + sign on the top right corner of the toolbar.</w:t>
                                </w:r>
                              </w:p>
                            </w:txbxContent>
                          </wps:txbx>
                          <wps:bodyPr rot="0" vert="horz" wrap="square" lIns="91440" tIns="45720" rIns="91440" bIns="45720" anchor="t" anchorCtr="0">
                            <a:noAutofit/>
                          </wps:bodyPr>
                        </wps:wsp>
                      </wpg:grpSp>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232454" y="1392194"/>
                            <a:ext cx="1379220" cy="1281430"/>
                          </a:xfrm>
                          <a:prstGeom prst="rect">
                            <a:avLst/>
                          </a:prstGeom>
                        </pic:spPr>
                      </pic:pic>
                      <wps:wsp>
                        <wps:cNvPr id="8" name="Text Box 2"/>
                        <wps:cNvSpPr txBox="1">
                          <a:spLocks noChangeArrowheads="1"/>
                        </wps:cNvSpPr>
                        <wps:spPr bwMode="auto">
                          <a:xfrm>
                            <a:off x="2166551" y="2800865"/>
                            <a:ext cx="1551407" cy="675502"/>
                          </a:xfrm>
                          <a:prstGeom prst="rect">
                            <a:avLst/>
                          </a:prstGeom>
                          <a:solidFill>
                            <a:srgbClr val="FFFFFF"/>
                          </a:solidFill>
                          <a:ln w="9525">
                            <a:noFill/>
                            <a:miter lim="800000"/>
                            <a:headEnd/>
                            <a:tailEnd/>
                          </a:ln>
                        </wps:spPr>
                        <wps:txbx>
                          <w:txbxContent>
                            <w:p w14:paraId="2A621176" w14:textId="7BCE312E" w:rsidR="00422319" w:rsidRPr="00B11A71" w:rsidRDefault="00422319" w:rsidP="00422319">
                              <w:pPr>
                                <w:spacing w:after="0"/>
                                <w:rPr>
                                  <w:sz w:val="16"/>
                                  <w:szCs w:val="12"/>
                                </w:rPr>
                              </w:pPr>
                              <w:r>
                                <w:rPr>
                                  <w:sz w:val="16"/>
                                  <w:szCs w:val="12"/>
                                </w:rPr>
                                <w:t>2. Enter Id, Name, Phone, Department, Street, City, State, Zip, and Country in the provided entries.</w:t>
                              </w:r>
                            </w:p>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633DC011" id="Group 9" o:spid="_x0000_s1188" style="position:absolute;left:0;text-align:left;margin-left:0;margin-top:45.4pt;width:300.1pt;height:317.8pt;z-index:251683840" coordsize="38114,40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">
                <v:group id="Group 496" o:spid="_x0000_s1189" style="position:absolute;top:164;width:17519;height:40196"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497" o:spid="_x0000_s1190" style="position:absolute;width:17519;height:40195" coordsize="17519,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group id="Group 498" o:spid="_x0000_s1191"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Picture 499" o:spid="_x0000_s1192"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">
                        <v:imagedata r:id="rId14" o:title=""/>
                      </v:shape>
                      <v:group id="Group 500" o:spid="_x0000_s1193"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oundrect id="Rectangle: Rounded Corners 501" o:spid="_x0000_s1194"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" fillcolor="#941a1d" strokecolor="#941a1d" strokeweight="1pt">
                          <v:stroke joinstyle="miter"/>
                        </v:roundrect>
                        <v:rect id="Rectangle 502" o:spid="_x0000_s1195"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" fillcolor="#941a1d" strokecolor="#941a1d" strokeweight="1pt">
                          <v:textbox>
                            <w:txbxContent>
                              <w:p w14:paraId="71F9A4C9" w14:textId="77777777" w:rsidR="00422319" w:rsidRPr="00BC32B1" w:rsidRDefault="00422319" w:rsidP="00422319">
                                <w:pPr>
                                  <w:spacing w:after="0" w:line="240" w:lineRule="auto"/>
                                  <w:rPr>
                                    <w:b/>
                                    <w:bCs/>
                                  </w:rPr>
                                </w:pPr>
                                <w:r w:rsidRPr="00BC32B1">
                                  <w:rPr>
                                    <w:b/>
                                    <w:bCs/>
                                  </w:rPr>
                                  <w:t>+</w:t>
                                </w:r>
                              </w:p>
                            </w:txbxContent>
                          </v:textbox>
                        </v:rect>
                        <v:rect id="Rectangle 503" o:spid="_x0000_s1196"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" fillcolor="#941a1d" strokecolor="#941a1d" strokeweight="1pt">
                          <v:textbox>
                            <w:txbxContent>
                              <w:p w14:paraId="03A3CF2C" w14:textId="77777777" w:rsidR="00422319" w:rsidRPr="00BC32B1" w:rsidRDefault="00422319" w:rsidP="00422319">
                                <w:pPr>
                                  <w:spacing w:after="0" w:line="240" w:lineRule="auto"/>
                                  <w:rPr>
                                    <w:b/>
                                    <w:bCs/>
                                  </w:rPr>
                                </w:pPr>
                                <w:r>
                                  <w:rPr>
                                    <w:b/>
                                    <w:bCs/>
                                  </w:rPr>
                                  <w:t>...</w:t>
                                </w:r>
                              </w:p>
                            </w:txbxContent>
                          </v:textbox>
                        </v:rect>
                        <v:shape id="Picture 504" o:spid="_x0000_s1197"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">
                          <v:imagedata r:id="rId15" o:title=""/>
                        </v:shape>
                        <v:shape id="_x0000_s1198"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07B3C913" w14:textId="77777777" w:rsidR="00422319" w:rsidRPr="008C4AE0" w:rsidRDefault="00422319" w:rsidP="00422319">
                                <w:pPr>
                                  <w:jc w:val="center"/>
                                  <w:rPr>
                                    <w:sz w:val="18"/>
                                    <w:szCs w:val="14"/>
                                  </w:rPr>
                                </w:pPr>
                                <w:r w:rsidRPr="008C4AE0">
                                  <w:rPr>
                                    <w:sz w:val="18"/>
                                    <w:szCs w:val="14"/>
                                  </w:rPr>
                                  <w:t>Staff contact management</w:t>
                                </w:r>
                              </w:p>
                            </w:txbxContent>
                          </v:textbox>
                        </v:shape>
                        <v:shape id="_x0000_s1199"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" filled="f" stroked="f">
                          <v:textbox>
                            <w:txbxContent>
                              <w:p w14:paraId="7B313DC3" w14:textId="77777777" w:rsidR="00422319" w:rsidRDefault="00422319" w:rsidP="00422319">
                                <w:pPr>
                                  <w:rPr>
                                    <w:sz w:val="16"/>
                                    <w:szCs w:val="12"/>
                                  </w:rPr>
                                </w:pPr>
                                <w:r w:rsidRPr="008C4AE0">
                                  <w:rPr>
                                    <w:sz w:val="16"/>
                                    <w:szCs w:val="12"/>
                                  </w:rPr>
                                  <w:t>1 Jasmin Brown</w:t>
                                </w:r>
                              </w:p>
                              <w:p w14:paraId="2B1B6783" w14:textId="77777777" w:rsidR="00422319" w:rsidRDefault="00422319" w:rsidP="00422319">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555EE83A" w14:textId="77777777" w:rsidR="00422319" w:rsidRDefault="00422319" w:rsidP="00422319">
                                <w:pPr>
                                  <w:rPr>
                                    <w:sz w:val="16"/>
                                    <w:szCs w:val="12"/>
                                  </w:rPr>
                                </w:pPr>
                                <w:r>
                                  <w:rPr>
                                    <w:sz w:val="16"/>
                                    <w:szCs w:val="12"/>
                                  </w:rPr>
                                  <w:t>3 Jia Kim</w:t>
                                </w:r>
                              </w:p>
                              <w:p w14:paraId="34FFD888" w14:textId="77777777" w:rsidR="00422319" w:rsidRDefault="00422319" w:rsidP="00422319">
                                <w:pPr>
                                  <w:rPr>
                                    <w:sz w:val="16"/>
                                    <w:szCs w:val="12"/>
                                  </w:rPr>
                                </w:pPr>
                                <w:r>
                                  <w:rPr>
                                    <w:sz w:val="16"/>
                                    <w:szCs w:val="12"/>
                                  </w:rPr>
                                  <w:t>4 Anthony Mitchel</w:t>
                                </w:r>
                              </w:p>
                              <w:p w14:paraId="56229C9E" w14:textId="77777777" w:rsidR="00422319" w:rsidRPr="008C4AE0" w:rsidRDefault="00422319" w:rsidP="00422319">
                                <w:pPr>
                                  <w:rPr>
                                    <w:sz w:val="16"/>
                                    <w:szCs w:val="12"/>
                                  </w:rPr>
                                </w:pPr>
                                <w:r>
                                  <w:rPr>
                                    <w:sz w:val="16"/>
                                    <w:szCs w:val="12"/>
                                  </w:rPr>
                                  <w:t>5 Luca Smith</w:t>
                                </w:r>
                              </w:p>
                            </w:txbxContent>
                          </v:textbox>
                        </v:shape>
                      </v:group>
                    </v:group>
                    <v:shape id="_x0000_s1200" type="#_x0000_t202" style="position:absolute;left:1047;top:36766;width:1571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7558E15B" w14:textId="77777777" w:rsidR="00422319" w:rsidRPr="008C4AE0" w:rsidRDefault="00422319" w:rsidP="00422319">
                            <w:pPr>
                              <w:jc w:val="center"/>
                              <w:rPr>
                                <w:sz w:val="18"/>
                                <w:szCs w:val="14"/>
                              </w:rPr>
                            </w:pPr>
                            <w:r>
                              <w:rPr>
                                <w:sz w:val="18"/>
                                <w:szCs w:val="14"/>
                              </w:rPr>
                              <w:t>Select Help option</w:t>
                            </w:r>
                          </w:p>
                        </w:txbxContent>
                      </v:textbox>
                    </v:shape>
                  </v:group>
                  <v:shape id="_x0000_s1201" type="#_x0000_t202" style="position:absolute;left:5334;top:2476;width:10953;height:8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" fillcolor="#404040 [2429]" strokecolor="#404040 [2429]">
                    <v:textbox>
                      <w:txbxContent>
                        <w:p w14:paraId="0668ECD9" w14:textId="77777777" w:rsidR="00422319" w:rsidRPr="009B1FA8" w:rsidRDefault="00422319" w:rsidP="00422319">
                          <w:pPr>
                            <w:spacing w:after="0"/>
                            <w:rPr>
                              <w:color w:val="FFFFFF" w:themeColor="background1"/>
                            </w:rPr>
                          </w:pPr>
                          <w:r w:rsidRPr="009B1FA8">
                            <w:rPr>
                              <w:color w:val="FFFFFF" w:themeColor="background1"/>
                            </w:rPr>
                            <w:t>Theme 1</w:t>
                          </w:r>
                        </w:p>
                        <w:p w14:paraId="0252FC67" w14:textId="77777777" w:rsidR="00422319" w:rsidRPr="009B1FA8" w:rsidRDefault="00422319" w:rsidP="00422319">
                          <w:pPr>
                            <w:spacing w:after="0"/>
                            <w:rPr>
                              <w:color w:val="FFFFFF" w:themeColor="background1"/>
                            </w:rPr>
                          </w:pPr>
                          <w:r w:rsidRPr="009B1FA8">
                            <w:rPr>
                              <w:color w:val="FFFFFF" w:themeColor="background1"/>
                            </w:rPr>
                            <w:t>Theme 2</w:t>
                          </w:r>
                        </w:p>
                        <w:p w14:paraId="44A9BE67" w14:textId="77777777" w:rsidR="00422319" w:rsidRPr="009B1FA8" w:rsidRDefault="00422319" w:rsidP="00422319">
                          <w:pPr>
                            <w:spacing w:after="0"/>
                            <w:rPr>
                              <w:color w:val="FFFFFF" w:themeColor="background1"/>
                            </w:rPr>
                          </w:pPr>
                          <w:r w:rsidRPr="009B1FA8">
                            <w:rPr>
                              <w:color w:val="FFFFFF" w:themeColor="background1"/>
                            </w:rPr>
                            <w:t>Help</w:t>
                          </w:r>
                        </w:p>
                      </w:txbxContent>
                    </v:textbox>
                  </v:shape>
                </v:group>
                <v:group id="Group 509" o:spid="_x0000_s1202" style="position:absolute;left:20594;width:17520;height:40176" coordsize="17519,4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">
                  <v:shape id="Picture 510" o:spid="_x0000_s1203"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">
                    <v:imagedata r:id="rId14" o:title=""/>
                  </v:shape>
                  <v:roundrect id="Rectangle: Rounded Corners 511" o:spid="_x0000_s1204"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" fillcolor="#941a1d" strokecolor="#941a1d" strokeweight="1pt">
                    <v:stroke joinstyle="miter"/>
                  </v:roundrect>
                  <v:rect id="Rectangle 512" o:spid="_x0000_s1205"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" fillcolor="#941a1d" strokecolor="#941a1d" strokeweight="1pt">
                    <v:textbox>
                      <w:txbxContent>
                        <w:p w14:paraId="25F8A60C" w14:textId="77777777" w:rsidR="00422319" w:rsidRPr="00BC32B1" w:rsidRDefault="00422319" w:rsidP="00422319">
                          <w:pPr>
                            <w:spacing w:after="0" w:line="240" w:lineRule="auto"/>
                            <w:rPr>
                              <w:b/>
                              <w:bCs/>
                            </w:rPr>
                          </w:pPr>
                          <w:r w:rsidRPr="00D33140">
                            <w:rPr>
                              <w:b/>
                              <w:bCs/>
                            </w:rPr>
                            <w:sym w:font="Wingdings" w:char="F0DF"/>
                          </w:r>
                        </w:p>
                      </w:txbxContent>
                    </v:textbox>
                  </v:rect>
                  <v:shape id="_x0000_s1206" type="#_x0000_t202" style="position:absolute;left:1055;top:36751;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" filled="f" stroked="f">
                    <v:textbox>
                      <w:txbxContent>
                        <w:p w14:paraId="778462A1" w14:textId="77777777" w:rsidR="00422319" w:rsidRPr="008C4AE0" w:rsidRDefault="00422319" w:rsidP="00422319">
                          <w:pPr>
                            <w:jc w:val="center"/>
                            <w:rPr>
                              <w:sz w:val="18"/>
                              <w:szCs w:val="14"/>
                            </w:rPr>
                          </w:pPr>
                          <w:r>
                            <w:rPr>
                              <w:sz w:val="18"/>
                              <w:szCs w:val="14"/>
                            </w:rPr>
                            <w:t>Help</w:t>
                          </w:r>
                        </w:p>
                      </w:txbxContent>
                    </v:textbox>
                  </v:shape>
                  <v:shape id="_x0000_s1207" type="#_x0000_t202" style="position:absolute;left:823;top:6459;width:1573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" stroked="f">
                    <v:textbox>
                      <w:txbxContent>
                        <w:p w14:paraId="17BE3861" w14:textId="0FE8C688" w:rsidR="00422319" w:rsidRPr="00422319" w:rsidRDefault="00422319" w:rsidP="00422319">
                          <w:pPr>
                            <w:spacing w:after="0"/>
                            <w:rPr>
                              <w:b/>
                              <w:bCs/>
                              <w:sz w:val="14"/>
                              <w:szCs w:val="10"/>
                            </w:rPr>
                          </w:pPr>
                          <w:r w:rsidRPr="00422319">
                            <w:rPr>
                              <w:b/>
                              <w:bCs/>
                              <w:sz w:val="14"/>
                              <w:szCs w:val="10"/>
                            </w:rPr>
                            <w:t>How to add a new staff contact</w:t>
                          </w:r>
                        </w:p>
                      </w:txbxContent>
                    </v:textbox>
                  </v:shape>
                  <v:shape id="_x0000_s1208" type="#_x0000_t202" style="position:absolute;left:879;top:8352;width:15514;height:4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" stroked="f">
                    <v:textbox>
                      <w:txbxContent>
                        <w:p w14:paraId="380E10A2" w14:textId="65C011C5" w:rsidR="00422319" w:rsidRPr="00B11A71" w:rsidRDefault="00422319" w:rsidP="00422319">
                          <w:pPr>
                            <w:spacing w:after="0"/>
                            <w:rPr>
                              <w:sz w:val="16"/>
                              <w:szCs w:val="12"/>
                            </w:rPr>
                          </w:pPr>
                          <w:r>
                            <w:rPr>
                              <w:sz w:val="16"/>
                              <w:szCs w:val="12"/>
                            </w:rPr>
                            <w:t>1. Click on the + sign on the top right corner of the toolbar.</w:t>
                          </w:r>
                        </w:p>
                      </w:txbxContent>
                    </v:textbox>
                  </v:shape>
                </v:group>
                <v:shape id="Picture 7" o:spid="_x0000_s1209" type="#_x0000_t75" style="position:absolute;left:22324;top:13921;width:13792;height:12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">
                  <v:imagedata r:id="rId21" o:title=""/>
                </v:shape>
                <v:shape id="_x0000_s1210" type="#_x0000_t202" style="position:absolute;left:21665;top:28008;width:15514;height:6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2A621176" w14:textId="7BCE312E" w:rsidR="00422319" w:rsidRPr="00B11A71" w:rsidRDefault="00422319" w:rsidP="00422319">
                        <w:pPr>
                          <w:spacing w:after="0"/>
                          <w:rPr>
                            <w:sz w:val="16"/>
                            <w:szCs w:val="12"/>
                          </w:rPr>
                        </w:pPr>
                        <w:r>
                          <w:rPr>
                            <w:sz w:val="16"/>
                            <w:szCs w:val="12"/>
                          </w:rPr>
                          <w:t>2</w:t>
                        </w:r>
                        <w:r>
                          <w:rPr>
                            <w:sz w:val="16"/>
                            <w:szCs w:val="12"/>
                          </w:rPr>
                          <w:t xml:space="preserve">. </w:t>
                        </w:r>
                        <w:r>
                          <w:rPr>
                            <w:sz w:val="16"/>
                            <w:szCs w:val="12"/>
                          </w:rPr>
                          <w:t>Enter Id, Name, Phone, Department, Street, City, State, Zip, and Country in the provided entries</w:t>
                        </w:r>
                        <w:r>
                          <w:rPr>
                            <w:sz w:val="16"/>
                            <w:szCs w:val="12"/>
                          </w:rPr>
                          <w:t>.</w:t>
                        </w:r>
                      </w:p>
                    </w:txbxContent>
                  </v:textbox>
                </v:shape>
              </v:group>
            </w:pict>
          </mc:Fallback>
        </mc:AlternateContent>
      </w:r>
      <w:r w:rsidR="00422319">
        <w:t>staff’s contact, and deleting an existing staff’s contact.</w:t>
      </w:r>
    </w:p>
    <w:p w14:paraId="52CD4DFE" w14:textId="531A9B49" w:rsidR="00422319" w:rsidRDefault="00422319" w:rsidP="00422319">
      <w:pPr>
        <w:spacing w:after="160" w:line="259" w:lineRule="auto"/>
        <w:jc w:val="both"/>
      </w:pPr>
      <w:r>
        <w:br w:type="page"/>
      </w:r>
    </w:p>
    <w:p w14:paraId="6E063897" w14:textId="23C25A04" w:rsidR="00422319" w:rsidRDefault="000C1C42" w:rsidP="000C1C42">
      <w:pPr>
        <w:pStyle w:val="Heading2"/>
      </w:pPr>
      <w:bookmarkStart w:id="4" w:name="_Toc59388309"/>
      <w:r w:rsidRPr="000C1C42">
        <w:lastRenderedPageBreak/>
        <w:t>Flowchart</w:t>
      </w:r>
      <w:bookmarkEnd w:id="4"/>
    </w:p>
    <w:p w14:paraId="7204109C" w14:textId="42FC08A3" w:rsidR="000C1C42" w:rsidRDefault="000C1C42" w:rsidP="000C1C42">
      <w:r w:rsidRPr="001B4B86">
        <w:rPr>
          <w:noProof/>
          <w:lang w:eastAsia="en-AU"/>
        </w:rPr>
        <w:drawing>
          <wp:inline distT="0" distB="0" distL="0" distR="0" wp14:anchorId="3678C25B" wp14:editId="301A4CD8">
            <wp:extent cx="4877481" cy="3839111"/>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481" cy="3839111"/>
                    </a:xfrm>
                    <a:prstGeom prst="rect">
                      <a:avLst/>
                    </a:prstGeom>
                  </pic:spPr>
                </pic:pic>
              </a:graphicData>
            </a:graphic>
          </wp:inline>
        </w:drawing>
      </w:r>
    </w:p>
    <w:p w14:paraId="59E429A8" w14:textId="07E759E7" w:rsidR="000C1C42" w:rsidRDefault="000C1C42" w:rsidP="000C1C42">
      <w:r w:rsidRPr="00213A58">
        <w:rPr>
          <w:noProof/>
          <w:lang w:eastAsia="en-AU"/>
        </w:rPr>
        <w:lastRenderedPageBreak/>
        <w:drawing>
          <wp:inline distT="0" distB="0" distL="0" distR="0" wp14:anchorId="3FC3D923" wp14:editId="7C02CEFC">
            <wp:extent cx="4420217" cy="799259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0217" cy="7992590"/>
                    </a:xfrm>
                    <a:prstGeom prst="rect">
                      <a:avLst/>
                    </a:prstGeom>
                  </pic:spPr>
                </pic:pic>
              </a:graphicData>
            </a:graphic>
          </wp:inline>
        </w:drawing>
      </w:r>
    </w:p>
    <w:p w14:paraId="5170AAAA" w14:textId="41CF4234" w:rsidR="000C1C42" w:rsidRDefault="000C1C42" w:rsidP="000C1C42">
      <w:r w:rsidRPr="00213A58">
        <w:rPr>
          <w:noProof/>
          <w:lang w:eastAsia="en-AU"/>
        </w:rPr>
        <w:lastRenderedPageBreak/>
        <w:drawing>
          <wp:inline distT="0" distB="0" distL="0" distR="0" wp14:anchorId="5976A480" wp14:editId="12CB958E">
            <wp:extent cx="4410691" cy="7973538"/>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691" cy="7973538"/>
                    </a:xfrm>
                    <a:prstGeom prst="rect">
                      <a:avLst/>
                    </a:prstGeom>
                  </pic:spPr>
                </pic:pic>
              </a:graphicData>
            </a:graphic>
          </wp:inline>
        </w:drawing>
      </w:r>
    </w:p>
    <w:p w14:paraId="472B9EF4" w14:textId="4E9E6ED5" w:rsidR="000C1C42" w:rsidRDefault="000C1C42" w:rsidP="000C1C42">
      <w:r w:rsidRPr="007837C5">
        <w:rPr>
          <w:noProof/>
          <w:lang w:eastAsia="en-AU"/>
        </w:rPr>
        <w:lastRenderedPageBreak/>
        <w:drawing>
          <wp:inline distT="0" distB="0" distL="0" distR="0" wp14:anchorId="2C43946C" wp14:editId="273533BE">
            <wp:extent cx="4858428" cy="6963747"/>
            <wp:effectExtent l="0" t="0" r="0" b="889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8428" cy="6963747"/>
                    </a:xfrm>
                    <a:prstGeom prst="rect">
                      <a:avLst/>
                    </a:prstGeom>
                  </pic:spPr>
                </pic:pic>
              </a:graphicData>
            </a:graphic>
          </wp:inline>
        </w:drawing>
      </w:r>
    </w:p>
    <w:p w14:paraId="2F0EC0B0" w14:textId="4F1CB81F" w:rsidR="00FC77BD" w:rsidRDefault="00FC77BD">
      <w:pPr>
        <w:spacing w:after="160" w:line="259" w:lineRule="auto"/>
      </w:pPr>
      <w:r>
        <w:br w:type="page"/>
      </w:r>
    </w:p>
    <w:p w14:paraId="1BD05681" w14:textId="3DA70CBE" w:rsidR="000C1C42" w:rsidRDefault="00FC77BD" w:rsidP="00FC77BD">
      <w:pPr>
        <w:pStyle w:val="Heading2"/>
      </w:pPr>
      <w:bookmarkStart w:id="5" w:name="_Toc59388310"/>
      <w:r>
        <w:lastRenderedPageBreak/>
        <w:t>Online user manual design</w:t>
      </w:r>
      <w:bookmarkEnd w:id="5"/>
    </w:p>
    <w:p w14:paraId="4CA0B1B6" w14:textId="6F7D31B2" w:rsidR="00FC77BD" w:rsidRDefault="00FC77BD" w:rsidP="00FC77BD">
      <w:pPr>
        <w:pStyle w:val="Heading3"/>
      </w:pPr>
      <w:r>
        <w:t>A</w:t>
      </w:r>
      <w:r w:rsidRPr="001B4B86">
        <w:t>dd a new contact</w:t>
      </w:r>
    </w:p>
    <w:p w14:paraId="1F0D0502" w14:textId="77777777" w:rsidR="00FC77BD" w:rsidRPr="00FC77BD" w:rsidRDefault="00FC77BD" w:rsidP="00FC77BD">
      <w:pPr>
        <w:pStyle w:val="ListNumber"/>
        <w:numPr>
          <w:ilvl w:val="0"/>
          <w:numId w:val="0"/>
        </w:numPr>
        <w:rPr>
          <w:rFonts w:ascii="Trebuchet MS" w:hAnsi="Trebuchet MS"/>
          <w:b/>
          <w:bCs/>
          <w:sz w:val="20"/>
          <w:szCs w:val="16"/>
        </w:rPr>
      </w:pPr>
      <w:r w:rsidRPr="00FC77BD">
        <w:rPr>
          <w:rFonts w:ascii="Trebuchet MS" w:hAnsi="Trebuchet MS"/>
          <w:b/>
          <w:bCs/>
          <w:sz w:val="20"/>
          <w:szCs w:val="16"/>
        </w:rPr>
        <w:t>How to add a new staff contact</w:t>
      </w:r>
    </w:p>
    <w:p w14:paraId="5185CF07" w14:textId="77777777" w:rsidR="00FC77BD" w:rsidRPr="00FC77BD" w:rsidRDefault="00FC77BD" w:rsidP="00FC77BD">
      <w:pPr>
        <w:pStyle w:val="ListNumber"/>
        <w:numPr>
          <w:ilvl w:val="0"/>
          <w:numId w:val="10"/>
        </w:numPr>
        <w:rPr>
          <w:rFonts w:ascii="Trebuchet MS" w:hAnsi="Trebuchet MS"/>
          <w:sz w:val="20"/>
          <w:szCs w:val="16"/>
        </w:rPr>
      </w:pPr>
      <w:r w:rsidRPr="00FC77BD">
        <w:rPr>
          <w:rFonts w:ascii="Trebuchet MS" w:hAnsi="Trebuchet MS"/>
          <w:sz w:val="20"/>
          <w:szCs w:val="16"/>
        </w:rPr>
        <w:t>Click on the + sign on the top right corner of the toolbar.</w:t>
      </w:r>
    </w:p>
    <w:p w14:paraId="15642D51" w14:textId="77777777" w:rsidR="00FC77BD" w:rsidRPr="00FC77BD" w:rsidRDefault="00FC77BD" w:rsidP="00FC77BD">
      <w:pPr>
        <w:pStyle w:val="ListNumber"/>
        <w:numPr>
          <w:ilvl w:val="0"/>
          <w:numId w:val="0"/>
        </w:numPr>
        <w:ind w:left="720"/>
        <w:rPr>
          <w:rFonts w:ascii="Trebuchet MS" w:hAnsi="Trebuchet MS"/>
          <w:sz w:val="20"/>
          <w:szCs w:val="16"/>
        </w:rPr>
      </w:pPr>
      <w:r w:rsidRPr="00FC77BD">
        <w:rPr>
          <w:rFonts w:ascii="Trebuchet MS" w:hAnsi="Trebuchet MS"/>
          <w:noProof/>
          <w:sz w:val="20"/>
          <w:szCs w:val="16"/>
        </w:rPr>
        <mc:AlternateContent>
          <mc:Choice Requires="wpg">
            <w:drawing>
              <wp:anchor distT="0" distB="0" distL="114300" distR="114300" simplePos="0" relativeHeight="251685888" behindDoc="0" locked="0" layoutInCell="1" allowOverlap="1" wp14:anchorId="753BC387" wp14:editId="3F0EBA9E">
                <wp:simplePos x="0" y="0"/>
                <wp:positionH relativeFrom="column">
                  <wp:posOffset>1684793</wp:posOffset>
                </wp:positionH>
                <wp:positionV relativeFrom="paragraph">
                  <wp:posOffset>6985</wp:posOffset>
                </wp:positionV>
                <wp:extent cx="1751965" cy="3672205"/>
                <wp:effectExtent l="0" t="0" r="635" b="4445"/>
                <wp:wrapNone/>
                <wp:docPr id="351" name="Group 351"/>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wpg:grpSp>
                        <wpg:cNvPr id="315" name="Group 315"/>
                        <wpg:cNvGrpSpPr/>
                        <wpg:grpSpPr>
                          <a:xfrm>
                            <a:off x="0" y="0"/>
                            <a:ext cx="1751965" cy="3672205"/>
                            <a:chOff x="0" y="0"/>
                            <a:chExt cx="1751965" cy="3672205"/>
                          </a:xfrm>
                        </wpg:grpSpPr>
                        <pic:pic xmlns:pic="http://schemas.openxmlformats.org/drawingml/2006/picture">
                          <pic:nvPicPr>
                            <pic:cNvPr id="316" name="Picture 3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317" name="Group 317"/>
                          <wpg:cNvGrpSpPr/>
                          <wpg:grpSpPr>
                            <a:xfrm>
                              <a:off x="85725" y="228600"/>
                              <a:ext cx="1600200" cy="3171825"/>
                              <a:chOff x="0" y="0"/>
                              <a:chExt cx="1600200" cy="3171825"/>
                            </a:xfrm>
                          </wpg:grpSpPr>
                          <wps:wsp>
                            <wps:cNvPr id="318" name="Rectangle: Rounded Corners 318"/>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D6CDEA" w14:textId="77777777" w:rsidR="00FC77BD" w:rsidRPr="00BC32B1" w:rsidRDefault="00FC77BD" w:rsidP="00FC77BD">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66964" w14:textId="77777777" w:rsidR="00FC77BD" w:rsidRPr="00BC32B1" w:rsidRDefault="00FC77BD" w:rsidP="00FC77BD">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Picture 321"/>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322"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062603F0" w14:textId="77777777" w:rsidR="00FC77BD" w:rsidRPr="008C4AE0" w:rsidRDefault="00FC77BD" w:rsidP="00FC77BD">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323"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7B71C329" w14:textId="77777777" w:rsidR="00FC77BD" w:rsidRDefault="00FC77BD" w:rsidP="00FC77BD">
                                  <w:pPr>
                                    <w:rPr>
                                      <w:sz w:val="16"/>
                                      <w:szCs w:val="12"/>
                                    </w:rPr>
                                  </w:pPr>
                                  <w:r w:rsidRPr="008C4AE0">
                                    <w:rPr>
                                      <w:sz w:val="16"/>
                                      <w:szCs w:val="12"/>
                                    </w:rPr>
                                    <w:t>1 Jasmin Brown</w:t>
                                  </w:r>
                                </w:p>
                                <w:p w14:paraId="5658E5D8" w14:textId="77777777" w:rsidR="00FC77BD" w:rsidRDefault="00FC77BD" w:rsidP="00FC77BD">
                                  <w:pPr>
                                    <w:rPr>
                                      <w:sz w:val="16"/>
                                      <w:szCs w:val="12"/>
                                    </w:rPr>
                                  </w:pPr>
                                  <w:r>
                                    <w:rPr>
                                      <w:sz w:val="16"/>
                                      <w:szCs w:val="12"/>
                                    </w:rPr>
                                    <w:t xml:space="preserve">2 </w:t>
                                  </w:r>
                                  <w:r>
                                    <w:rPr>
                                      <w:sz w:val="16"/>
                                      <w:szCs w:val="12"/>
                                    </w:rPr>
                                    <w:t>Koda Summit</w:t>
                                  </w:r>
                                </w:p>
                                <w:p w14:paraId="2B766351" w14:textId="77777777" w:rsidR="00FC77BD" w:rsidRDefault="00FC77BD" w:rsidP="00FC77BD">
                                  <w:pPr>
                                    <w:rPr>
                                      <w:sz w:val="16"/>
                                      <w:szCs w:val="12"/>
                                    </w:rPr>
                                  </w:pPr>
                                  <w:r>
                                    <w:rPr>
                                      <w:sz w:val="16"/>
                                      <w:szCs w:val="12"/>
                                    </w:rPr>
                                    <w:t>3 Jia Kim</w:t>
                                  </w:r>
                                </w:p>
                                <w:p w14:paraId="77CCD7B7" w14:textId="77777777" w:rsidR="00FC77BD" w:rsidRDefault="00FC77BD" w:rsidP="00FC77BD">
                                  <w:pPr>
                                    <w:rPr>
                                      <w:sz w:val="16"/>
                                      <w:szCs w:val="12"/>
                                    </w:rPr>
                                  </w:pPr>
                                  <w:r>
                                    <w:rPr>
                                      <w:sz w:val="16"/>
                                      <w:szCs w:val="12"/>
                                    </w:rPr>
                                    <w:t>4 Anthony Mitchel</w:t>
                                  </w:r>
                                </w:p>
                                <w:p w14:paraId="087C77A7" w14:textId="77777777" w:rsidR="00FC77BD" w:rsidRPr="008C4AE0" w:rsidRDefault="00FC77BD" w:rsidP="00FC77BD">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325" name="Text Box 2"/>
                        <wps:cNvSpPr txBox="1">
                          <a:spLocks noChangeArrowheads="1"/>
                        </wps:cNvSpPr>
                        <wps:spPr bwMode="auto">
                          <a:xfrm>
                            <a:off x="1074127" y="256443"/>
                            <a:ext cx="318770" cy="280035"/>
                          </a:xfrm>
                          <a:prstGeom prst="rect">
                            <a:avLst/>
                          </a:prstGeom>
                          <a:noFill/>
                          <a:ln w="28575">
                            <a:solidFill>
                              <a:srgbClr val="FFFF00"/>
                            </a:solidFill>
                            <a:miter lim="800000"/>
                            <a:headEnd/>
                            <a:tailEnd/>
                          </a:ln>
                        </wps:spPr>
                        <wps:txbx>
                          <w:txbxContent>
                            <w:p w14:paraId="2A06F200" w14:textId="77777777" w:rsidR="00FC77BD" w:rsidRDefault="00FC77BD" w:rsidP="00FC77BD"/>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753BC387" id="Group 351" o:spid="_x0000_s1211" style="position:absolute;left:0;text-align:left;margin-left:132.65pt;margin-top:.55pt;width:137.95pt;height:289.15pt;z-index:251685888"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">
                <v:group id="Group 315" o:spid="_x0000_s1212"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shape id="Picture 316" o:spid="_x0000_s1213"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">
                    <v:imagedata r:id="rId14" o:title=""/>
                  </v:shape>
                  <v:group id="Group 317" o:spid="_x0000_s1214"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oundrect id="Rectangle: Rounded Corners 318" o:spid="_x0000_s1215"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" fillcolor="#941a1d" strokecolor="#941a1d" strokeweight="1pt">
                      <v:stroke joinstyle="miter"/>
                    </v:roundrect>
                    <v:rect id="Rectangle 319" o:spid="_x0000_s1216"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" fillcolor="#941a1d" strokecolor="#941a1d" strokeweight="1pt">
                      <v:textbox>
                        <w:txbxContent>
                          <w:p w14:paraId="5CD6CDEA" w14:textId="77777777" w:rsidR="00FC77BD" w:rsidRPr="00BC32B1" w:rsidRDefault="00FC77BD" w:rsidP="00FC77BD">
                            <w:pPr>
                              <w:spacing w:after="0" w:line="240" w:lineRule="auto"/>
                              <w:rPr>
                                <w:b/>
                                <w:bCs/>
                              </w:rPr>
                            </w:pPr>
                            <w:r w:rsidRPr="00BC32B1">
                              <w:rPr>
                                <w:b/>
                                <w:bCs/>
                              </w:rPr>
                              <w:t>+</w:t>
                            </w:r>
                          </w:p>
                        </w:txbxContent>
                      </v:textbox>
                    </v:rect>
                    <v:rect id="Rectangle 320" o:spid="_x0000_s1217"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" fillcolor="#941a1d" strokecolor="#941a1d" strokeweight="1pt">
                      <v:textbox>
                        <w:txbxContent>
                          <w:p w14:paraId="37A66964" w14:textId="77777777" w:rsidR="00FC77BD" w:rsidRPr="00BC32B1" w:rsidRDefault="00FC77BD" w:rsidP="00FC77BD">
                            <w:pPr>
                              <w:spacing w:after="0" w:line="240" w:lineRule="auto"/>
                              <w:rPr>
                                <w:b/>
                                <w:bCs/>
                              </w:rPr>
                            </w:pPr>
                            <w:r>
                              <w:rPr>
                                <w:b/>
                                <w:bCs/>
                              </w:rPr>
                              <w:t>...</w:t>
                            </w:r>
                          </w:p>
                        </w:txbxContent>
                      </v:textbox>
                    </v:rect>
                    <v:shape id="Picture 321" o:spid="_x0000_s1218"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">
                      <v:imagedata r:id="rId15" o:title=""/>
                    </v:shape>
                    <v:shape id="_x0000_s1219"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062603F0" w14:textId="77777777" w:rsidR="00FC77BD" w:rsidRPr="008C4AE0" w:rsidRDefault="00FC77BD" w:rsidP="00FC77BD">
                            <w:pPr>
                              <w:jc w:val="center"/>
                              <w:rPr>
                                <w:sz w:val="18"/>
                                <w:szCs w:val="14"/>
                              </w:rPr>
                            </w:pPr>
                            <w:r w:rsidRPr="008C4AE0">
                              <w:rPr>
                                <w:sz w:val="18"/>
                                <w:szCs w:val="14"/>
                              </w:rPr>
                              <w:t>Staff contact management</w:t>
                            </w:r>
                          </w:p>
                        </w:txbxContent>
                      </v:textbox>
                    </v:shape>
                    <v:shape id="_x0000_s1220"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7B71C329" w14:textId="77777777" w:rsidR="00FC77BD" w:rsidRDefault="00FC77BD" w:rsidP="00FC77BD">
                            <w:pPr>
                              <w:rPr>
                                <w:sz w:val="16"/>
                                <w:szCs w:val="12"/>
                              </w:rPr>
                            </w:pPr>
                            <w:r w:rsidRPr="008C4AE0">
                              <w:rPr>
                                <w:sz w:val="16"/>
                                <w:szCs w:val="12"/>
                              </w:rPr>
                              <w:t>1 Jasmin Brown</w:t>
                            </w:r>
                          </w:p>
                          <w:p w14:paraId="5658E5D8" w14:textId="77777777" w:rsidR="00FC77BD" w:rsidRDefault="00FC77BD" w:rsidP="00FC77BD">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2B766351" w14:textId="77777777" w:rsidR="00FC77BD" w:rsidRDefault="00FC77BD" w:rsidP="00FC77BD">
                            <w:pPr>
                              <w:rPr>
                                <w:sz w:val="16"/>
                                <w:szCs w:val="12"/>
                              </w:rPr>
                            </w:pPr>
                            <w:r>
                              <w:rPr>
                                <w:sz w:val="16"/>
                                <w:szCs w:val="12"/>
                              </w:rPr>
                              <w:t>3 Jia Kim</w:t>
                            </w:r>
                          </w:p>
                          <w:p w14:paraId="77CCD7B7" w14:textId="77777777" w:rsidR="00FC77BD" w:rsidRDefault="00FC77BD" w:rsidP="00FC77BD">
                            <w:pPr>
                              <w:rPr>
                                <w:sz w:val="16"/>
                                <w:szCs w:val="12"/>
                              </w:rPr>
                            </w:pPr>
                            <w:r>
                              <w:rPr>
                                <w:sz w:val="16"/>
                                <w:szCs w:val="12"/>
                              </w:rPr>
                              <w:t>4 Anthony Mitchel</w:t>
                            </w:r>
                          </w:p>
                          <w:p w14:paraId="087C77A7" w14:textId="77777777" w:rsidR="00FC77BD" w:rsidRPr="008C4AE0" w:rsidRDefault="00FC77BD" w:rsidP="00FC77BD">
                            <w:pPr>
                              <w:rPr>
                                <w:sz w:val="16"/>
                                <w:szCs w:val="12"/>
                              </w:rPr>
                            </w:pPr>
                            <w:r>
                              <w:rPr>
                                <w:sz w:val="16"/>
                                <w:szCs w:val="12"/>
                              </w:rPr>
                              <w:t>5 Luca Smith</w:t>
                            </w:r>
                          </w:p>
                        </w:txbxContent>
                      </v:textbox>
                    </v:shape>
                  </v:group>
                </v:group>
                <v:shape id="_x0000_s1221" type="#_x0000_t202" style="position:absolute;left:10741;top:2564;width:318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" filled="f" strokecolor="yellow" strokeweight="2.25pt">
                  <v:textbox>
                    <w:txbxContent>
                      <w:p w14:paraId="2A06F200" w14:textId="77777777" w:rsidR="00FC77BD" w:rsidRDefault="00FC77BD" w:rsidP="00FC77BD"/>
                    </w:txbxContent>
                  </v:textbox>
                </v:shape>
              </v:group>
            </w:pict>
          </mc:Fallback>
        </mc:AlternateContent>
      </w:r>
    </w:p>
    <w:p w14:paraId="3F2B33E0" w14:textId="77777777" w:rsidR="00FC77BD" w:rsidRPr="00FC77BD" w:rsidRDefault="00FC77BD" w:rsidP="00FC77BD">
      <w:pPr>
        <w:pStyle w:val="ListNumber"/>
        <w:numPr>
          <w:ilvl w:val="0"/>
          <w:numId w:val="0"/>
        </w:numPr>
        <w:ind w:left="720"/>
        <w:rPr>
          <w:rFonts w:ascii="Trebuchet MS" w:hAnsi="Trebuchet MS"/>
          <w:sz w:val="20"/>
          <w:szCs w:val="16"/>
        </w:rPr>
      </w:pPr>
    </w:p>
    <w:p w14:paraId="7771DBBC" w14:textId="77777777" w:rsidR="00FC77BD" w:rsidRPr="00FC77BD" w:rsidRDefault="00FC77BD" w:rsidP="00FC77BD">
      <w:pPr>
        <w:pStyle w:val="ListNumber"/>
        <w:numPr>
          <w:ilvl w:val="0"/>
          <w:numId w:val="0"/>
        </w:numPr>
        <w:ind w:left="720"/>
        <w:rPr>
          <w:rFonts w:ascii="Trebuchet MS" w:hAnsi="Trebuchet MS"/>
          <w:sz w:val="20"/>
          <w:szCs w:val="16"/>
        </w:rPr>
      </w:pPr>
    </w:p>
    <w:p w14:paraId="6607A073" w14:textId="77777777" w:rsidR="00FC77BD" w:rsidRPr="00FC77BD" w:rsidRDefault="00FC77BD" w:rsidP="00FC77BD">
      <w:pPr>
        <w:pStyle w:val="ListNumber"/>
        <w:numPr>
          <w:ilvl w:val="0"/>
          <w:numId w:val="0"/>
        </w:numPr>
        <w:ind w:left="720"/>
        <w:rPr>
          <w:rFonts w:ascii="Trebuchet MS" w:hAnsi="Trebuchet MS"/>
          <w:sz w:val="20"/>
          <w:szCs w:val="16"/>
        </w:rPr>
      </w:pPr>
    </w:p>
    <w:p w14:paraId="4DA33E02" w14:textId="77777777" w:rsidR="00FC77BD" w:rsidRPr="00FC77BD" w:rsidRDefault="00FC77BD" w:rsidP="00FC77BD">
      <w:pPr>
        <w:pStyle w:val="ListNumber"/>
        <w:numPr>
          <w:ilvl w:val="0"/>
          <w:numId w:val="0"/>
        </w:numPr>
        <w:ind w:left="720"/>
        <w:rPr>
          <w:rFonts w:ascii="Trebuchet MS" w:hAnsi="Trebuchet MS"/>
          <w:sz w:val="20"/>
          <w:szCs w:val="16"/>
        </w:rPr>
      </w:pPr>
    </w:p>
    <w:p w14:paraId="0A8EB197" w14:textId="77777777" w:rsidR="00FC77BD" w:rsidRPr="00FC77BD" w:rsidRDefault="00FC77BD" w:rsidP="00FC77BD">
      <w:pPr>
        <w:pStyle w:val="ListNumber"/>
        <w:numPr>
          <w:ilvl w:val="0"/>
          <w:numId w:val="0"/>
        </w:numPr>
        <w:ind w:left="720"/>
        <w:rPr>
          <w:rFonts w:ascii="Trebuchet MS" w:hAnsi="Trebuchet MS"/>
          <w:sz w:val="20"/>
          <w:szCs w:val="16"/>
        </w:rPr>
      </w:pPr>
    </w:p>
    <w:p w14:paraId="1F3F9FAF" w14:textId="77777777" w:rsidR="00FC77BD" w:rsidRPr="00FC77BD" w:rsidRDefault="00FC77BD" w:rsidP="00FC77BD">
      <w:pPr>
        <w:pStyle w:val="ListNumber"/>
        <w:numPr>
          <w:ilvl w:val="0"/>
          <w:numId w:val="0"/>
        </w:numPr>
        <w:ind w:left="720"/>
        <w:rPr>
          <w:rFonts w:ascii="Trebuchet MS" w:hAnsi="Trebuchet MS"/>
          <w:sz w:val="20"/>
          <w:szCs w:val="16"/>
        </w:rPr>
      </w:pPr>
    </w:p>
    <w:p w14:paraId="66DDCE65" w14:textId="77777777" w:rsidR="00FC77BD" w:rsidRPr="00FC77BD" w:rsidRDefault="00FC77BD" w:rsidP="00FC77BD">
      <w:pPr>
        <w:pStyle w:val="ListNumber"/>
        <w:numPr>
          <w:ilvl w:val="0"/>
          <w:numId w:val="0"/>
        </w:numPr>
        <w:ind w:left="720"/>
        <w:rPr>
          <w:rFonts w:ascii="Trebuchet MS" w:hAnsi="Trebuchet MS"/>
          <w:sz w:val="20"/>
          <w:szCs w:val="16"/>
        </w:rPr>
      </w:pPr>
    </w:p>
    <w:p w14:paraId="6643E004" w14:textId="77777777" w:rsidR="00FC77BD" w:rsidRPr="00FC77BD" w:rsidRDefault="00FC77BD" w:rsidP="00FC77BD">
      <w:pPr>
        <w:pStyle w:val="ListNumber"/>
        <w:numPr>
          <w:ilvl w:val="0"/>
          <w:numId w:val="0"/>
        </w:numPr>
        <w:ind w:left="720"/>
        <w:rPr>
          <w:rFonts w:ascii="Trebuchet MS" w:hAnsi="Trebuchet MS"/>
          <w:sz w:val="20"/>
          <w:szCs w:val="16"/>
        </w:rPr>
      </w:pPr>
    </w:p>
    <w:p w14:paraId="54F5E5CC" w14:textId="77777777" w:rsidR="00FC77BD" w:rsidRPr="00FC77BD" w:rsidRDefault="00FC77BD" w:rsidP="00FC77BD">
      <w:pPr>
        <w:pStyle w:val="ListNumber"/>
        <w:numPr>
          <w:ilvl w:val="0"/>
          <w:numId w:val="0"/>
        </w:numPr>
        <w:ind w:left="720"/>
        <w:rPr>
          <w:rFonts w:ascii="Trebuchet MS" w:hAnsi="Trebuchet MS"/>
          <w:sz w:val="20"/>
          <w:szCs w:val="16"/>
        </w:rPr>
      </w:pPr>
    </w:p>
    <w:p w14:paraId="787DB5F9" w14:textId="7EC30997" w:rsidR="00FC77BD" w:rsidRDefault="00FC77BD" w:rsidP="00FC77BD">
      <w:pPr>
        <w:pStyle w:val="ListNumber"/>
        <w:numPr>
          <w:ilvl w:val="0"/>
          <w:numId w:val="0"/>
        </w:numPr>
        <w:ind w:left="720"/>
        <w:rPr>
          <w:rFonts w:ascii="Trebuchet MS" w:hAnsi="Trebuchet MS"/>
          <w:sz w:val="20"/>
          <w:szCs w:val="16"/>
        </w:rPr>
      </w:pPr>
    </w:p>
    <w:p w14:paraId="1B53F173" w14:textId="7E628B89" w:rsidR="00FC77BD" w:rsidRDefault="00FC77BD" w:rsidP="00FC77BD">
      <w:pPr>
        <w:pStyle w:val="ListNumber"/>
        <w:numPr>
          <w:ilvl w:val="0"/>
          <w:numId w:val="0"/>
        </w:numPr>
        <w:ind w:left="720"/>
        <w:rPr>
          <w:rFonts w:ascii="Trebuchet MS" w:hAnsi="Trebuchet MS"/>
          <w:sz w:val="20"/>
          <w:szCs w:val="16"/>
        </w:rPr>
      </w:pPr>
    </w:p>
    <w:p w14:paraId="259000E8" w14:textId="207F7AC2" w:rsidR="00FC77BD" w:rsidRDefault="00FC77BD" w:rsidP="00FC77BD">
      <w:pPr>
        <w:pStyle w:val="ListNumber"/>
        <w:numPr>
          <w:ilvl w:val="0"/>
          <w:numId w:val="0"/>
        </w:numPr>
        <w:ind w:left="720"/>
        <w:rPr>
          <w:rFonts w:ascii="Trebuchet MS" w:hAnsi="Trebuchet MS"/>
          <w:sz w:val="20"/>
          <w:szCs w:val="16"/>
        </w:rPr>
      </w:pPr>
    </w:p>
    <w:p w14:paraId="559519F9" w14:textId="77777777" w:rsidR="00FC77BD" w:rsidRPr="00FC77BD" w:rsidRDefault="00FC77BD" w:rsidP="00FC77BD">
      <w:pPr>
        <w:pStyle w:val="ListNumber"/>
        <w:numPr>
          <w:ilvl w:val="0"/>
          <w:numId w:val="0"/>
        </w:numPr>
        <w:ind w:left="720"/>
        <w:rPr>
          <w:rFonts w:ascii="Trebuchet MS" w:hAnsi="Trebuchet MS"/>
          <w:sz w:val="20"/>
          <w:szCs w:val="16"/>
        </w:rPr>
      </w:pPr>
    </w:p>
    <w:p w14:paraId="09BAFCC2" w14:textId="77777777" w:rsidR="00FC77BD" w:rsidRPr="00FC77BD" w:rsidRDefault="00FC77BD" w:rsidP="00FC77BD">
      <w:pPr>
        <w:pStyle w:val="ListNumber"/>
        <w:numPr>
          <w:ilvl w:val="0"/>
          <w:numId w:val="0"/>
        </w:numPr>
        <w:ind w:left="720"/>
        <w:rPr>
          <w:rFonts w:ascii="Trebuchet MS" w:hAnsi="Trebuchet MS"/>
          <w:sz w:val="20"/>
          <w:szCs w:val="16"/>
        </w:rPr>
      </w:pPr>
    </w:p>
    <w:p w14:paraId="657F5625" w14:textId="709F8E49" w:rsidR="00FC77BD" w:rsidRPr="00FC77BD" w:rsidRDefault="00FC77BD" w:rsidP="00FC77BD">
      <w:pPr>
        <w:pStyle w:val="ListNumber"/>
        <w:numPr>
          <w:ilvl w:val="0"/>
          <w:numId w:val="10"/>
        </w:numPr>
        <w:rPr>
          <w:rFonts w:ascii="Trebuchet MS" w:hAnsi="Trebuchet MS"/>
          <w:sz w:val="20"/>
          <w:szCs w:val="16"/>
        </w:rPr>
      </w:pPr>
      <w:r w:rsidRPr="00FC77BD">
        <w:rPr>
          <w:rFonts w:ascii="Trebuchet MS" w:hAnsi="Trebuchet MS"/>
          <w:noProof/>
          <w:sz w:val="20"/>
          <w:szCs w:val="16"/>
        </w:rPr>
        <mc:AlternateContent>
          <mc:Choice Requires="wpg">
            <w:drawing>
              <wp:anchor distT="0" distB="0" distL="114300" distR="114300" simplePos="0" relativeHeight="251686912" behindDoc="0" locked="0" layoutInCell="1" allowOverlap="1" wp14:anchorId="08EE1954" wp14:editId="331A1AE3">
                <wp:simplePos x="0" y="0"/>
                <wp:positionH relativeFrom="column">
                  <wp:posOffset>1717057</wp:posOffset>
                </wp:positionH>
                <wp:positionV relativeFrom="paragraph">
                  <wp:posOffset>351996</wp:posOffset>
                </wp:positionV>
                <wp:extent cx="1751965" cy="3672205"/>
                <wp:effectExtent l="0" t="0" r="635" b="4445"/>
                <wp:wrapNone/>
                <wp:docPr id="354" name="Group 354"/>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pic:pic xmlns:pic="http://schemas.openxmlformats.org/drawingml/2006/picture">
                        <pic:nvPicPr>
                          <pic:cNvPr id="327" name="Picture 32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328" name="Rectangle: Rounded Corners 328"/>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105508"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EA38B" w14:textId="77777777" w:rsidR="00FC77BD" w:rsidRPr="00BC32B1" w:rsidRDefault="00FC77BD" w:rsidP="00FC77BD">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114300" y="615462"/>
                            <a:ext cx="1571625" cy="2781300"/>
                          </a:xfrm>
                          <a:prstGeom prst="rect">
                            <a:avLst/>
                          </a:prstGeom>
                          <a:noFill/>
                          <a:ln w="9525">
                            <a:noFill/>
                            <a:miter lim="800000"/>
                            <a:headEnd/>
                            <a:tailEnd/>
                          </a:ln>
                        </wps:spPr>
                        <wps:txbx>
                          <w:txbxContent>
                            <w:p w14:paraId="56CEC4CE" w14:textId="77777777" w:rsidR="00FC77BD" w:rsidRDefault="00FC77BD" w:rsidP="00FC77BD">
                              <w:pPr>
                                <w:spacing w:after="0"/>
                                <w:rPr>
                                  <w:sz w:val="16"/>
                                  <w:szCs w:val="12"/>
                                </w:rPr>
                              </w:pPr>
                              <w:r>
                                <w:rPr>
                                  <w:sz w:val="16"/>
                                  <w:szCs w:val="12"/>
                                </w:rPr>
                                <w:t>Id</w:t>
                              </w:r>
                            </w:p>
                            <w:p w14:paraId="5560FF68" w14:textId="77777777" w:rsidR="00FC77BD" w:rsidRDefault="00FC77BD" w:rsidP="00FC77BD">
                              <w:pPr>
                                <w:spacing w:after="0"/>
                                <w:rPr>
                                  <w:sz w:val="16"/>
                                  <w:szCs w:val="12"/>
                                </w:rPr>
                              </w:pPr>
                            </w:p>
                            <w:p w14:paraId="05332894" w14:textId="77777777" w:rsidR="00FC77BD" w:rsidRDefault="00FC77BD" w:rsidP="00FC77BD">
                              <w:pPr>
                                <w:spacing w:after="0"/>
                                <w:rPr>
                                  <w:sz w:val="16"/>
                                  <w:szCs w:val="12"/>
                                </w:rPr>
                              </w:pPr>
                            </w:p>
                            <w:p w14:paraId="16A8698B" w14:textId="77777777" w:rsidR="00FC77BD" w:rsidRDefault="00FC77BD" w:rsidP="00FC77BD">
                              <w:pPr>
                                <w:spacing w:after="0"/>
                                <w:rPr>
                                  <w:sz w:val="16"/>
                                  <w:szCs w:val="12"/>
                                </w:rPr>
                              </w:pPr>
                              <w:r>
                                <w:rPr>
                                  <w:sz w:val="16"/>
                                  <w:szCs w:val="12"/>
                                </w:rPr>
                                <w:t>Name</w:t>
                              </w:r>
                            </w:p>
                            <w:p w14:paraId="55E5C0AD" w14:textId="77777777" w:rsidR="00FC77BD" w:rsidRDefault="00FC77BD" w:rsidP="00FC77BD">
                              <w:pPr>
                                <w:rPr>
                                  <w:sz w:val="16"/>
                                  <w:szCs w:val="12"/>
                                </w:rPr>
                              </w:pPr>
                            </w:p>
                            <w:p w14:paraId="6A1D9C1D" w14:textId="77777777" w:rsidR="00FC77BD" w:rsidRDefault="00FC77BD" w:rsidP="00FC77BD">
                              <w:pPr>
                                <w:rPr>
                                  <w:sz w:val="16"/>
                                  <w:szCs w:val="12"/>
                                </w:rPr>
                              </w:pPr>
                              <w:r>
                                <w:rPr>
                                  <w:sz w:val="16"/>
                                  <w:szCs w:val="12"/>
                                </w:rPr>
                                <w:t>Phone</w:t>
                              </w:r>
                            </w:p>
                            <w:p w14:paraId="0CFAFAA0" w14:textId="77777777" w:rsidR="00FC77BD" w:rsidRPr="00F930F4" w:rsidRDefault="00FC77BD" w:rsidP="00FC77BD">
                              <w:pPr>
                                <w:rPr>
                                  <w:sz w:val="12"/>
                                  <w:szCs w:val="8"/>
                                </w:rPr>
                              </w:pPr>
                            </w:p>
                            <w:p w14:paraId="136D89CB" w14:textId="77777777" w:rsidR="00FC77BD" w:rsidRDefault="00FC77BD" w:rsidP="00FC77BD">
                              <w:pPr>
                                <w:rPr>
                                  <w:sz w:val="16"/>
                                  <w:szCs w:val="12"/>
                                </w:rPr>
                              </w:pPr>
                              <w:r>
                                <w:rPr>
                                  <w:sz w:val="16"/>
                                  <w:szCs w:val="12"/>
                                </w:rPr>
                                <w:t>Department</w:t>
                              </w:r>
                            </w:p>
                            <w:p w14:paraId="6C4BF707" w14:textId="77777777" w:rsidR="00FC77BD" w:rsidRPr="00F930F4" w:rsidRDefault="00FC77BD" w:rsidP="00FC77BD">
                              <w:pPr>
                                <w:rPr>
                                  <w:sz w:val="4"/>
                                  <w:szCs w:val="2"/>
                                </w:rPr>
                              </w:pPr>
                            </w:p>
                            <w:p w14:paraId="3950AFEB" w14:textId="77777777" w:rsidR="00FC77BD" w:rsidRDefault="00FC77BD" w:rsidP="00FC77BD">
                              <w:pPr>
                                <w:rPr>
                                  <w:sz w:val="16"/>
                                  <w:szCs w:val="12"/>
                                </w:rPr>
                              </w:pPr>
                              <w:r>
                                <w:rPr>
                                  <w:sz w:val="16"/>
                                  <w:szCs w:val="12"/>
                                </w:rPr>
                                <w:t>Street</w:t>
                              </w:r>
                            </w:p>
                            <w:p w14:paraId="6779A542" w14:textId="77777777" w:rsidR="00FC77BD" w:rsidRDefault="00FC77BD" w:rsidP="00FC77BD">
                              <w:pPr>
                                <w:rPr>
                                  <w:sz w:val="16"/>
                                  <w:szCs w:val="12"/>
                                </w:rPr>
                              </w:pPr>
                            </w:p>
                            <w:p w14:paraId="40C5BB7B" w14:textId="77777777" w:rsidR="00FC77BD" w:rsidRPr="008C4AE0" w:rsidRDefault="00FC77BD" w:rsidP="00FC77BD">
                              <w:pPr>
                                <w:rPr>
                                  <w:sz w:val="16"/>
                                  <w:szCs w:val="12"/>
                                </w:rPr>
                              </w:pPr>
                              <w:r>
                                <w:rPr>
                                  <w:sz w:val="16"/>
                                  <w:szCs w:val="12"/>
                                </w:rPr>
                                <w:t>City</w:t>
                              </w:r>
                            </w:p>
                          </w:txbxContent>
                        </wps:txbx>
                        <wps:bodyPr rot="0" vert="horz" wrap="square" lIns="91440" tIns="45720" rIns="91440" bIns="45720" anchor="t" anchorCtr="0">
                          <a:noAutofit/>
                        </wps:bodyPr>
                      </wps:wsp>
                      <wps:wsp>
                        <wps:cNvPr id="332" name="Straight Connector 332"/>
                        <wps:cNvCnPr/>
                        <wps:spPr>
                          <a:xfrm flipV="1">
                            <a:off x="158262" y="98473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wps:spPr>
                          <a:xfrm flipV="1">
                            <a:off x="175846" y="1397977"/>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flipV="1">
                            <a:off x="175846" y="1828800"/>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flipV="1">
                            <a:off x="158262" y="2277208"/>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wps:spPr>
                          <a:xfrm flipV="1">
                            <a:off x="158262" y="2716823"/>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37" name="Straight Connector 337"/>
                        <wps:cNvCnPr/>
                        <wps:spPr>
                          <a:xfrm flipV="1">
                            <a:off x="175846" y="3182816"/>
                            <a:ext cx="1443391" cy="377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08EE1954" id="Group 354" o:spid="_x0000_s1222" style="position:absolute;left:0;text-align:left;margin-left:135.2pt;margin-top:27.7pt;width:137.95pt;height:289.15pt;z-index:251686912"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">
                <v:shape id="Picture 327" o:spid="_x0000_s1223"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">
                  <v:imagedata r:id="rId14" o:title=""/>
                </v:shape>
                <v:roundrect id="Rectangle: Rounded Corners 328" o:spid="_x0000_s1224"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" fillcolor="#941a1d" strokecolor="#941a1d" strokeweight="1pt">
                  <v:stroke joinstyle="miter"/>
                </v:roundrect>
                <v:rect id="Rectangle 329" o:spid="_x0000_s1225"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" fillcolor="#941a1d" strokecolor="#941a1d" strokeweight="1pt">
                  <v:textbox>
                    <w:txbxContent>
                      <w:p w14:paraId="677EA38B" w14:textId="77777777" w:rsidR="00FC77BD" w:rsidRPr="00BC32B1" w:rsidRDefault="00FC77BD" w:rsidP="00FC77BD">
                        <w:pPr>
                          <w:spacing w:after="0" w:line="240" w:lineRule="auto"/>
                          <w:rPr>
                            <w:b/>
                            <w:bCs/>
                          </w:rPr>
                        </w:pPr>
                        <w:r w:rsidRPr="00D33140">
                          <w:rPr>
                            <w:b/>
                            <w:bCs/>
                          </w:rPr>
                          <w:sym w:font="Wingdings" w:char="F0DF"/>
                        </w:r>
                      </w:p>
                    </w:txbxContent>
                  </v:textbox>
                </v:rect>
                <v:shape id="_x0000_s1226" type="#_x0000_t202" style="position:absolute;left:1143;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" filled="f" stroked="f">
                  <v:textbox>
                    <w:txbxContent>
                      <w:p w14:paraId="56CEC4CE" w14:textId="77777777" w:rsidR="00FC77BD" w:rsidRDefault="00FC77BD" w:rsidP="00FC77BD">
                        <w:pPr>
                          <w:spacing w:after="0"/>
                          <w:rPr>
                            <w:sz w:val="16"/>
                            <w:szCs w:val="12"/>
                          </w:rPr>
                        </w:pPr>
                        <w:r>
                          <w:rPr>
                            <w:sz w:val="16"/>
                            <w:szCs w:val="12"/>
                          </w:rPr>
                          <w:t>Id</w:t>
                        </w:r>
                      </w:p>
                      <w:p w14:paraId="5560FF68" w14:textId="77777777" w:rsidR="00FC77BD" w:rsidRDefault="00FC77BD" w:rsidP="00FC77BD">
                        <w:pPr>
                          <w:spacing w:after="0"/>
                          <w:rPr>
                            <w:sz w:val="16"/>
                            <w:szCs w:val="12"/>
                          </w:rPr>
                        </w:pPr>
                      </w:p>
                      <w:p w14:paraId="05332894" w14:textId="77777777" w:rsidR="00FC77BD" w:rsidRDefault="00FC77BD" w:rsidP="00FC77BD">
                        <w:pPr>
                          <w:spacing w:after="0"/>
                          <w:rPr>
                            <w:sz w:val="16"/>
                            <w:szCs w:val="12"/>
                          </w:rPr>
                        </w:pPr>
                      </w:p>
                      <w:p w14:paraId="16A8698B" w14:textId="77777777" w:rsidR="00FC77BD" w:rsidRDefault="00FC77BD" w:rsidP="00FC77BD">
                        <w:pPr>
                          <w:spacing w:after="0"/>
                          <w:rPr>
                            <w:sz w:val="16"/>
                            <w:szCs w:val="12"/>
                          </w:rPr>
                        </w:pPr>
                        <w:r>
                          <w:rPr>
                            <w:sz w:val="16"/>
                            <w:szCs w:val="12"/>
                          </w:rPr>
                          <w:t>Name</w:t>
                        </w:r>
                      </w:p>
                      <w:p w14:paraId="55E5C0AD" w14:textId="77777777" w:rsidR="00FC77BD" w:rsidRDefault="00FC77BD" w:rsidP="00FC77BD">
                        <w:pPr>
                          <w:rPr>
                            <w:sz w:val="16"/>
                            <w:szCs w:val="12"/>
                          </w:rPr>
                        </w:pPr>
                      </w:p>
                      <w:p w14:paraId="6A1D9C1D" w14:textId="77777777" w:rsidR="00FC77BD" w:rsidRDefault="00FC77BD" w:rsidP="00FC77BD">
                        <w:pPr>
                          <w:rPr>
                            <w:sz w:val="16"/>
                            <w:szCs w:val="12"/>
                          </w:rPr>
                        </w:pPr>
                        <w:r>
                          <w:rPr>
                            <w:sz w:val="16"/>
                            <w:szCs w:val="12"/>
                          </w:rPr>
                          <w:t>Phone</w:t>
                        </w:r>
                      </w:p>
                      <w:p w14:paraId="0CFAFAA0" w14:textId="77777777" w:rsidR="00FC77BD" w:rsidRPr="00F930F4" w:rsidRDefault="00FC77BD" w:rsidP="00FC77BD">
                        <w:pPr>
                          <w:rPr>
                            <w:sz w:val="12"/>
                            <w:szCs w:val="8"/>
                          </w:rPr>
                        </w:pPr>
                      </w:p>
                      <w:p w14:paraId="136D89CB" w14:textId="77777777" w:rsidR="00FC77BD" w:rsidRDefault="00FC77BD" w:rsidP="00FC77BD">
                        <w:pPr>
                          <w:rPr>
                            <w:sz w:val="16"/>
                            <w:szCs w:val="12"/>
                          </w:rPr>
                        </w:pPr>
                        <w:r>
                          <w:rPr>
                            <w:sz w:val="16"/>
                            <w:szCs w:val="12"/>
                          </w:rPr>
                          <w:t>Department</w:t>
                        </w:r>
                      </w:p>
                      <w:p w14:paraId="6C4BF707" w14:textId="77777777" w:rsidR="00FC77BD" w:rsidRPr="00F930F4" w:rsidRDefault="00FC77BD" w:rsidP="00FC77BD">
                        <w:pPr>
                          <w:rPr>
                            <w:sz w:val="4"/>
                            <w:szCs w:val="2"/>
                          </w:rPr>
                        </w:pPr>
                      </w:p>
                      <w:p w14:paraId="3950AFEB" w14:textId="77777777" w:rsidR="00FC77BD" w:rsidRDefault="00FC77BD" w:rsidP="00FC77BD">
                        <w:pPr>
                          <w:rPr>
                            <w:sz w:val="16"/>
                            <w:szCs w:val="12"/>
                          </w:rPr>
                        </w:pPr>
                        <w:r>
                          <w:rPr>
                            <w:sz w:val="16"/>
                            <w:szCs w:val="12"/>
                          </w:rPr>
                          <w:t>Street</w:t>
                        </w:r>
                      </w:p>
                      <w:p w14:paraId="6779A542" w14:textId="77777777" w:rsidR="00FC77BD" w:rsidRDefault="00FC77BD" w:rsidP="00FC77BD">
                        <w:pPr>
                          <w:rPr>
                            <w:sz w:val="16"/>
                            <w:szCs w:val="12"/>
                          </w:rPr>
                        </w:pPr>
                      </w:p>
                      <w:p w14:paraId="40C5BB7B" w14:textId="77777777" w:rsidR="00FC77BD" w:rsidRPr="008C4AE0" w:rsidRDefault="00FC77BD" w:rsidP="00FC77BD">
                        <w:pPr>
                          <w:rPr>
                            <w:sz w:val="16"/>
                            <w:szCs w:val="12"/>
                          </w:rPr>
                        </w:pPr>
                        <w:r>
                          <w:rPr>
                            <w:sz w:val="16"/>
                            <w:szCs w:val="12"/>
                          </w:rPr>
                          <w:t>City</w:t>
                        </w:r>
                      </w:p>
                    </w:txbxContent>
                  </v:textbox>
                </v:shape>
                <v:line id="Straight Connector 332" o:spid="_x0000_s1227" style="position:absolute;flip:y;visibility:visible;mso-wrap-style:square" from="1582,9847" to="16016,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" strokecolor="black [3200]" strokeweight=".5pt">
                  <v:stroke joinstyle="miter"/>
                </v:line>
                <v:line id="Straight Connector 333" o:spid="_x0000_s1228" style="position:absolute;flip:y;visibility:visible;mso-wrap-style:square" from="1758,13979" to="16192,1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" strokecolor="black [3200]" strokeweight=".5pt">
                  <v:stroke joinstyle="miter"/>
                </v:line>
                <v:line id="Straight Connector 334" o:spid="_x0000_s1229" style="position:absolute;flip:y;visibility:visible;mso-wrap-style:square" from="1758,18288" to="16192,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" strokecolor="black [3200]" strokeweight=".5pt">
                  <v:stroke joinstyle="miter"/>
                </v:line>
                <v:line id="Straight Connector 335" o:spid="_x0000_s1230" style="position:absolute;flip:y;visibility:visible;mso-wrap-style:square" from="1582,22772" to="16016,2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" strokecolor="black [3200]" strokeweight=".5pt">
                  <v:stroke joinstyle="miter"/>
                </v:line>
                <v:line id="Straight Connector 336" o:spid="_x0000_s1231" style="position:absolute;flip:y;visibility:visible;mso-wrap-style:square" from="1582,27168" to="16016,27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" strokecolor="black [3200]" strokeweight=".5pt">
                  <v:stroke joinstyle="miter"/>
                </v:line>
                <v:line id="Straight Connector 337" o:spid="_x0000_s1232" style="position:absolute;flip:y;visibility:visible;mso-wrap-style:square" from="1758,31828" to="16192,31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" strokecolor="black [3200]" strokeweight=".5pt">
                  <v:stroke joinstyle="miter"/>
                </v:line>
              </v:group>
            </w:pict>
          </mc:Fallback>
        </mc:AlternateContent>
      </w:r>
      <w:r w:rsidRPr="00FC77BD">
        <w:rPr>
          <w:rFonts w:ascii="Trebuchet MS" w:hAnsi="Trebuchet MS"/>
          <w:sz w:val="20"/>
          <w:szCs w:val="16"/>
        </w:rPr>
        <w:t>Enter Id, Name, Phone, Department, Street, City, State, Zip, and Country in the provided entries.</w:t>
      </w:r>
    </w:p>
    <w:p w14:paraId="6118C812" w14:textId="34D87F7C" w:rsidR="00FC77BD" w:rsidRPr="00FC77BD" w:rsidRDefault="00FC77BD" w:rsidP="00FC77BD">
      <w:pPr>
        <w:pStyle w:val="ListNumber"/>
        <w:numPr>
          <w:ilvl w:val="0"/>
          <w:numId w:val="0"/>
        </w:numPr>
        <w:ind w:left="720"/>
        <w:rPr>
          <w:rFonts w:ascii="Trebuchet MS" w:hAnsi="Trebuchet MS"/>
          <w:sz w:val="20"/>
          <w:szCs w:val="16"/>
        </w:rPr>
      </w:pPr>
    </w:p>
    <w:p w14:paraId="0EC03355" w14:textId="77777777" w:rsidR="00FC77BD" w:rsidRPr="00FC77BD" w:rsidRDefault="00FC77BD" w:rsidP="00FC77BD">
      <w:pPr>
        <w:pStyle w:val="ListNumber"/>
        <w:numPr>
          <w:ilvl w:val="0"/>
          <w:numId w:val="0"/>
        </w:numPr>
        <w:ind w:left="720"/>
        <w:rPr>
          <w:rFonts w:ascii="Trebuchet MS" w:hAnsi="Trebuchet MS"/>
          <w:sz w:val="20"/>
          <w:szCs w:val="16"/>
        </w:rPr>
      </w:pPr>
    </w:p>
    <w:p w14:paraId="7E7E00B8" w14:textId="77777777" w:rsidR="00FC77BD" w:rsidRPr="00FC77BD" w:rsidRDefault="00FC77BD" w:rsidP="00FC77BD">
      <w:pPr>
        <w:pStyle w:val="ListNumber"/>
        <w:numPr>
          <w:ilvl w:val="0"/>
          <w:numId w:val="0"/>
        </w:numPr>
        <w:ind w:left="720"/>
        <w:rPr>
          <w:rFonts w:ascii="Trebuchet MS" w:hAnsi="Trebuchet MS"/>
          <w:sz w:val="20"/>
          <w:szCs w:val="16"/>
        </w:rPr>
      </w:pPr>
    </w:p>
    <w:p w14:paraId="42EE7F91" w14:textId="77777777" w:rsidR="00FC77BD" w:rsidRPr="00FC77BD" w:rsidRDefault="00FC77BD" w:rsidP="00FC77BD">
      <w:pPr>
        <w:pStyle w:val="ListNumber"/>
        <w:numPr>
          <w:ilvl w:val="0"/>
          <w:numId w:val="0"/>
        </w:numPr>
        <w:ind w:left="720"/>
        <w:rPr>
          <w:rFonts w:ascii="Trebuchet MS" w:hAnsi="Trebuchet MS"/>
          <w:sz w:val="20"/>
          <w:szCs w:val="16"/>
        </w:rPr>
      </w:pPr>
    </w:p>
    <w:p w14:paraId="52A0A6BB" w14:textId="77777777" w:rsidR="00FC77BD" w:rsidRPr="00FC77BD" w:rsidRDefault="00FC77BD" w:rsidP="00FC77BD">
      <w:pPr>
        <w:pStyle w:val="ListNumber"/>
        <w:numPr>
          <w:ilvl w:val="0"/>
          <w:numId w:val="0"/>
        </w:numPr>
        <w:ind w:left="720"/>
        <w:rPr>
          <w:rFonts w:ascii="Trebuchet MS" w:hAnsi="Trebuchet MS"/>
          <w:sz w:val="20"/>
          <w:szCs w:val="16"/>
        </w:rPr>
      </w:pPr>
    </w:p>
    <w:p w14:paraId="78293197" w14:textId="77777777" w:rsidR="00FC77BD" w:rsidRPr="00FC77BD" w:rsidRDefault="00FC77BD" w:rsidP="00FC77BD">
      <w:pPr>
        <w:pStyle w:val="ListNumber"/>
        <w:numPr>
          <w:ilvl w:val="0"/>
          <w:numId w:val="0"/>
        </w:numPr>
        <w:ind w:left="720"/>
        <w:rPr>
          <w:rFonts w:ascii="Trebuchet MS" w:hAnsi="Trebuchet MS"/>
          <w:sz w:val="20"/>
          <w:szCs w:val="16"/>
        </w:rPr>
      </w:pPr>
    </w:p>
    <w:p w14:paraId="5F607001" w14:textId="77777777" w:rsidR="00FC77BD" w:rsidRPr="00FC77BD" w:rsidRDefault="00FC77BD" w:rsidP="00FC77BD">
      <w:pPr>
        <w:pStyle w:val="ListNumber"/>
        <w:numPr>
          <w:ilvl w:val="0"/>
          <w:numId w:val="0"/>
        </w:numPr>
        <w:ind w:left="720"/>
        <w:rPr>
          <w:rFonts w:ascii="Trebuchet MS" w:hAnsi="Trebuchet MS"/>
          <w:sz w:val="20"/>
          <w:szCs w:val="16"/>
        </w:rPr>
      </w:pPr>
    </w:p>
    <w:p w14:paraId="11B5C3D6" w14:textId="77777777" w:rsidR="00FC77BD" w:rsidRPr="00FC77BD" w:rsidRDefault="00FC77BD" w:rsidP="00FC77BD">
      <w:pPr>
        <w:pStyle w:val="ListNumber"/>
        <w:numPr>
          <w:ilvl w:val="0"/>
          <w:numId w:val="0"/>
        </w:numPr>
        <w:ind w:left="720"/>
        <w:rPr>
          <w:rFonts w:ascii="Trebuchet MS" w:hAnsi="Trebuchet MS"/>
          <w:sz w:val="20"/>
          <w:szCs w:val="16"/>
        </w:rPr>
      </w:pPr>
    </w:p>
    <w:p w14:paraId="0526AAAF" w14:textId="77777777" w:rsidR="00FC77BD" w:rsidRPr="00FC77BD" w:rsidRDefault="00FC77BD" w:rsidP="00FC77BD">
      <w:pPr>
        <w:pStyle w:val="ListNumber"/>
        <w:numPr>
          <w:ilvl w:val="0"/>
          <w:numId w:val="0"/>
        </w:numPr>
        <w:ind w:left="720"/>
        <w:rPr>
          <w:rFonts w:ascii="Trebuchet MS" w:hAnsi="Trebuchet MS"/>
          <w:sz w:val="20"/>
          <w:szCs w:val="16"/>
        </w:rPr>
      </w:pPr>
    </w:p>
    <w:p w14:paraId="376EA90E" w14:textId="77777777" w:rsidR="00FC77BD" w:rsidRPr="00FC77BD" w:rsidRDefault="00FC77BD" w:rsidP="00FC77BD">
      <w:pPr>
        <w:pStyle w:val="ListNumber"/>
        <w:numPr>
          <w:ilvl w:val="0"/>
          <w:numId w:val="0"/>
        </w:numPr>
        <w:ind w:left="720"/>
        <w:rPr>
          <w:rFonts w:ascii="Trebuchet MS" w:hAnsi="Trebuchet MS"/>
          <w:sz w:val="20"/>
          <w:szCs w:val="16"/>
        </w:rPr>
      </w:pPr>
    </w:p>
    <w:p w14:paraId="2B5861BE" w14:textId="77777777" w:rsidR="00FC77BD" w:rsidRPr="00FC77BD" w:rsidRDefault="00FC77BD" w:rsidP="00FC77BD">
      <w:pPr>
        <w:pStyle w:val="ListNumber"/>
        <w:numPr>
          <w:ilvl w:val="0"/>
          <w:numId w:val="0"/>
        </w:numPr>
        <w:ind w:left="720"/>
        <w:rPr>
          <w:rFonts w:ascii="Trebuchet MS" w:hAnsi="Trebuchet MS"/>
          <w:sz w:val="20"/>
          <w:szCs w:val="16"/>
        </w:rPr>
      </w:pPr>
    </w:p>
    <w:p w14:paraId="78AA7FD3" w14:textId="77777777" w:rsidR="00FC77BD" w:rsidRPr="00FC77BD" w:rsidRDefault="00FC77BD" w:rsidP="00FC77BD">
      <w:pPr>
        <w:pStyle w:val="ListNumber"/>
        <w:numPr>
          <w:ilvl w:val="0"/>
          <w:numId w:val="0"/>
        </w:numPr>
        <w:ind w:left="720"/>
        <w:rPr>
          <w:rFonts w:ascii="Trebuchet MS" w:hAnsi="Trebuchet MS"/>
          <w:sz w:val="20"/>
          <w:szCs w:val="16"/>
        </w:rPr>
      </w:pPr>
    </w:p>
    <w:p w14:paraId="3FF6BEA2" w14:textId="77777777" w:rsidR="00FC77BD" w:rsidRPr="00FC77BD" w:rsidRDefault="00FC77BD" w:rsidP="00FC77BD">
      <w:pPr>
        <w:pStyle w:val="ListNumber"/>
        <w:numPr>
          <w:ilvl w:val="0"/>
          <w:numId w:val="0"/>
        </w:numPr>
        <w:ind w:left="720"/>
        <w:rPr>
          <w:rFonts w:ascii="Trebuchet MS" w:hAnsi="Trebuchet MS"/>
          <w:sz w:val="20"/>
          <w:szCs w:val="16"/>
        </w:rPr>
      </w:pPr>
    </w:p>
    <w:p w14:paraId="77FC25CA" w14:textId="6F8533AA" w:rsidR="00FC77BD" w:rsidRPr="00FC77BD" w:rsidRDefault="00FC77BD" w:rsidP="00FC77BD">
      <w:pPr>
        <w:pStyle w:val="ListNumber"/>
        <w:numPr>
          <w:ilvl w:val="0"/>
          <w:numId w:val="10"/>
        </w:numPr>
        <w:rPr>
          <w:rFonts w:ascii="Trebuchet MS" w:hAnsi="Trebuchet MS"/>
          <w:sz w:val="20"/>
          <w:szCs w:val="16"/>
        </w:rPr>
      </w:pPr>
      <w:r w:rsidRPr="00FC77BD">
        <w:rPr>
          <w:rFonts w:ascii="Trebuchet MS" w:hAnsi="Trebuchet MS"/>
          <w:sz w:val="20"/>
          <w:szCs w:val="16"/>
        </w:rPr>
        <w:lastRenderedPageBreak/>
        <w:t>Click on [Save] button to add the new staff.</w:t>
      </w:r>
    </w:p>
    <w:p w14:paraId="1F42A787" w14:textId="641C024F" w:rsidR="00FC77BD" w:rsidRPr="00FC77BD" w:rsidRDefault="00FC77BD" w:rsidP="00FC77BD">
      <w:pPr>
        <w:pStyle w:val="ListNumber"/>
        <w:numPr>
          <w:ilvl w:val="0"/>
          <w:numId w:val="0"/>
        </w:numPr>
        <w:ind w:left="720"/>
        <w:rPr>
          <w:rFonts w:ascii="Trebuchet MS" w:hAnsi="Trebuchet MS"/>
          <w:sz w:val="20"/>
          <w:szCs w:val="16"/>
          <w:lang w:eastAsia="en-AU"/>
        </w:rPr>
      </w:pPr>
      <w:r w:rsidRPr="00FC77BD">
        <w:rPr>
          <w:rFonts w:ascii="Trebuchet MS" w:hAnsi="Trebuchet MS"/>
          <w:noProof/>
          <w:sz w:val="20"/>
          <w:szCs w:val="16"/>
          <w:lang w:eastAsia="en-AU"/>
        </w:rPr>
        <mc:AlternateContent>
          <mc:Choice Requires="wpg">
            <w:drawing>
              <wp:anchor distT="0" distB="0" distL="114300" distR="114300" simplePos="0" relativeHeight="251687936" behindDoc="0" locked="0" layoutInCell="1" allowOverlap="1" wp14:anchorId="28FD8CA9" wp14:editId="0B8647FE">
                <wp:simplePos x="0" y="0"/>
                <wp:positionH relativeFrom="margin">
                  <wp:align>center</wp:align>
                </wp:positionH>
                <wp:positionV relativeFrom="paragraph">
                  <wp:posOffset>21556</wp:posOffset>
                </wp:positionV>
                <wp:extent cx="1751330" cy="3671570"/>
                <wp:effectExtent l="0" t="0" r="1270" b="5080"/>
                <wp:wrapNone/>
                <wp:docPr id="355" name="Group 355"/>
                <wp:cNvGraphicFramePr/>
                <a:graphic xmlns:a="http://schemas.openxmlformats.org/drawingml/2006/main">
                  <a:graphicData uri="http://schemas.microsoft.com/office/word/2010/wordprocessingGroup">
                    <wpg:wgp>
                      <wpg:cNvGrpSpPr/>
                      <wpg:grpSpPr>
                        <a:xfrm>
                          <a:off x="0" y="0"/>
                          <a:ext cx="1751330" cy="3671570"/>
                          <a:chOff x="0" y="0"/>
                          <a:chExt cx="1751330" cy="3671570"/>
                        </a:xfrm>
                      </wpg:grpSpPr>
                      <pic:pic xmlns:pic="http://schemas.openxmlformats.org/drawingml/2006/picture">
                        <pic:nvPicPr>
                          <pic:cNvPr id="339" name="Picture 33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330" cy="3671570"/>
                          </a:xfrm>
                          <a:prstGeom prst="rect">
                            <a:avLst/>
                          </a:prstGeom>
                        </pic:spPr>
                      </pic:pic>
                      <wps:wsp>
                        <wps:cNvPr id="340" name="Text Box 2"/>
                        <wps:cNvSpPr txBox="1">
                          <a:spLocks noChangeArrowheads="1"/>
                        </wps:cNvSpPr>
                        <wps:spPr bwMode="auto">
                          <a:xfrm>
                            <a:off x="114300" y="483577"/>
                            <a:ext cx="1571157" cy="2927519"/>
                          </a:xfrm>
                          <a:prstGeom prst="rect">
                            <a:avLst/>
                          </a:prstGeom>
                          <a:noFill/>
                          <a:ln w="9525">
                            <a:noFill/>
                            <a:miter lim="800000"/>
                            <a:headEnd/>
                            <a:tailEnd/>
                          </a:ln>
                        </wps:spPr>
                        <wps:txbx>
                          <w:txbxContent>
                            <w:p w14:paraId="7286037E" w14:textId="77777777" w:rsidR="00FC77BD" w:rsidRDefault="00FC77BD" w:rsidP="00FC77BD">
                              <w:pPr>
                                <w:spacing w:after="0"/>
                                <w:rPr>
                                  <w:sz w:val="16"/>
                                  <w:szCs w:val="12"/>
                                </w:rPr>
                              </w:pPr>
                              <w:r>
                                <w:rPr>
                                  <w:sz w:val="16"/>
                                  <w:szCs w:val="12"/>
                                </w:rPr>
                                <w:t>City</w:t>
                              </w:r>
                            </w:p>
                            <w:p w14:paraId="1A40E01A" w14:textId="77777777" w:rsidR="00FC77BD" w:rsidRDefault="00FC77BD" w:rsidP="00FC77BD">
                              <w:pPr>
                                <w:spacing w:after="0"/>
                                <w:rPr>
                                  <w:sz w:val="16"/>
                                  <w:szCs w:val="12"/>
                                </w:rPr>
                              </w:pPr>
                            </w:p>
                            <w:p w14:paraId="45E20B81" w14:textId="77777777" w:rsidR="00FC77BD" w:rsidRDefault="00FC77BD" w:rsidP="00FC77BD">
                              <w:pPr>
                                <w:spacing w:after="0"/>
                                <w:rPr>
                                  <w:sz w:val="16"/>
                                  <w:szCs w:val="12"/>
                                </w:rPr>
                              </w:pPr>
                            </w:p>
                            <w:p w14:paraId="0BE02756" w14:textId="77777777" w:rsidR="00FC77BD" w:rsidRDefault="00FC77BD" w:rsidP="00FC77BD">
                              <w:pPr>
                                <w:spacing w:after="0"/>
                                <w:rPr>
                                  <w:sz w:val="16"/>
                                  <w:szCs w:val="12"/>
                                </w:rPr>
                              </w:pPr>
                              <w:r>
                                <w:rPr>
                                  <w:sz w:val="16"/>
                                  <w:szCs w:val="12"/>
                                </w:rPr>
                                <w:t>State</w:t>
                              </w:r>
                            </w:p>
                            <w:p w14:paraId="3151CF0E" w14:textId="77777777" w:rsidR="00FC77BD" w:rsidRDefault="00FC77BD" w:rsidP="00FC77BD">
                              <w:pPr>
                                <w:rPr>
                                  <w:sz w:val="16"/>
                                  <w:szCs w:val="12"/>
                                </w:rPr>
                              </w:pPr>
                            </w:p>
                            <w:p w14:paraId="2A812A7F" w14:textId="77777777" w:rsidR="00FC77BD" w:rsidRDefault="00FC77BD" w:rsidP="00FC77BD">
                              <w:pPr>
                                <w:rPr>
                                  <w:sz w:val="16"/>
                                  <w:szCs w:val="12"/>
                                </w:rPr>
                              </w:pPr>
                              <w:r>
                                <w:rPr>
                                  <w:sz w:val="16"/>
                                  <w:szCs w:val="12"/>
                                </w:rPr>
                                <w:t>Zip</w:t>
                              </w:r>
                            </w:p>
                            <w:p w14:paraId="38481EE2" w14:textId="77777777" w:rsidR="00FC77BD" w:rsidRDefault="00FC77BD" w:rsidP="00FC77BD">
                              <w:pPr>
                                <w:rPr>
                                  <w:sz w:val="16"/>
                                  <w:szCs w:val="12"/>
                                </w:rPr>
                              </w:pPr>
                            </w:p>
                            <w:p w14:paraId="41D58849" w14:textId="77777777" w:rsidR="00FC77BD" w:rsidRDefault="00FC77BD" w:rsidP="00FC77BD">
                              <w:pPr>
                                <w:rPr>
                                  <w:sz w:val="16"/>
                                  <w:szCs w:val="12"/>
                                </w:rPr>
                              </w:pPr>
                              <w:r>
                                <w:rPr>
                                  <w:sz w:val="16"/>
                                  <w:szCs w:val="12"/>
                                </w:rPr>
                                <w:t>Country</w:t>
                              </w:r>
                            </w:p>
                            <w:p w14:paraId="37DA3D99" w14:textId="77777777" w:rsidR="00FC77BD" w:rsidRDefault="00FC77BD" w:rsidP="00FC77BD">
                              <w:pPr>
                                <w:rPr>
                                  <w:sz w:val="16"/>
                                  <w:szCs w:val="12"/>
                                </w:rPr>
                              </w:pPr>
                            </w:p>
                            <w:p w14:paraId="4A79F1B2" w14:textId="77777777" w:rsidR="00FC77BD" w:rsidRDefault="00FC77BD" w:rsidP="00FC77BD"/>
                          </w:txbxContent>
                        </wps:txbx>
                        <wps:bodyPr rot="0" vert="horz" wrap="square" lIns="91440" tIns="45720" rIns="91440" bIns="45720" anchor="t" anchorCtr="0">
                          <a:noAutofit/>
                        </wps:bodyPr>
                      </wps:wsp>
                      <wps:wsp>
                        <wps:cNvPr id="341" name="Straight Connector 341"/>
                        <wps:cNvCnPr/>
                        <wps:spPr>
                          <a:xfrm flipV="1">
                            <a:off x="158262" y="844062"/>
                            <a:ext cx="144296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42" name="Straight Connector 342"/>
                        <wps:cNvCnPr/>
                        <wps:spPr>
                          <a:xfrm flipV="1">
                            <a:off x="175846" y="1310054"/>
                            <a:ext cx="144292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flipV="1">
                            <a:off x="175846" y="1758462"/>
                            <a:ext cx="144296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Rectangle: Rounded Corners 345"/>
                        <wps:cNvSpPr/>
                        <wps:spPr>
                          <a:xfrm>
                            <a:off x="87923" y="211016"/>
                            <a:ext cx="1571157" cy="342863"/>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ectangle 346"/>
                        <wps:cNvSpPr/>
                        <wps:spPr>
                          <a:xfrm>
                            <a:off x="105508" y="228600"/>
                            <a:ext cx="371364" cy="295243"/>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315D0" w14:textId="77777777" w:rsidR="00FC77BD" w:rsidRPr="00BC32B1" w:rsidRDefault="00FC77BD" w:rsidP="00FC77BD">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Straight Connector 344"/>
                        <wps:cNvCnPr/>
                        <wps:spPr>
                          <a:xfrm flipV="1">
                            <a:off x="158262" y="2215662"/>
                            <a:ext cx="144292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347" name="Rectangle 347"/>
                        <wps:cNvSpPr/>
                        <wps:spPr>
                          <a:xfrm>
                            <a:off x="145073" y="2394439"/>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51CB5824" w14:textId="77777777" w:rsidR="00FC77BD" w:rsidRPr="00D5437D" w:rsidRDefault="00FC77BD" w:rsidP="00FC77BD">
                              <w:pPr>
                                <w:spacing w:after="0"/>
                                <w:jc w:val="center"/>
                                <w:rPr>
                                  <w:sz w:val="18"/>
                                  <w:szCs w:val="14"/>
                                </w:rPr>
                              </w:pPr>
                              <w:r w:rsidRPr="00D5437D">
                                <w:rPr>
                                  <w:sz w:val="18"/>
                                  <w:szCs w:val="1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145073" y="2754923"/>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2990056B" w14:textId="77777777" w:rsidR="00FC77BD" w:rsidRPr="00D5437D" w:rsidRDefault="00FC77BD" w:rsidP="00FC77BD">
                              <w:pPr>
                                <w:spacing w:after="0"/>
                                <w:jc w:val="center"/>
                                <w:rPr>
                                  <w:sz w:val="18"/>
                                  <w:szCs w:val="14"/>
                                </w:rPr>
                              </w:pPr>
                              <w:r>
                                <w:rPr>
                                  <w:sz w:val="18"/>
                                  <w:szCs w:val="1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145073" y="3132993"/>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6F4D6668" w14:textId="77777777" w:rsidR="00FC77BD" w:rsidRPr="00D5437D" w:rsidRDefault="00FC77BD" w:rsidP="00FC77BD">
                              <w:pPr>
                                <w:spacing w:after="0"/>
                                <w:jc w:val="center"/>
                                <w:rPr>
                                  <w:sz w:val="18"/>
                                  <w:szCs w:val="14"/>
                                </w:rPr>
                              </w:pPr>
                              <w:r>
                                <w:rPr>
                                  <w:sz w:val="18"/>
                                  <w:szCs w:val="14"/>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ext Box 2"/>
                        <wps:cNvSpPr txBox="1">
                          <a:spLocks noChangeArrowheads="1"/>
                        </wps:cNvSpPr>
                        <wps:spPr bwMode="auto">
                          <a:xfrm>
                            <a:off x="115765" y="2331427"/>
                            <a:ext cx="1502801" cy="360143"/>
                          </a:xfrm>
                          <a:prstGeom prst="rect">
                            <a:avLst/>
                          </a:prstGeom>
                          <a:noFill/>
                          <a:ln w="38100">
                            <a:solidFill>
                              <a:srgbClr val="FFFF00"/>
                            </a:solidFill>
                            <a:miter lim="800000"/>
                            <a:headEnd/>
                            <a:tailEnd/>
                          </a:ln>
                        </wps:spPr>
                        <wps:txbx>
                          <w:txbxContent>
                            <w:p w14:paraId="559ED291" w14:textId="77777777" w:rsidR="00FC77BD" w:rsidRDefault="00FC77BD" w:rsidP="00FC77BD"/>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28FD8CA9" id="Group 355" o:spid="_x0000_s1233" style="position:absolute;left:0;text-align:left;margin-left:0;margin-top:1.7pt;width:137.9pt;height:289.1pt;z-index:251687936;mso-position-horizontal:center;mso-position-horizontal-relative:margin" coordsize="17513,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">
                <v:shape id="Picture 339" o:spid="_x0000_s1234" type="#_x0000_t75" style="position:absolute;width:17513;height:3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">
                  <v:imagedata r:id="rId14" o:title=""/>
                </v:shape>
                <v:shape id="_x0000_s1235" type="#_x0000_t202" style="position:absolute;left:1143;top:4835;width:15711;height:29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" filled="f" stroked="f">
                  <v:textbox>
                    <w:txbxContent>
                      <w:p w14:paraId="7286037E" w14:textId="77777777" w:rsidR="00FC77BD" w:rsidRDefault="00FC77BD" w:rsidP="00FC77BD">
                        <w:pPr>
                          <w:spacing w:after="0"/>
                          <w:rPr>
                            <w:sz w:val="16"/>
                            <w:szCs w:val="12"/>
                          </w:rPr>
                        </w:pPr>
                        <w:r>
                          <w:rPr>
                            <w:sz w:val="16"/>
                            <w:szCs w:val="12"/>
                          </w:rPr>
                          <w:t>City</w:t>
                        </w:r>
                      </w:p>
                      <w:p w14:paraId="1A40E01A" w14:textId="77777777" w:rsidR="00FC77BD" w:rsidRDefault="00FC77BD" w:rsidP="00FC77BD">
                        <w:pPr>
                          <w:spacing w:after="0"/>
                          <w:rPr>
                            <w:sz w:val="16"/>
                            <w:szCs w:val="12"/>
                          </w:rPr>
                        </w:pPr>
                      </w:p>
                      <w:p w14:paraId="45E20B81" w14:textId="77777777" w:rsidR="00FC77BD" w:rsidRDefault="00FC77BD" w:rsidP="00FC77BD">
                        <w:pPr>
                          <w:spacing w:after="0"/>
                          <w:rPr>
                            <w:sz w:val="16"/>
                            <w:szCs w:val="12"/>
                          </w:rPr>
                        </w:pPr>
                      </w:p>
                      <w:p w14:paraId="0BE02756" w14:textId="77777777" w:rsidR="00FC77BD" w:rsidRDefault="00FC77BD" w:rsidP="00FC77BD">
                        <w:pPr>
                          <w:spacing w:after="0"/>
                          <w:rPr>
                            <w:sz w:val="16"/>
                            <w:szCs w:val="12"/>
                          </w:rPr>
                        </w:pPr>
                        <w:r>
                          <w:rPr>
                            <w:sz w:val="16"/>
                            <w:szCs w:val="12"/>
                          </w:rPr>
                          <w:t>State</w:t>
                        </w:r>
                      </w:p>
                      <w:p w14:paraId="3151CF0E" w14:textId="77777777" w:rsidR="00FC77BD" w:rsidRDefault="00FC77BD" w:rsidP="00FC77BD">
                        <w:pPr>
                          <w:rPr>
                            <w:sz w:val="16"/>
                            <w:szCs w:val="12"/>
                          </w:rPr>
                        </w:pPr>
                      </w:p>
                      <w:p w14:paraId="2A812A7F" w14:textId="77777777" w:rsidR="00FC77BD" w:rsidRDefault="00FC77BD" w:rsidP="00FC77BD">
                        <w:pPr>
                          <w:rPr>
                            <w:sz w:val="16"/>
                            <w:szCs w:val="12"/>
                          </w:rPr>
                        </w:pPr>
                        <w:r>
                          <w:rPr>
                            <w:sz w:val="16"/>
                            <w:szCs w:val="12"/>
                          </w:rPr>
                          <w:t>Zip</w:t>
                        </w:r>
                      </w:p>
                      <w:p w14:paraId="38481EE2" w14:textId="77777777" w:rsidR="00FC77BD" w:rsidRDefault="00FC77BD" w:rsidP="00FC77BD">
                        <w:pPr>
                          <w:rPr>
                            <w:sz w:val="16"/>
                            <w:szCs w:val="12"/>
                          </w:rPr>
                        </w:pPr>
                      </w:p>
                      <w:p w14:paraId="41D58849" w14:textId="77777777" w:rsidR="00FC77BD" w:rsidRDefault="00FC77BD" w:rsidP="00FC77BD">
                        <w:pPr>
                          <w:rPr>
                            <w:sz w:val="16"/>
                            <w:szCs w:val="12"/>
                          </w:rPr>
                        </w:pPr>
                        <w:r>
                          <w:rPr>
                            <w:sz w:val="16"/>
                            <w:szCs w:val="12"/>
                          </w:rPr>
                          <w:t>Country</w:t>
                        </w:r>
                      </w:p>
                      <w:p w14:paraId="37DA3D99" w14:textId="77777777" w:rsidR="00FC77BD" w:rsidRDefault="00FC77BD" w:rsidP="00FC77BD">
                        <w:pPr>
                          <w:rPr>
                            <w:sz w:val="16"/>
                            <w:szCs w:val="12"/>
                          </w:rPr>
                        </w:pPr>
                      </w:p>
                      <w:p w14:paraId="4A79F1B2" w14:textId="77777777" w:rsidR="00FC77BD" w:rsidRDefault="00FC77BD" w:rsidP="00FC77BD"/>
                    </w:txbxContent>
                  </v:textbox>
                </v:shape>
                <v:line id="Straight Connector 341" o:spid="_x0000_s1236" style="position:absolute;flip:y;visibility:visible;mso-wrap-style:square" from="1582,8440" to="16012,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" strokecolor="black [3200]" strokeweight=".5pt">
                  <v:stroke joinstyle="miter"/>
                </v:line>
                <v:line id="Straight Connector 342" o:spid="_x0000_s1237" style="position:absolute;flip:y;visibility:visible;mso-wrap-style:square" from="1758,13100" to="16187,13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" strokecolor="black [3200]" strokeweight=".5pt">
                  <v:stroke joinstyle="miter"/>
                </v:line>
                <v:line id="Straight Connector 343" o:spid="_x0000_s1238" style="position:absolute;flip:y;visibility:visible;mso-wrap-style:square" from="1758,17584" to="16188,17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" strokecolor="black [3200]" strokeweight=".5pt">
                  <v:stroke joinstyle="miter"/>
                </v:line>
                <v:roundrect id="Rectangle: Rounded Corners 345" o:spid="_x0000_s1239" style="position:absolute;left:879;top:2110;width:15711;height:34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" fillcolor="#941a1d" strokecolor="#941a1d" strokeweight="1pt">
                  <v:stroke joinstyle="miter"/>
                </v:roundrect>
                <v:rect id="Rectangle 346" o:spid="_x0000_s1240" style="position:absolute;left:1055;top:2286;width:371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" fillcolor="#941a1d" strokecolor="#941a1d" strokeweight="1pt">
                  <v:textbox>
                    <w:txbxContent>
                      <w:p w14:paraId="255315D0" w14:textId="77777777" w:rsidR="00FC77BD" w:rsidRPr="00BC32B1" w:rsidRDefault="00FC77BD" w:rsidP="00FC77BD">
                        <w:pPr>
                          <w:spacing w:after="0" w:line="240" w:lineRule="auto"/>
                          <w:rPr>
                            <w:b/>
                            <w:bCs/>
                          </w:rPr>
                        </w:pPr>
                        <w:r w:rsidRPr="00D33140">
                          <w:rPr>
                            <w:b/>
                            <w:bCs/>
                          </w:rPr>
                          <w:sym w:font="Wingdings" w:char="F0DF"/>
                        </w:r>
                      </w:p>
                    </w:txbxContent>
                  </v:textbox>
                </v:rect>
                <v:line id="Straight Connector 344" o:spid="_x0000_s1241" style="position:absolute;flip:y;visibility:visible;mso-wrap-style:square" from="1582,22156" to="16011,22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" strokecolor="black [3200]" strokeweight=".5pt">
                  <v:stroke joinstyle="miter"/>
                </v:line>
                <v:rect id="Rectangle 347" o:spid="_x0000_s1242" style="position:absolute;left:1450;top:23944;width:1459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51CB5824" w14:textId="77777777" w:rsidR="00FC77BD" w:rsidRPr="00D5437D" w:rsidRDefault="00FC77BD" w:rsidP="00FC77BD">
                        <w:pPr>
                          <w:spacing w:after="0"/>
                          <w:jc w:val="center"/>
                          <w:rPr>
                            <w:sz w:val="18"/>
                            <w:szCs w:val="14"/>
                          </w:rPr>
                        </w:pPr>
                        <w:r w:rsidRPr="00D5437D">
                          <w:rPr>
                            <w:sz w:val="18"/>
                            <w:szCs w:val="14"/>
                          </w:rPr>
                          <w:t>SAVE</w:t>
                        </w:r>
                      </w:p>
                    </w:txbxContent>
                  </v:textbox>
                </v:rect>
                <v:rect id="Rectangle 348" o:spid="_x0000_s1243" style="position:absolute;left:1450;top:27549;width:1459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" fillcolor="#555 [2160]" stroked="f" strokeweight=".5pt">
                  <v:fill color2="#313131 [2608]" rotate="t" colors="0 #9b9b9b;.5 #8e8e8e;1 #797979" focus="100%" type="gradient">
                    <o:fill v:ext="view" type="gradientUnscaled"/>
                  </v:fill>
                  <v:textbox>
                    <w:txbxContent>
                      <w:p w14:paraId="2990056B" w14:textId="77777777" w:rsidR="00FC77BD" w:rsidRPr="00D5437D" w:rsidRDefault="00FC77BD" w:rsidP="00FC77BD">
                        <w:pPr>
                          <w:spacing w:after="0"/>
                          <w:jc w:val="center"/>
                          <w:rPr>
                            <w:sz w:val="18"/>
                            <w:szCs w:val="14"/>
                          </w:rPr>
                        </w:pPr>
                        <w:r>
                          <w:rPr>
                            <w:sz w:val="18"/>
                            <w:szCs w:val="14"/>
                          </w:rPr>
                          <w:t>DELETE</w:t>
                        </w:r>
                      </w:p>
                    </w:txbxContent>
                  </v:textbox>
                </v:rect>
                <v:rect id="Rectangle 349" o:spid="_x0000_s1244" style="position:absolute;left:1450;top:31329;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6F4D6668" w14:textId="77777777" w:rsidR="00FC77BD" w:rsidRPr="00D5437D" w:rsidRDefault="00FC77BD" w:rsidP="00FC77BD">
                        <w:pPr>
                          <w:spacing w:after="0"/>
                          <w:jc w:val="center"/>
                          <w:rPr>
                            <w:sz w:val="18"/>
                            <w:szCs w:val="14"/>
                          </w:rPr>
                        </w:pPr>
                        <w:r>
                          <w:rPr>
                            <w:sz w:val="18"/>
                            <w:szCs w:val="14"/>
                          </w:rPr>
                          <w:t>CANCEL</w:t>
                        </w:r>
                      </w:p>
                    </w:txbxContent>
                  </v:textbox>
                </v:rect>
                <v:shape id="_x0000_s1245" type="#_x0000_t202" style="position:absolute;left:1157;top:23314;width:15028;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" filled="f" strokecolor="yellow" strokeweight="3pt">
                  <v:textbox>
                    <w:txbxContent>
                      <w:p w14:paraId="559ED291" w14:textId="77777777" w:rsidR="00FC77BD" w:rsidRDefault="00FC77BD" w:rsidP="00FC77BD"/>
                    </w:txbxContent>
                  </v:textbox>
                </v:shape>
                <w10:wrap anchorx="margin"/>
              </v:group>
            </w:pict>
          </mc:Fallback>
        </mc:AlternateContent>
      </w:r>
    </w:p>
    <w:p w14:paraId="5B21A44F"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34A9425E"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5C63D78E"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7D514065"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31204C6B"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3F2063BC"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589F0C58"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68A97F22"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497F1C29"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2C681E72" w14:textId="453D5769" w:rsidR="00FC77BD" w:rsidRDefault="00FC77BD" w:rsidP="00FC77BD">
      <w:pPr>
        <w:pStyle w:val="ListNumber"/>
        <w:numPr>
          <w:ilvl w:val="0"/>
          <w:numId w:val="0"/>
        </w:numPr>
        <w:ind w:left="720"/>
        <w:rPr>
          <w:rFonts w:ascii="Trebuchet MS" w:hAnsi="Trebuchet MS"/>
          <w:sz w:val="20"/>
          <w:szCs w:val="16"/>
          <w:lang w:eastAsia="en-AU"/>
        </w:rPr>
      </w:pPr>
    </w:p>
    <w:p w14:paraId="5D4F387A" w14:textId="7F04D154" w:rsidR="00FC77BD" w:rsidRDefault="00FC77BD" w:rsidP="00FC77BD">
      <w:pPr>
        <w:pStyle w:val="ListNumber"/>
        <w:numPr>
          <w:ilvl w:val="0"/>
          <w:numId w:val="0"/>
        </w:numPr>
        <w:ind w:left="720"/>
        <w:rPr>
          <w:rFonts w:ascii="Trebuchet MS" w:hAnsi="Trebuchet MS"/>
          <w:sz w:val="20"/>
          <w:szCs w:val="16"/>
          <w:lang w:eastAsia="en-AU"/>
        </w:rPr>
      </w:pPr>
    </w:p>
    <w:p w14:paraId="76DF80F2"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3164D52E"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0453106B"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01A99006" w14:textId="77777777" w:rsidR="00FC77BD" w:rsidRPr="00FC77BD" w:rsidRDefault="00FC77BD" w:rsidP="00FC77BD">
      <w:pPr>
        <w:pStyle w:val="ListNumber"/>
        <w:numPr>
          <w:ilvl w:val="0"/>
          <w:numId w:val="10"/>
        </w:numPr>
        <w:rPr>
          <w:rFonts w:ascii="Trebuchet MS" w:hAnsi="Trebuchet MS"/>
          <w:sz w:val="20"/>
          <w:szCs w:val="16"/>
          <w:lang w:eastAsia="en-AU"/>
        </w:rPr>
      </w:pPr>
      <w:r w:rsidRPr="00FC77BD">
        <w:rPr>
          <w:rFonts w:ascii="Trebuchet MS" w:hAnsi="Trebuchet MS"/>
          <w:sz w:val="20"/>
          <w:szCs w:val="16"/>
          <w:lang w:eastAsia="en-AU"/>
        </w:rPr>
        <w:t>You will see a confirmation message that you have successfully added the staff contact.</w:t>
      </w:r>
    </w:p>
    <w:p w14:paraId="6106DDAA" w14:textId="77777777" w:rsidR="00FC77BD" w:rsidRPr="00FC77BD" w:rsidRDefault="00FC77BD" w:rsidP="00FC77BD">
      <w:pPr>
        <w:pStyle w:val="ListNumber"/>
        <w:numPr>
          <w:ilvl w:val="0"/>
          <w:numId w:val="0"/>
        </w:numPr>
        <w:ind w:left="720"/>
        <w:rPr>
          <w:rFonts w:ascii="Trebuchet MS" w:hAnsi="Trebuchet MS"/>
          <w:sz w:val="20"/>
          <w:szCs w:val="16"/>
          <w:lang w:eastAsia="en-AU"/>
        </w:rPr>
      </w:pPr>
      <w:r w:rsidRPr="00FC77BD">
        <w:rPr>
          <w:rFonts w:ascii="Trebuchet MS" w:hAnsi="Trebuchet MS"/>
          <w:noProof/>
          <w:sz w:val="20"/>
          <w:szCs w:val="16"/>
        </w:rPr>
        <mc:AlternateContent>
          <mc:Choice Requires="wps">
            <w:drawing>
              <wp:anchor distT="0" distB="0" distL="114300" distR="114300" simplePos="0" relativeHeight="251688960" behindDoc="0" locked="0" layoutInCell="1" allowOverlap="1" wp14:anchorId="722BA158" wp14:editId="3984805D">
                <wp:simplePos x="0" y="0"/>
                <wp:positionH relativeFrom="column">
                  <wp:posOffset>474638</wp:posOffset>
                </wp:positionH>
                <wp:positionV relativeFrom="paragraph">
                  <wp:posOffset>30773</wp:posOffset>
                </wp:positionV>
                <wp:extent cx="2092325" cy="1257209"/>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2325" cy="1257209"/>
                        </a:xfrm>
                        <a:prstGeom prst="rect">
                          <a:avLst/>
                        </a:prstGeom>
                        <a:solidFill>
                          <a:srgbClr val="FFFFFF"/>
                        </a:solidFill>
                        <a:ln w="9525">
                          <a:solidFill>
                            <a:srgbClr val="000000"/>
                          </a:solidFill>
                          <a:miter lim="800000"/>
                          <a:headEnd/>
                          <a:tailEnd/>
                        </a:ln>
                      </wps:spPr>
                      <wps:txbx>
                        <w:txbxContent>
                          <w:p w14:paraId="424295AB" w14:textId="77777777" w:rsidR="00FC77BD" w:rsidRPr="00EB1940" w:rsidRDefault="00FC77BD" w:rsidP="00FC77BD">
                            <w:pPr>
                              <w:rPr>
                                <w:b/>
                                <w:bCs/>
                              </w:rPr>
                            </w:pPr>
                            <w:r w:rsidRPr="00EB1940">
                              <w:rPr>
                                <w:b/>
                                <w:bCs/>
                              </w:rPr>
                              <w:t>Info</w:t>
                            </w:r>
                          </w:p>
                          <w:p w14:paraId="0F749019" w14:textId="77777777" w:rsidR="00FC77BD" w:rsidRPr="00EB1940" w:rsidRDefault="00FC77BD" w:rsidP="00FC77BD">
                            <w:r w:rsidRPr="00EB1940">
                              <w:rPr>
                                <w:sz w:val="22"/>
                                <w:szCs w:val="18"/>
                              </w:rPr>
                              <w:t xml:space="preserve">You have successfully </w:t>
                            </w:r>
                            <w:r>
                              <w:rPr>
                                <w:sz w:val="22"/>
                                <w:szCs w:val="18"/>
                              </w:rPr>
                              <w:t>added</w:t>
                            </w:r>
                            <w:r w:rsidRPr="00EB1940">
                              <w:rPr>
                                <w:sz w:val="22"/>
                                <w:szCs w:val="18"/>
                              </w:rPr>
                              <w:t xml:space="preserve"> Jia Kim</w:t>
                            </w:r>
                          </w:p>
                          <w:p w14:paraId="05C8D3CC" w14:textId="77777777" w:rsidR="00FC77BD" w:rsidRPr="00EB1940" w:rsidRDefault="00FC77BD" w:rsidP="00FC77BD">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a:graphicData>
                </a:graphic>
              </wp:anchor>
            </w:drawing>
          </mc:Choice>
          <mc:Fallback xmlns:w16cex="http://schemas.microsoft.com/office/word/2018/wordml/cex" xmlns:w16="http://schemas.microsoft.com/office/word/2018/wordml">
            <w:pict>
              <v:shape w14:anchorId="722BA158" id="Text Box 2" o:spid="_x0000_s1246" type="#_x0000_t202" style="position:absolute;left:0;text-align:left;margin-left:37.35pt;margin-top:2.4pt;width:164.75pt;height:9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">
                <v:textbox>
                  <w:txbxContent>
                    <w:p w14:paraId="424295AB" w14:textId="77777777" w:rsidR="00FC77BD" w:rsidRPr="00EB1940" w:rsidRDefault="00FC77BD" w:rsidP="00FC77BD">
                      <w:pPr>
                        <w:rPr>
                          <w:b/>
                          <w:bCs/>
                        </w:rPr>
                      </w:pPr>
                      <w:r w:rsidRPr="00EB1940">
                        <w:rPr>
                          <w:b/>
                          <w:bCs/>
                        </w:rPr>
                        <w:t>Info</w:t>
                      </w:r>
                    </w:p>
                    <w:p w14:paraId="0F749019" w14:textId="77777777" w:rsidR="00FC77BD" w:rsidRPr="00EB1940" w:rsidRDefault="00FC77BD" w:rsidP="00FC77BD">
                      <w:r w:rsidRPr="00EB1940">
                        <w:rPr>
                          <w:sz w:val="22"/>
                          <w:szCs w:val="18"/>
                        </w:rPr>
                        <w:t xml:space="preserve">You have successfully </w:t>
                      </w:r>
                      <w:r>
                        <w:rPr>
                          <w:sz w:val="22"/>
                          <w:szCs w:val="18"/>
                        </w:rPr>
                        <w:t>added</w:t>
                      </w:r>
                      <w:r w:rsidRPr="00EB1940">
                        <w:rPr>
                          <w:sz w:val="22"/>
                          <w:szCs w:val="18"/>
                        </w:rPr>
                        <w:t xml:space="preserve"> Jia Kim</w:t>
                      </w:r>
                    </w:p>
                    <w:p w14:paraId="05C8D3CC" w14:textId="77777777" w:rsidR="00FC77BD" w:rsidRPr="00EB1940" w:rsidRDefault="00FC77BD" w:rsidP="00FC77BD">
                      <w:r w:rsidRPr="00EB1940">
                        <w:tab/>
                      </w:r>
                      <w:r w:rsidRPr="00EB1940">
                        <w:tab/>
                      </w:r>
                      <w:r w:rsidRPr="00EB1940">
                        <w:tab/>
                      </w:r>
                      <w:r w:rsidRPr="00EB1940">
                        <w:tab/>
                        <w:t xml:space="preserve">       </w:t>
                      </w:r>
                      <w:r w:rsidRPr="00EB1940">
                        <w:rPr>
                          <w:color w:val="FF0000"/>
                        </w:rPr>
                        <w:t>OK</w:t>
                      </w:r>
                    </w:p>
                  </w:txbxContent>
                </v:textbox>
              </v:shape>
            </w:pict>
          </mc:Fallback>
        </mc:AlternateContent>
      </w:r>
    </w:p>
    <w:p w14:paraId="5F72B865"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4F18E6BD"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0958B7A8"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2B8A5716" w14:textId="77777777" w:rsidR="00FC77BD" w:rsidRPr="00FC77BD" w:rsidRDefault="00FC77BD" w:rsidP="00FC77BD">
      <w:pPr>
        <w:pStyle w:val="ListNumber"/>
        <w:numPr>
          <w:ilvl w:val="0"/>
          <w:numId w:val="0"/>
        </w:numPr>
        <w:ind w:left="720"/>
        <w:rPr>
          <w:rFonts w:ascii="Trebuchet MS" w:hAnsi="Trebuchet MS"/>
          <w:sz w:val="20"/>
          <w:szCs w:val="16"/>
          <w:lang w:eastAsia="en-AU"/>
        </w:rPr>
      </w:pPr>
    </w:p>
    <w:p w14:paraId="269F03B4" w14:textId="77777777" w:rsidR="00FC77BD" w:rsidRDefault="00FC77BD">
      <w:pPr>
        <w:spacing w:after="160" w:line="259" w:lineRule="auto"/>
      </w:pPr>
    </w:p>
    <w:p w14:paraId="5B714AD1" w14:textId="57DF2519" w:rsidR="00FC77BD" w:rsidRDefault="00FC77BD">
      <w:pPr>
        <w:spacing w:after="160" w:line="259" w:lineRule="auto"/>
      </w:pPr>
      <w:r>
        <w:br w:type="page"/>
      </w:r>
    </w:p>
    <w:p w14:paraId="77C0A493" w14:textId="5B184D35" w:rsidR="00FC77BD" w:rsidRDefault="00F87EA6" w:rsidP="00F87EA6">
      <w:pPr>
        <w:pStyle w:val="Heading3"/>
      </w:pPr>
      <w:r>
        <w:lastRenderedPageBreak/>
        <w:t>Update contact</w:t>
      </w:r>
    </w:p>
    <w:p w14:paraId="4F81963B" w14:textId="77777777" w:rsidR="00F87EA6" w:rsidRPr="00F23784" w:rsidRDefault="00F87EA6" w:rsidP="00F87EA6">
      <w:pPr>
        <w:pStyle w:val="ListNumber"/>
        <w:numPr>
          <w:ilvl w:val="0"/>
          <w:numId w:val="0"/>
        </w:numPr>
        <w:rPr>
          <w:rFonts w:ascii="Trebuchet MS" w:hAnsi="Trebuchet MS"/>
          <w:b/>
          <w:bCs/>
          <w:sz w:val="20"/>
          <w:szCs w:val="16"/>
        </w:rPr>
      </w:pPr>
      <w:r w:rsidRPr="00F23784">
        <w:rPr>
          <w:rFonts w:ascii="Trebuchet MS" w:hAnsi="Trebuchet MS"/>
          <w:b/>
          <w:bCs/>
          <w:sz w:val="20"/>
          <w:szCs w:val="16"/>
        </w:rPr>
        <w:t>How to update a staff contact</w:t>
      </w:r>
    </w:p>
    <w:p w14:paraId="396D3738" w14:textId="77777777" w:rsidR="00F87EA6" w:rsidRPr="00F23784" w:rsidRDefault="00F87EA6" w:rsidP="00F87EA6">
      <w:pPr>
        <w:pStyle w:val="ListNumber"/>
        <w:numPr>
          <w:ilvl w:val="0"/>
          <w:numId w:val="12"/>
        </w:numPr>
        <w:rPr>
          <w:rFonts w:ascii="Trebuchet MS" w:hAnsi="Trebuchet MS"/>
          <w:sz w:val="20"/>
          <w:szCs w:val="16"/>
        </w:rPr>
      </w:pPr>
      <w:r w:rsidRPr="00F23784">
        <w:rPr>
          <w:rFonts w:ascii="Trebuchet MS" w:hAnsi="Trebuchet MS"/>
          <w:sz w:val="20"/>
          <w:szCs w:val="16"/>
        </w:rPr>
        <w:t>Click on the staff name.</w:t>
      </w:r>
    </w:p>
    <w:p w14:paraId="2DEC2B66" w14:textId="78A0BD0D" w:rsidR="00F87EA6" w:rsidRPr="00F87EA6" w:rsidRDefault="00F87EA6" w:rsidP="00F87EA6">
      <w:pPr>
        <w:pStyle w:val="ListNumber"/>
        <w:numPr>
          <w:ilvl w:val="0"/>
          <w:numId w:val="0"/>
        </w:numPr>
        <w:rPr>
          <w:sz w:val="22"/>
          <w:szCs w:val="18"/>
          <w:lang w:eastAsia="en-AU"/>
        </w:rPr>
      </w:pPr>
      <w:r w:rsidRPr="00F87EA6">
        <w:rPr>
          <w:noProof/>
          <w:sz w:val="22"/>
          <w:szCs w:val="18"/>
          <w:lang w:eastAsia="en-AU"/>
        </w:rPr>
        <mc:AlternateContent>
          <mc:Choice Requires="wpg">
            <w:drawing>
              <wp:anchor distT="0" distB="0" distL="114300" distR="114300" simplePos="0" relativeHeight="251691008" behindDoc="0" locked="0" layoutInCell="1" allowOverlap="1" wp14:anchorId="127E906A" wp14:editId="2B3D4641">
                <wp:simplePos x="0" y="0"/>
                <wp:positionH relativeFrom="column">
                  <wp:posOffset>337751</wp:posOffset>
                </wp:positionH>
                <wp:positionV relativeFrom="paragraph">
                  <wp:posOffset>55880</wp:posOffset>
                </wp:positionV>
                <wp:extent cx="1751965" cy="3672205"/>
                <wp:effectExtent l="0" t="0" r="635" b="4445"/>
                <wp:wrapNone/>
                <wp:docPr id="387" name="Group 387"/>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wpg:grpSp>
                        <wpg:cNvPr id="358" name="Group 358"/>
                        <wpg:cNvGrpSpPr/>
                        <wpg:grpSpPr>
                          <a:xfrm>
                            <a:off x="0" y="0"/>
                            <a:ext cx="1751965" cy="3672205"/>
                            <a:chOff x="0" y="0"/>
                            <a:chExt cx="1751965" cy="3672205"/>
                          </a:xfrm>
                        </wpg:grpSpPr>
                        <pic:pic xmlns:pic="http://schemas.openxmlformats.org/drawingml/2006/picture">
                          <pic:nvPicPr>
                            <pic:cNvPr id="359" name="Picture 3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360" name="Group 360"/>
                          <wpg:cNvGrpSpPr/>
                          <wpg:grpSpPr>
                            <a:xfrm>
                              <a:off x="85725" y="228600"/>
                              <a:ext cx="1600200" cy="3171825"/>
                              <a:chOff x="0" y="0"/>
                              <a:chExt cx="1600200" cy="3171825"/>
                            </a:xfrm>
                          </wpg:grpSpPr>
                          <wps:wsp>
                            <wps:cNvPr id="361" name="Rectangle: Rounded Corners 361"/>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19A6F" w14:textId="77777777" w:rsidR="00F87EA6" w:rsidRPr="00BC32B1" w:rsidRDefault="00F87EA6" w:rsidP="00F87EA6">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D40A4" w14:textId="77777777" w:rsidR="00F87EA6" w:rsidRPr="00BC32B1" w:rsidRDefault="00F87EA6" w:rsidP="00F87EA6">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4" name="Picture 3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365"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36BF191B" w14:textId="77777777" w:rsidR="00F87EA6" w:rsidRPr="008C4AE0" w:rsidRDefault="00F87EA6" w:rsidP="00F87EA6">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366"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2884BDF9" w14:textId="77777777" w:rsidR="00F87EA6" w:rsidRDefault="00F87EA6" w:rsidP="00F87EA6">
                                  <w:pPr>
                                    <w:rPr>
                                      <w:sz w:val="16"/>
                                      <w:szCs w:val="12"/>
                                    </w:rPr>
                                  </w:pPr>
                                  <w:r w:rsidRPr="008C4AE0">
                                    <w:rPr>
                                      <w:sz w:val="16"/>
                                      <w:szCs w:val="12"/>
                                    </w:rPr>
                                    <w:t>1 Jasmin Brown</w:t>
                                  </w:r>
                                </w:p>
                                <w:p w14:paraId="0778C331" w14:textId="77777777" w:rsidR="00F87EA6" w:rsidRDefault="00F87EA6" w:rsidP="00F87EA6">
                                  <w:pPr>
                                    <w:rPr>
                                      <w:sz w:val="16"/>
                                      <w:szCs w:val="12"/>
                                    </w:rPr>
                                  </w:pPr>
                                  <w:r>
                                    <w:rPr>
                                      <w:sz w:val="16"/>
                                      <w:szCs w:val="12"/>
                                    </w:rPr>
                                    <w:t xml:space="preserve">2 </w:t>
                                  </w:r>
                                  <w:r>
                                    <w:rPr>
                                      <w:sz w:val="16"/>
                                      <w:szCs w:val="12"/>
                                    </w:rPr>
                                    <w:t>Koda Summit</w:t>
                                  </w:r>
                                </w:p>
                                <w:p w14:paraId="3EE4D816" w14:textId="77777777" w:rsidR="00F87EA6" w:rsidRDefault="00F87EA6" w:rsidP="00F87EA6">
                                  <w:pPr>
                                    <w:rPr>
                                      <w:sz w:val="16"/>
                                      <w:szCs w:val="12"/>
                                    </w:rPr>
                                  </w:pPr>
                                  <w:r>
                                    <w:rPr>
                                      <w:sz w:val="16"/>
                                      <w:szCs w:val="12"/>
                                    </w:rPr>
                                    <w:t>3 Jia Kim</w:t>
                                  </w:r>
                                </w:p>
                                <w:p w14:paraId="6C42A10D" w14:textId="77777777" w:rsidR="00F87EA6" w:rsidRDefault="00F87EA6" w:rsidP="00F87EA6">
                                  <w:pPr>
                                    <w:rPr>
                                      <w:sz w:val="16"/>
                                      <w:szCs w:val="12"/>
                                    </w:rPr>
                                  </w:pPr>
                                  <w:r>
                                    <w:rPr>
                                      <w:sz w:val="16"/>
                                      <w:szCs w:val="12"/>
                                    </w:rPr>
                                    <w:t>4 Anthony Mitchel</w:t>
                                  </w:r>
                                </w:p>
                                <w:p w14:paraId="5329607D" w14:textId="77777777" w:rsidR="00F87EA6" w:rsidRPr="008C4AE0" w:rsidRDefault="00F87EA6" w:rsidP="00F87EA6">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368" name="Text Box 2"/>
                        <wps:cNvSpPr txBox="1">
                          <a:spLocks noChangeArrowheads="1"/>
                        </wps:cNvSpPr>
                        <wps:spPr bwMode="auto">
                          <a:xfrm>
                            <a:off x="124558" y="2475908"/>
                            <a:ext cx="815975" cy="226695"/>
                          </a:xfrm>
                          <a:prstGeom prst="rect">
                            <a:avLst/>
                          </a:prstGeom>
                          <a:noFill/>
                          <a:ln w="38100">
                            <a:solidFill>
                              <a:srgbClr val="FFFF00"/>
                            </a:solidFill>
                            <a:miter lim="800000"/>
                            <a:headEnd/>
                            <a:tailEnd/>
                          </a:ln>
                        </wps:spPr>
                        <wps:txbx>
                          <w:txbxContent>
                            <w:p w14:paraId="1F2C115A" w14:textId="77777777" w:rsidR="00F87EA6" w:rsidRDefault="00F87EA6" w:rsidP="00F87EA6"/>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127E906A" id="Group 387" o:spid="_x0000_s1247" style="position:absolute;margin-left:26.6pt;margin-top:4.4pt;width:137.95pt;height:289.15pt;z-index:251691008"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">
                <v:group id="Group 358" o:spid="_x0000_s1248"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Picture 359" o:spid="_x0000_s1249"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">
                    <v:imagedata r:id="rId14" o:title=""/>
                  </v:shape>
                  <v:group id="Group 360" o:spid="_x0000_s1250"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roundrect id="Rectangle: Rounded Corners 361" o:spid="_x0000_s1251"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" fillcolor="#941a1d" strokecolor="#941a1d" strokeweight="1pt">
                      <v:stroke joinstyle="miter"/>
                    </v:roundrect>
                    <v:rect id="Rectangle 362" o:spid="_x0000_s1252"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" fillcolor="#941a1d" strokecolor="#941a1d" strokeweight="1pt">
                      <v:textbox>
                        <w:txbxContent>
                          <w:p w14:paraId="70819A6F" w14:textId="77777777" w:rsidR="00F87EA6" w:rsidRPr="00BC32B1" w:rsidRDefault="00F87EA6" w:rsidP="00F87EA6">
                            <w:pPr>
                              <w:spacing w:after="0" w:line="240" w:lineRule="auto"/>
                              <w:rPr>
                                <w:b/>
                                <w:bCs/>
                              </w:rPr>
                            </w:pPr>
                            <w:r w:rsidRPr="00BC32B1">
                              <w:rPr>
                                <w:b/>
                                <w:bCs/>
                              </w:rPr>
                              <w:t>+</w:t>
                            </w:r>
                          </w:p>
                        </w:txbxContent>
                      </v:textbox>
                    </v:rect>
                    <v:rect id="Rectangle 363" o:spid="_x0000_s1253"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" fillcolor="#941a1d" strokecolor="#941a1d" strokeweight="1pt">
                      <v:textbox>
                        <w:txbxContent>
                          <w:p w14:paraId="413D40A4" w14:textId="77777777" w:rsidR="00F87EA6" w:rsidRPr="00BC32B1" w:rsidRDefault="00F87EA6" w:rsidP="00F87EA6">
                            <w:pPr>
                              <w:spacing w:after="0" w:line="240" w:lineRule="auto"/>
                              <w:rPr>
                                <w:b/>
                                <w:bCs/>
                              </w:rPr>
                            </w:pPr>
                            <w:r>
                              <w:rPr>
                                <w:b/>
                                <w:bCs/>
                              </w:rPr>
                              <w:t>...</w:t>
                            </w:r>
                          </w:p>
                        </w:txbxContent>
                      </v:textbox>
                    </v:rect>
                    <v:shape id="Picture 364" o:spid="_x0000_s1254"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">
                      <v:imagedata r:id="rId15" o:title=""/>
                    </v:shape>
                    <v:shape id="_x0000_s1255"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" filled="f" stroked="f">
                      <v:textbox>
                        <w:txbxContent>
                          <w:p w14:paraId="36BF191B" w14:textId="77777777" w:rsidR="00F87EA6" w:rsidRPr="008C4AE0" w:rsidRDefault="00F87EA6" w:rsidP="00F87EA6">
                            <w:pPr>
                              <w:jc w:val="center"/>
                              <w:rPr>
                                <w:sz w:val="18"/>
                                <w:szCs w:val="14"/>
                              </w:rPr>
                            </w:pPr>
                            <w:r w:rsidRPr="008C4AE0">
                              <w:rPr>
                                <w:sz w:val="18"/>
                                <w:szCs w:val="14"/>
                              </w:rPr>
                              <w:t>Staff contact management</w:t>
                            </w:r>
                          </w:p>
                        </w:txbxContent>
                      </v:textbox>
                    </v:shape>
                    <v:shape id="_x0000_s1256"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2884BDF9" w14:textId="77777777" w:rsidR="00F87EA6" w:rsidRDefault="00F87EA6" w:rsidP="00F87EA6">
                            <w:pPr>
                              <w:rPr>
                                <w:sz w:val="16"/>
                                <w:szCs w:val="12"/>
                              </w:rPr>
                            </w:pPr>
                            <w:r w:rsidRPr="008C4AE0">
                              <w:rPr>
                                <w:sz w:val="16"/>
                                <w:szCs w:val="12"/>
                              </w:rPr>
                              <w:t>1 Jasmin Brown</w:t>
                            </w:r>
                          </w:p>
                          <w:p w14:paraId="0778C331" w14:textId="77777777" w:rsidR="00F87EA6" w:rsidRDefault="00F87EA6" w:rsidP="00F87EA6">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3EE4D816" w14:textId="77777777" w:rsidR="00F87EA6" w:rsidRDefault="00F87EA6" w:rsidP="00F87EA6">
                            <w:pPr>
                              <w:rPr>
                                <w:sz w:val="16"/>
                                <w:szCs w:val="12"/>
                              </w:rPr>
                            </w:pPr>
                            <w:r>
                              <w:rPr>
                                <w:sz w:val="16"/>
                                <w:szCs w:val="12"/>
                              </w:rPr>
                              <w:t>3 Jia Kim</w:t>
                            </w:r>
                          </w:p>
                          <w:p w14:paraId="6C42A10D" w14:textId="77777777" w:rsidR="00F87EA6" w:rsidRDefault="00F87EA6" w:rsidP="00F87EA6">
                            <w:pPr>
                              <w:rPr>
                                <w:sz w:val="16"/>
                                <w:szCs w:val="12"/>
                              </w:rPr>
                            </w:pPr>
                            <w:r>
                              <w:rPr>
                                <w:sz w:val="16"/>
                                <w:szCs w:val="12"/>
                              </w:rPr>
                              <w:t>4 Anthony Mitchel</w:t>
                            </w:r>
                          </w:p>
                          <w:p w14:paraId="5329607D" w14:textId="77777777" w:rsidR="00F87EA6" w:rsidRPr="008C4AE0" w:rsidRDefault="00F87EA6" w:rsidP="00F87EA6">
                            <w:pPr>
                              <w:rPr>
                                <w:sz w:val="16"/>
                                <w:szCs w:val="12"/>
                              </w:rPr>
                            </w:pPr>
                            <w:r>
                              <w:rPr>
                                <w:sz w:val="16"/>
                                <w:szCs w:val="12"/>
                              </w:rPr>
                              <w:t>5 Luca Smith</w:t>
                            </w:r>
                          </w:p>
                        </w:txbxContent>
                      </v:textbox>
                    </v:shape>
                  </v:group>
                </v:group>
                <v:shape id="_x0000_s1257" type="#_x0000_t202" style="position:absolute;left:1245;top:24759;width:816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" filled="f" strokecolor="yellow" strokeweight="3pt">
                  <v:textbox>
                    <w:txbxContent>
                      <w:p w14:paraId="1F2C115A" w14:textId="77777777" w:rsidR="00F87EA6" w:rsidRDefault="00F87EA6" w:rsidP="00F87EA6"/>
                    </w:txbxContent>
                  </v:textbox>
                </v:shape>
              </v:group>
            </w:pict>
          </mc:Fallback>
        </mc:AlternateContent>
      </w:r>
    </w:p>
    <w:p w14:paraId="5849A98A" w14:textId="77777777" w:rsidR="00F87EA6" w:rsidRPr="00F87EA6" w:rsidRDefault="00F87EA6" w:rsidP="00F87EA6">
      <w:pPr>
        <w:pStyle w:val="ListNumber"/>
        <w:numPr>
          <w:ilvl w:val="0"/>
          <w:numId w:val="0"/>
        </w:numPr>
        <w:rPr>
          <w:sz w:val="22"/>
          <w:szCs w:val="18"/>
          <w:lang w:eastAsia="en-AU"/>
        </w:rPr>
      </w:pPr>
    </w:p>
    <w:p w14:paraId="1CFA09E6" w14:textId="77777777" w:rsidR="00F87EA6" w:rsidRPr="00F87EA6" w:rsidRDefault="00F87EA6" w:rsidP="00F87EA6">
      <w:pPr>
        <w:pStyle w:val="ListNumber"/>
        <w:numPr>
          <w:ilvl w:val="0"/>
          <w:numId w:val="0"/>
        </w:numPr>
        <w:rPr>
          <w:sz w:val="22"/>
          <w:szCs w:val="18"/>
          <w:lang w:eastAsia="en-AU"/>
        </w:rPr>
      </w:pPr>
    </w:p>
    <w:p w14:paraId="3F5A6C36" w14:textId="77777777" w:rsidR="00F87EA6" w:rsidRPr="00F87EA6" w:rsidRDefault="00F87EA6" w:rsidP="00F87EA6">
      <w:pPr>
        <w:pStyle w:val="ListNumber"/>
        <w:numPr>
          <w:ilvl w:val="0"/>
          <w:numId w:val="0"/>
        </w:numPr>
        <w:rPr>
          <w:sz w:val="22"/>
          <w:szCs w:val="18"/>
          <w:lang w:eastAsia="en-AU"/>
        </w:rPr>
      </w:pPr>
    </w:p>
    <w:p w14:paraId="0AF61B2D" w14:textId="77777777" w:rsidR="00F87EA6" w:rsidRPr="00F87EA6" w:rsidRDefault="00F87EA6" w:rsidP="00F87EA6">
      <w:pPr>
        <w:pStyle w:val="ListNumber"/>
        <w:numPr>
          <w:ilvl w:val="0"/>
          <w:numId w:val="0"/>
        </w:numPr>
        <w:rPr>
          <w:sz w:val="22"/>
          <w:szCs w:val="18"/>
          <w:lang w:eastAsia="en-AU"/>
        </w:rPr>
      </w:pPr>
    </w:p>
    <w:p w14:paraId="1E7D52BC" w14:textId="77777777" w:rsidR="00F87EA6" w:rsidRPr="00F87EA6" w:rsidRDefault="00F87EA6" w:rsidP="00F87EA6">
      <w:pPr>
        <w:pStyle w:val="ListNumber"/>
        <w:numPr>
          <w:ilvl w:val="0"/>
          <w:numId w:val="0"/>
        </w:numPr>
        <w:rPr>
          <w:sz w:val="22"/>
          <w:szCs w:val="18"/>
          <w:lang w:eastAsia="en-AU"/>
        </w:rPr>
      </w:pPr>
    </w:p>
    <w:p w14:paraId="48DBB16A" w14:textId="77777777" w:rsidR="00F87EA6" w:rsidRPr="00F87EA6" w:rsidRDefault="00F87EA6" w:rsidP="00F87EA6">
      <w:pPr>
        <w:pStyle w:val="ListNumber"/>
        <w:numPr>
          <w:ilvl w:val="0"/>
          <w:numId w:val="0"/>
        </w:numPr>
        <w:rPr>
          <w:sz w:val="22"/>
          <w:szCs w:val="18"/>
          <w:lang w:eastAsia="en-AU"/>
        </w:rPr>
      </w:pPr>
    </w:p>
    <w:p w14:paraId="2F321569" w14:textId="77777777" w:rsidR="00F87EA6" w:rsidRPr="00F87EA6" w:rsidRDefault="00F87EA6" w:rsidP="00F87EA6">
      <w:pPr>
        <w:pStyle w:val="ListNumber"/>
        <w:numPr>
          <w:ilvl w:val="0"/>
          <w:numId w:val="0"/>
        </w:numPr>
        <w:rPr>
          <w:sz w:val="22"/>
          <w:szCs w:val="18"/>
          <w:lang w:eastAsia="en-AU"/>
        </w:rPr>
      </w:pPr>
    </w:p>
    <w:p w14:paraId="2F6C382F" w14:textId="77777777" w:rsidR="00F87EA6" w:rsidRPr="00F87EA6" w:rsidRDefault="00F87EA6" w:rsidP="00F87EA6">
      <w:pPr>
        <w:pStyle w:val="ListNumber"/>
        <w:numPr>
          <w:ilvl w:val="0"/>
          <w:numId w:val="0"/>
        </w:numPr>
        <w:rPr>
          <w:sz w:val="22"/>
          <w:szCs w:val="18"/>
          <w:lang w:eastAsia="en-AU"/>
        </w:rPr>
      </w:pPr>
    </w:p>
    <w:p w14:paraId="65B43126" w14:textId="77777777" w:rsidR="00F87EA6" w:rsidRPr="00F87EA6" w:rsidRDefault="00F87EA6" w:rsidP="00F87EA6">
      <w:pPr>
        <w:pStyle w:val="ListNumber"/>
        <w:numPr>
          <w:ilvl w:val="0"/>
          <w:numId w:val="0"/>
        </w:numPr>
        <w:rPr>
          <w:sz w:val="22"/>
          <w:szCs w:val="18"/>
          <w:lang w:eastAsia="en-AU"/>
        </w:rPr>
      </w:pPr>
    </w:p>
    <w:p w14:paraId="4CCE62FC" w14:textId="77777777" w:rsidR="00F87EA6" w:rsidRPr="00F87EA6" w:rsidRDefault="00F87EA6" w:rsidP="00F87EA6">
      <w:pPr>
        <w:pStyle w:val="ListNumber"/>
        <w:numPr>
          <w:ilvl w:val="0"/>
          <w:numId w:val="0"/>
        </w:numPr>
        <w:rPr>
          <w:sz w:val="22"/>
          <w:szCs w:val="18"/>
          <w:lang w:eastAsia="en-AU"/>
        </w:rPr>
      </w:pPr>
    </w:p>
    <w:p w14:paraId="24B831C5" w14:textId="77777777" w:rsidR="00F87EA6" w:rsidRPr="00F87EA6" w:rsidRDefault="00F87EA6" w:rsidP="00F87EA6">
      <w:pPr>
        <w:pStyle w:val="ListNumber"/>
        <w:numPr>
          <w:ilvl w:val="0"/>
          <w:numId w:val="0"/>
        </w:numPr>
        <w:rPr>
          <w:sz w:val="22"/>
          <w:szCs w:val="18"/>
          <w:lang w:eastAsia="en-AU"/>
        </w:rPr>
      </w:pPr>
    </w:p>
    <w:p w14:paraId="495A0C56" w14:textId="77777777" w:rsidR="00F87EA6" w:rsidRPr="00F87EA6" w:rsidRDefault="00F87EA6" w:rsidP="00F87EA6">
      <w:pPr>
        <w:pStyle w:val="ListNumber"/>
        <w:numPr>
          <w:ilvl w:val="0"/>
          <w:numId w:val="0"/>
        </w:numPr>
        <w:rPr>
          <w:sz w:val="22"/>
          <w:szCs w:val="18"/>
          <w:lang w:eastAsia="en-AU"/>
        </w:rPr>
      </w:pPr>
    </w:p>
    <w:p w14:paraId="1E981ACF" w14:textId="77777777" w:rsidR="00F87EA6" w:rsidRPr="00F23784" w:rsidRDefault="00F87EA6" w:rsidP="00F87EA6">
      <w:pPr>
        <w:pStyle w:val="ListNumber"/>
        <w:numPr>
          <w:ilvl w:val="0"/>
          <w:numId w:val="10"/>
        </w:numPr>
        <w:rPr>
          <w:rFonts w:ascii="Trebuchet MS" w:hAnsi="Trebuchet MS"/>
          <w:sz w:val="22"/>
          <w:szCs w:val="18"/>
          <w:lang w:eastAsia="en-AU"/>
        </w:rPr>
      </w:pPr>
      <w:r w:rsidRPr="00F23784">
        <w:rPr>
          <w:rFonts w:ascii="Trebuchet MS" w:hAnsi="Trebuchet MS"/>
          <w:sz w:val="20"/>
          <w:szCs w:val="16"/>
          <w:lang w:eastAsia="en-AU"/>
        </w:rPr>
        <w:t>Update the details of the staff</w:t>
      </w:r>
      <w:r w:rsidRPr="00F23784">
        <w:rPr>
          <w:rFonts w:ascii="Trebuchet MS" w:hAnsi="Trebuchet MS"/>
          <w:sz w:val="22"/>
          <w:szCs w:val="18"/>
          <w:lang w:eastAsia="en-AU"/>
        </w:rPr>
        <w:t>.</w:t>
      </w:r>
    </w:p>
    <w:p w14:paraId="4C492953" w14:textId="5B1AB1A9" w:rsidR="00F87EA6" w:rsidRPr="00F87EA6" w:rsidRDefault="00FB10FE" w:rsidP="00F87EA6">
      <w:pPr>
        <w:pStyle w:val="ListNumber"/>
        <w:numPr>
          <w:ilvl w:val="0"/>
          <w:numId w:val="0"/>
        </w:numPr>
        <w:ind w:left="720"/>
        <w:rPr>
          <w:sz w:val="22"/>
          <w:szCs w:val="18"/>
          <w:lang w:eastAsia="en-AU"/>
        </w:rPr>
      </w:pPr>
      <w:r>
        <w:rPr>
          <w:noProof/>
          <w:sz w:val="22"/>
          <w:szCs w:val="18"/>
          <w:lang w:eastAsia="en-AU"/>
        </w:rPr>
        <mc:AlternateContent>
          <mc:Choice Requires="wpg">
            <w:drawing>
              <wp:anchor distT="0" distB="0" distL="114300" distR="114300" simplePos="0" relativeHeight="251712512" behindDoc="0" locked="0" layoutInCell="1" allowOverlap="1" wp14:anchorId="2A1E98BB" wp14:editId="0DF111DE">
                <wp:simplePos x="0" y="0"/>
                <wp:positionH relativeFrom="column">
                  <wp:posOffset>444843</wp:posOffset>
                </wp:positionH>
                <wp:positionV relativeFrom="paragraph">
                  <wp:posOffset>8169</wp:posOffset>
                </wp:positionV>
                <wp:extent cx="1751965" cy="3672205"/>
                <wp:effectExtent l="0" t="0" r="635" b="4445"/>
                <wp:wrapNone/>
                <wp:docPr id="11" name="Group 11"/>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pic:pic xmlns:pic="http://schemas.openxmlformats.org/drawingml/2006/picture">
                        <pic:nvPicPr>
                          <pic:cNvPr id="370" name="Picture 37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371" name="Rectangle: Rounded Corners 371"/>
                        <wps:cNvSpPr/>
                        <wps:spPr>
                          <a:xfrm>
                            <a:off x="90616" y="23066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107092" y="23066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00C61" w14:textId="77777777" w:rsidR="00F87EA6" w:rsidRPr="00BC32B1" w:rsidRDefault="00F87EA6" w:rsidP="00F87EA6">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Text Box 2"/>
                        <wps:cNvSpPr txBox="1">
                          <a:spLocks noChangeArrowheads="1"/>
                        </wps:cNvSpPr>
                        <wps:spPr bwMode="auto">
                          <a:xfrm>
                            <a:off x="115330" y="576649"/>
                            <a:ext cx="1571625" cy="2781300"/>
                          </a:xfrm>
                          <a:prstGeom prst="rect">
                            <a:avLst/>
                          </a:prstGeom>
                          <a:noFill/>
                          <a:ln w="9525">
                            <a:noFill/>
                            <a:miter lim="800000"/>
                            <a:headEnd/>
                            <a:tailEnd/>
                          </a:ln>
                        </wps:spPr>
                        <wps:txbx>
                          <w:txbxContent>
                            <w:p w14:paraId="35A9E938" w14:textId="77777777" w:rsidR="00F87EA6" w:rsidRDefault="00F87EA6" w:rsidP="00F87EA6">
                              <w:pPr>
                                <w:spacing w:after="0"/>
                                <w:rPr>
                                  <w:sz w:val="16"/>
                                  <w:szCs w:val="12"/>
                                </w:rPr>
                              </w:pPr>
                              <w:r>
                                <w:rPr>
                                  <w:sz w:val="16"/>
                                  <w:szCs w:val="12"/>
                                </w:rPr>
                                <w:t>Id</w:t>
                              </w:r>
                            </w:p>
                            <w:p w14:paraId="5264EC9F" w14:textId="77777777" w:rsidR="00F87EA6" w:rsidRDefault="00F87EA6" w:rsidP="00F87EA6">
                              <w:pPr>
                                <w:spacing w:after="0"/>
                                <w:rPr>
                                  <w:sz w:val="16"/>
                                  <w:szCs w:val="12"/>
                                </w:rPr>
                              </w:pPr>
                            </w:p>
                            <w:p w14:paraId="04D68374" w14:textId="77777777" w:rsidR="00F87EA6" w:rsidRDefault="00F87EA6" w:rsidP="00F87EA6">
                              <w:pPr>
                                <w:spacing w:after="0"/>
                                <w:rPr>
                                  <w:sz w:val="16"/>
                                  <w:szCs w:val="12"/>
                                </w:rPr>
                              </w:pPr>
                            </w:p>
                            <w:p w14:paraId="347DBE00" w14:textId="77777777" w:rsidR="00F87EA6" w:rsidRDefault="00F87EA6" w:rsidP="00F87EA6">
                              <w:pPr>
                                <w:spacing w:after="0"/>
                                <w:rPr>
                                  <w:sz w:val="16"/>
                                  <w:szCs w:val="12"/>
                                </w:rPr>
                              </w:pPr>
                              <w:r>
                                <w:rPr>
                                  <w:sz w:val="16"/>
                                  <w:szCs w:val="12"/>
                                </w:rPr>
                                <w:t>Name</w:t>
                              </w:r>
                            </w:p>
                            <w:p w14:paraId="56EEDD11" w14:textId="77777777" w:rsidR="00F87EA6" w:rsidRDefault="00F87EA6" w:rsidP="00F87EA6">
                              <w:pPr>
                                <w:rPr>
                                  <w:sz w:val="16"/>
                                  <w:szCs w:val="12"/>
                                </w:rPr>
                              </w:pPr>
                            </w:p>
                            <w:p w14:paraId="24A3B190" w14:textId="77777777" w:rsidR="00F87EA6" w:rsidRDefault="00F87EA6" w:rsidP="00F87EA6">
                              <w:pPr>
                                <w:rPr>
                                  <w:sz w:val="16"/>
                                  <w:szCs w:val="12"/>
                                </w:rPr>
                              </w:pPr>
                              <w:r>
                                <w:rPr>
                                  <w:sz w:val="16"/>
                                  <w:szCs w:val="12"/>
                                </w:rPr>
                                <w:t>Phone</w:t>
                              </w:r>
                            </w:p>
                            <w:p w14:paraId="36DFB9BB" w14:textId="77777777" w:rsidR="00F87EA6" w:rsidRPr="00FB10FE" w:rsidRDefault="00F87EA6" w:rsidP="00F87EA6">
                              <w:pPr>
                                <w:rPr>
                                  <w:sz w:val="6"/>
                                  <w:szCs w:val="2"/>
                                </w:rPr>
                              </w:pPr>
                            </w:p>
                            <w:p w14:paraId="3FE4FB4C" w14:textId="77777777" w:rsidR="00F87EA6" w:rsidRDefault="00F87EA6" w:rsidP="00F87EA6">
                              <w:pPr>
                                <w:rPr>
                                  <w:sz w:val="16"/>
                                  <w:szCs w:val="12"/>
                                </w:rPr>
                              </w:pPr>
                              <w:r>
                                <w:rPr>
                                  <w:sz w:val="16"/>
                                  <w:szCs w:val="12"/>
                                </w:rPr>
                                <w:t>Department</w:t>
                              </w:r>
                            </w:p>
                            <w:p w14:paraId="4E896D92" w14:textId="77777777" w:rsidR="00F87EA6" w:rsidRPr="00FB10FE" w:rsidRDefault="00F87EA6" w:rsidP="00F87EA6">
                              <w:pPr>
                                <w:rPr>
                                  <w:sz w:val="2"/>
                                  <w:szCs w:val="2"/>
                                </w:rPr>
                              </w:pPr>
                            </w:p>
                            <w:p w14:paraId="093D6783" w14:textId="77777777" w:rsidR="00F87EA6" w:rsidRDefault="00F87EA6" w:rsidP="00F87EA6">
                              <w:pPr>
                                <w:rPr>
                                  <w:sz w:val="16"/>
                                  <w:szCs w:val="12"/>
                                </w:rPr>
                              </w:pPr>
                              <w:r>
                                <w:rPr>
                                  <w:sz w:val="16"/>
                                  <w:szCs w:val="12"/>
                                </w:rPr>
                                <w:t>Street</w:t>
                              </w:r>
                            </w:p>
                            <w:p w14:paraId="13B8CE88" w14:textId="77777777" w:rsidR="00F87EA6" w:rsidRPr="00FB10FE" w:rsidRDefault="00F87EA6" w:rsidP="00F87EA6">
                              <w:pPr>
                                <w:rPr>
                                  <w:sz w:val="6"/>
                                  <w:szCs w:val="2"/>
                                </w:rPr>
                              </w:pPr>
                            </w:p>
                            <w:p w14:paraId="33D7E4E4" w14:textId="77777777" w:rsidR="00F87EA6" w:rsidRPr="008C4AE0" w:rsidRDefault="00F87EA6" w:rsidP="00F87EA6">
                              <w:pPr>
                                <w:rPr>
                                  <w:sz w:val="16"/>
                                  <w:szCs w:val="12"/>
                                </w:rPr>
                              </w:pPr>
                              <w:r>
                                <w:rPr>
                                  <w:sz w:val="16"/>
                                  <w:szCs w:val="12"/>
                                </w:rPr>
                                <w:t>City</w:t>
                              </w:r>
                            </w:p>
                          </w:txbxContent>
                        </wps:txbx>
                        <wps:bodyPr rot="0" vert="horz" wrap="square" lIns="91440" tIns="45720" rIns="91440" bIns="45720" anchor="t" anchorCtr="0">
                          <a:noAutofit/>
                        </wps:bodyPr>
                      </wps:wsp>
                      <wps:wsp>
                        <wps:cNvPr id="375" name="Text Box 2"/>
                        <wps:cNvSpPr txBox="1">
                          <a:spLocks noChangeArrowheads="1"/>
                        </wps:cNvSpPr>
                        <wps:spPr bwMode="auto">
                          <a:xfrm>
                            <a:off x="115330" y="733168"/>
                            <a:ext cx="922655" cy="235585"/>
                          </a:xfrm>
                          <a:prstGeom prst="rect">
                            <a:avLst/>
                          </a:prstGeom>
                          <a:solidFill>
                            <a:srgbClr val="FFFFFF"/>
                          </a:solidFill>
                          <a:ln w="9525">
                            <a:noFill/>
                            <a:miter lim="800000"/>
                            <a:headEnd/>
                            <a:tailEnd/>
                          </a:ln>
                        </wps:spPr>
                        <wps:txbx>
                          <w:txbxContent>
                            <w:p w14:paraId="2561BB11" w14:textId="77777777" w:rsidR="00F87EA6" w:rsidRPr="00B11A71" w:rsidRDefault="00F87EA6" w:rsidP="00F87EA6">
                              <w:pPr>
                                <w:spacing w:after="0"/>
                                <w:rPr>
                                  <w:sz w:val="16"/>
                                  <w:szCs w:val="12"/>
                                </w:rPr>
                              </w:pPr>
                              <w:r>
                                <w:rPr>
                                  <w:sz w:val="16"/>
                                  <w:szCs w:val="12"/>
                                </w:rPr>
                                <w:t>5</w:t>
                              </w:r>
                            </w:p>
                          </w:txbxContent>
                        </wps:txbx>
                        <wps:bodyPr rot="0" vert="horz" wrap="square" lIns="91440" tIns="45720" rIns="91440" bIns="45720" anchor="t" anchorCtr="0">
                          <a:noAutofit/>
                        </wps:bodyPr>
                      </wps:wsp>
                      <wps:wsp>
                        <wps:cNvPr id="376" name="Straight Connector 376"/>
                        <wps:cNvCnPr/>
                        <wps:spPr>
                          <a:xfrm flipV="1">
                            <a:off x="156519" y="930876"/>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Text Box 2"/>
                        <wps:cNvSpPr txBox="1">
                          <a:spLocks noChangeArrowheads="1"/>
                        </wps:cNvSpPr>
                        <wps:spPr bwMode="auto">
                          <a:xfrm>
                            <a:off x="107092" y="1153297"/>
                            <a:ext cx="922655" cy="235585"/>
                          </a:xfrm>
                          <a:prstGeom prst="rect">
                            <a:avLst/>
                          </a:prstGeom>
                          <a:solidFill>
                            <a:srgbClr val="FFFFFF"/>
                          </a:solidFill>
                          <a:ln w="9525">
                            <a:noFill/>
                            <a:miter lim="800000"/>
                            <a:headEnd/>
                            <a:tailEnd/>
                          </a:ln>
                        </wps:spPr>
                        <wps:txbx>
                          <w:txbxContent>
                            <w:p w14:paraId="3E1B918F" w14:textId="77777777" w:rsidR="00F87EA6" w:rsidRPr="00B11A71" w:rsidRDefault="00F87EA6" w:rsidP="00F87EA6">
                              <w:pPr>
                                <w:spacing w:after="0"/>
                                <w:rPr>
                                  <w:sz w:val="16"/>
                                  <w:szCs w:val="12"/>
                                </w:rPr>
                              </w:pPr>
                              <w:r>
                                <w:rPr>
                                  <w:sz w:val="16"/>
                                  <w:szCs w:val="12"/>
                                </w:rPr>
                                <w:t>Luca Smith</w:t>
                              </w:r>
                            </w:p>
                          </w:txbxContent>
                        </wps:txbx>
                        <wps:bodyPr rot="0" vert="horz" wrap="square" lIns="91440" tIns="45720" rIns="91440" bIns="45720" anchor="t" anchorCtr="0">
                          <a:noAutofit/>
                        </wps:bodyPr>
                      </wps:wsp>
                      <wps:wsp>
                        <wps:cNvPr id="378" name="Straight Connector 378"/>
                        <wps:cNvCnPr/>
                        <wps:spPr>
                          <a:xfrm flipV="1">
                            <a:off x="172995" y="1351006"/>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Text Box 2"/>
                        <wps:cNvSpPr txBox="1">
                          <a:spLocks noChangeArrowheads="1"/>
                        </wps:cNvSpPr>
                        <wps:spPr bwMode="auto">
                          <a:xfrm>
                            <a:off x="115330" y="1581665"/>
                            <a:ext cx="922655" cy="235585"/>
                          </a:xfrm>
                          <a:prstGeom prst="rect">
                            <a:avLst/>
                          </a:prstGeom>
                          <a:solidFill>
                            <a:srgbClr val="FFFFFF"/>
                          </a:solidFill>
                          <a:ln w="9525">
                            <a:noFill/>
                            <a:miter lim="800000"/>
                            <a:headEnd/>
                            <a:tailEnd/>
                          </a:ln>
                        </wps:spPr>
                        <wps:txbx>
                          <w:txbxContent>
                            <w:p w14:paraId="56FADC29" w14:textId="77777777" w:rsidR="00F87EA6" w:rsidRPr="00B11A71" w:rsidRDefault="00F87EA6" w:rsidP="00F87EA6">
                              <w:pPr>
                                <w:spacing w:after="0"/>
                                <w:rPr>
                                  <w:sz w:val="16"/>
                                  <w:szCs w:val="12"/>
                                </w:rPr>
                              </w:pPr>
                              <w:r>
                                <w:rPr>
                                  <w:sz w:val="16"/>
                                  <w:szCs w:val="12"/>
                                </w:rPr>
                                <w:t>97554784</w:t>
                              </w:r>
                            </w:p>
                          </w:txbxContent>
                        </wps:txbx>
                        <wps:bodyPr rot="0" vert="horz" wrap="square" lIns="91440" tIns="45720" rIns="91440" bIns="45720" anchor="t" anchorCtr="0">
                          <a:noAutofit/>
                        </wps:bodyPr>
                      </wps:wsp>
                      <wps:wsp>
                        <wps:cNvPr id="380" name="Straight Connector 380"/>
                        <wps:cNvCnPr/>
                        <wps:spPr>
                          <a:xfrm flipV="1">
                            <a:off x="172995" y="1762897"/>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Text Box 2"/>
                        <wps:cNvSpPr txBox="1">
                          <a:spLocks noChangeArrowheads="1"/>
                        </wps:cNvSpPr>
                        <wps:spPr bwMode="auto">
                          <a:xfrm>
                            <a:off x="107092" y="2018270"/>
                            <a:ext cx="922655" cy="235585"/>
                          </a:xfrm>
                          <a:prstGeom prst="rect">
                            <a:avLst/>
                          </a:prstGeom>
                          <a:solidFill>
                            <a:srgbClr val="FFFFFF"/>
                          </a:solidFill>
                          <a:ln w="9525">
                            <a:noFill/>
                            <a:miter lim="800000"/>
                            <a:headEnd/>
                            <a:tailEnd/>
                          </a:ln>
                        </wps:spPr>
                        <wps:txbx>
                          <w:txbxContent>
                            <w:p w14:paraId="68F49FA3" w14:textId="77777777" w:rsidR="00F87EA6" w:rsidRPr="00B11A71" w:rsidRDefault="00F87EA6" w:rsidP="00F87EA6">
                              <w:pPr>
                                <w:spacing w:after="0"/>
                                <w:rPr>
                                  <w:sz w:val="16"/>
                                  <w:szCs w:val="12"/>
                                </w:rPr>
                              </w:pPr>
                              <w:r>
                                <w:rPr>
                                  <w:sz w:val="16"/>
                                  <w:szCs w:val="12"/>
                                </w:rPr>
                                <w:t>1</w:t>
                              </w:r>
                            </w:p>
                          </w:txbxContent>
                        </wps:txbx>
                        <wps:bodyPr rot="0" vert="horz" wrap="square" lIns="91440" tIns="45720" rIns="91440" bIns="45720" anchor="t" anchorCtr="0">
                          <a:noAutofit/>
                        </wps:bodyPr>
                      </wps:wsp>
                      <wps:wsp>
                        <wps:cNvPr id="382" name="Straight Connector 382"/>
                        <wps:cNvCnPr/>
                        <wps:spPr>
                          <a:xfrm flipV="1">
                            <a:off x="156519" y="217478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Text Box 2"/>
                        <wps:cNvSpPr txBox="1">
                          <a:spLocks noChangeArrowheads="1"/>
                        </wps:cNvSpPr>
                        <wps:spPr bwMode="auto">
                          <a:xfrm>
                            <a:off x="107092" y="2430162"/>
                            <a:ext cx="922655" cy="235585"/>
                          </a:xfrm>
                          <a:prstGeom prst="rect">
                            <a:avLst/>
                          </a:prstGeom>
                          <a:solidFill>
                            <a:srgbClr val="FFFFFF"/>
                          </a:solidFill>
                          <a:ln w="9525">
                            <a:noFill/>
                            <a:miter lim="800000"/>
                            <a:headEnd/>
                            <a:tailEnd/>
                          </a:ln>
                        </wps:spPr>
                        <wps:txbx>
                          <w:txbxContent>
                            <w:p w14:paraId="235B03F7" w14:textId="77777777" w:rsidR="00F87EA6" w:rsidRPr="00B11A71" w:rsidRDefault="00F87EA6" w:rsidP="00F87EA6">
                              <w:pPr>
                                <w:spacing w:after="0"/>
                                <w:rPr>
                                  <w:sz w:val="16"/>
                                  <w:szCs w:val="12"/>
                                </w:rPr>
                              </w:pPr>
                              <w:r>
                                <w:rPr>
                                  <w:sz w:val="16"/>
                                  <w:szCs w:val="12"/>
                                </w:rPr>
                                <w:t>Williams</w:t>
                              </w:r>
                            </w:p>
                          </w:txbxContent>
                        </wps:txbx>
                        <wps:bodyPr rot="0" vert="horz" wrap="square" lIns="91440" tIns="45720" rIns="91440" bIns="45720" anchor="t" anchorCtr="0">
                          <a:noAutofit/>
                        </wps:bodyPr>
                      </wps:wsp>
                      <wps:wsp>
                        <wps:cNvPr id="384" name="Straight Connector 384"/>
                        <wps:cNvCnPr/>
                        <wps:spPr>
                          <a:xfrm flipV="1">
                            <a:off x="156519" y="2603157"/>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385" name="Text Box 2"/>
                        <wps:cNvSpPr txBox="1">
                          <a:spLocks noChangeArrowheads="1"/>
                        </wps:cNvSpPr>
                        <wps:spPr bwMode="auto">
                          <a:xfrm>
                            <a:off x="115330" y="2883243"/>
                            <a:ext cx="922655" cy="235585"/>
                          </a:xfrm>
                          <a:prstGeom prst="rect">
                            <a:avLst/>
                          </a:prstGeom>
                          <a:solidFill>
                            <a:srgbClr val="FFFFFF"/>
                          </a:solidFill>
                          <a:ln w="9525">
                            <a:noFill/>
                            <a:miter lim="800000"/>
                            <a:headEnd/>
                            <a:tailEnd/>
                          </a:ln>
                        </wps:spPr>
                        <wps:txbx>
                          <w:txbxContent>
                            <w:p w14:paraId="11E8ABAA" w14:textId="77777777" w:rsidR="00F87EA6" w:rsidRPr="00B11A71" w:rsidRDefault="00F87EA6" w:rsidP="00F87EA6">
                              <w:pPr>
                                <w:spacing w:after="0"/>
                                <w:rPr>
                                  <w:sz w:val="16"/>
                                  <w:szCs w:val="12"/>
                                </w:rPr>
                              </w:pPr>
                              <w:r>
                                <w:rPr>
                                  <w:sz w:val="16"/>
                                  <w:szCs w:val="12"/>
                                </w:rPr>
                                <w:t>Granville</w:t>
                              </w:r>
                            </w:p>
                          </w:txbxContent>
                        </wps:txbx>
                        <wps:bodyPr rot="0" vert="horz" wrap="square" lIns="91440" tIns="45720" rIns="91440" bIns="45720" anchor="t" anchorCtr="0">
                          <a:noAutofit/>
                        </wps:bodyPr>
                      </wps:wsp>
                      <wps:wsp>
                        <wps:cNvPr id="386" name="Straight Connector 386"/>
                        <wps:cNvCnPr/>
                        <wps:spPr>
                          <a:xfrm flipV="1">
                            <a:off x="156519" y="3632887"/>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172995" y="3113903"/>
                            <a:ext cx="1443355" cy="317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cex="http://schemas.microsoft.com/office/word/2018/wordml/cex" xmlns:w16="http://schemas.microsoft.com/office/word/2018/wordml">
            <w:pict>
              <v:group w14:anchorId="2A1E98BB" id="Group 11" o:spid="_x0000_s1258" style="position:absolute;left:0;text-align:left;margin-left:35.05pt;margin-top:.65pt;width:137.95pt;height:289.15pt;z-index:251712512"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">
                <v:shape id="Picture 370" o:spid="_x0000_s1259"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">
                  <v:imagedata r:id="rId14" o:title=""/>
                </v:shape>
                <v:roundrect id="Rectangle: Rounded Corners 371" o:spid="_x0000_s1260" style="position:absolute;left:906;top:230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" fillcolor="#941a1d" strokecolor="#941a1d" strokeweight="1pt">
                  <v:stroke joinstyle="miter"/>
                </v:roundrect>
                <v:rect id="Rectangle 372" o:spid="_x0000_s1261" style="position:absolute;left:1070;top:2306;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" fillcolor="#941a1d" strokecolor="#941a1d" strokeweight="1pt">
                  <v:textbox>
                    <w:txbxContent>
                      <w:p w14:paraId="0B300C61" w14:textId="77777777" w:rsidR="00F87EA6" w:rsidRPr="00BC32B1" w:rsidRDefault="00F87EA6" w:rsidP="00F87EA6">
                        <w:pPr>
                          <w:spacing w:after="0" w:line="240" w:lineRule="auto"/>
                          <w:rPr>
                            <w:b/>
                            <w:bCs/>
                          </w:rPr>
                        </w:pPr>
                        <w:r w:rsidRPr="00D33140">
                          <w:rPr>
                            <w:b/>
                            <w:bCs/>
                          </w:rPr>
                          <w:sym w:font="Wingdings" w:char="F0DF"/>
                        </w:r>
                      </w:p>
                    </w:txbxContent>
                  </v:textbox>
                </v:rect>
                <v:shape id="_x0000_s1262" type="#_x0000_t202" style="position:absolute;left:1153;top:5766;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" filled="f" stroked="f">
                  <v:textbox>
                    <w:txbxContent>
                      <w:p w14:paraId="35A9E938" w14:textId="77777777" w:rsidR="00F87EA6" w:rsidRDefault="00F87EA6" w:rsidP="00F87EA6">
                        <w:pPr>
                          <w:spacing w:after="0"/>
                          <w:rPr>
                            <w:sz w:val="16"/>
                            <w:szCs w:val="12"/>
                          </w:rPr>
                        </w:pPr>
                        <w:r>
                          <w:rPr>
                            <w:sz w:val="16"/>
                            <w:szCs w:val="12"/>
                          </w:rPr>
                          <w:t>Id</w:t>
                        </w:r>
                      </w:p>
                      <w:p w14:paraId="5264EC9F" w14:textId="77777777" w:rsidR="00F87EA6" w:rsidRDefault="00F87EA6" w:rsidP="00F87EA6">
                        <w:pPr>
                          <w:spacing w:after="0"/>
                          <w:rPr>
                            <w:sz w:val="16"/>
                            <w:szCs w:val="12"/>
                          </w:rPr>
                        </w:pPr>
                      </w:p>
                      <w:p w14:paraId="04D68374" w14:textId="77777777" w:rsidR="00F87EA6" w:rsidRDefault="00F87EA6" w:rsidP="00F87EA6">
                        <w:pPr>
                          <w:spacing w:after="0"/>
                          <w:rPr>
                            <w:sz w:val="16"/>
                            <w:szCs w:val="12"/>
                          </w:rPr>
                        </w:pPr>
                      </w:p>
                      <w:p w14:paraId="347DBE00" w14:textId="77777777" w:rsidR="00F87EA6" w:rsidRDefault="00F87EA6" w:rsidP="00F87EA6">
                        <w:pPr>
                          <w:spacing w:after="0"/>
                          <w:rPr>
                            <w:sz w:val="16"/>
                            <w:szCs w:val="12"/>
                          </w:rPr>
                        </w:pPr>
                        <w:r>
                          <w:rPr>
                            <w:sz w:val="16"/>
                            <w:szCs w:val="12"/>
                          </w:rPr>
                          <w:t>Name</w:t>
                        </w:r>
                      </w:p>
                      <w:p w14:paraId="56EEDD11" w14:textId="77777777" w:rsidR="00F87EA6" w:rsidRDefault="00F87EA6" w:rsidP="00F87EA6">
                        <w:pPr>
                          <w:rPr>
                            <w:sz w:val="16"/>
                            <w:szCs w:val="12"/>
                          </w:rPr>
                        </w:pPr>
                      </w:p>
                      <w:p w14:paraId="24A3B190" w14:textId="77777777" w:rsidR="00F87EA6" w:rsidRDefault="00F87EA6" w:rsidP="00F87EA6">
                        <w:pPr>
                          <w:rPr>
                            <w:sz w:val="16"/>
                            <w:szCs w:val="12"/>
                          </w:rPr>
                        </w:pPr>
                        <w:r>
                          <w:rPr>
                            <w:sz w:val="16"/>
                            <w:szCs w:val="12"/>
                          </w:rPr>
                          <w:t>Phone</w:t>
                        </w:r>
                      </w:p>
                      <w:p w14:paraId="36DFB9BB" w14:textId="77777777" w:rsidR="00F87EA6" w:rsidRPr="00FB10FE" w:rsidRDefault="00F87EA6" w:rsidP="00F87EA6">
                        <w:pPr>
                          <w:rPr>
                            <w:sz w:val="6"/>
                            <w:szCs w:val="2"/>
                          </w:rPr>
                        </w:pPr>
                      </w:p>
                      <w:p w14:paraId="3FE4FB4C" w14:textId="77777777" w:rsidR="00F87EA6" w:rsidRDefault="00F87EA6" w:rsidP="00F87EA6">
                        <w:pPr>
                          <w:rPr>
                            <w:sz w:val="16"/>
                            <w:szCs w:val="12"/>
                          </w:rPr>
                        </w:pPr>
                        <w:r>
                          <w:rPr>
                            <w:sz w:val="16"/>
                            <w:szCs w:val="12"/>
                          </w:rPr>
                          <w:t>Department</w:t>
                        </w:r>
                      </w:p>
                      <w:p w14:paraId="4E896D92" w14:textId="77777777" w:rsidR="00F87EA6" w:rsidRPr="00FB10FE" w:rsidRDefault="00F87EA6" w:rsidP="00F87EA6">
                        <w:pPr>
                          <w:rPr>
                            <w:sz w:val="2"/>
                            <w:szCs w:val="2"/>
                          </w:rPr>
                        </w:pPr>
                      </w:p>
                      <w:p w14:paraId="093D6783" w14:textId="77777777" w:rsidR="00F87EA6" w:rsidRDefault="00F87EA6" w:rsidP="00F87EA6">
                        <w:pPr>
                          <w:rPr>
                            <w:sz w:val="16"/>
                            <w:szCs w:val="12"/>
                          </w:rPr>
                        </w:pPr>
                        <w:r>
                          <w:rPr>
                            <w:sz w:val="16"/>
                            <w:szCs w:val="12"/>
                          </w:rPr>
                          <w:t>Street</w:t>
                        </w:r>
                      </w:p>
                      <w:p w14:paraId="13B8CE88" w14:textId="77777777" w:rsidR="00F87EA6" w:rsidRPr="00FB10FE" w:rsidRDefault="00F87EA6" w:rsidP="00F87EA6">
                        <w:pPr>
                          <w:rPr>
                            <w:sz w:val="6"/>
                            <w:szCs w:val="2"/>
                          </w:rPr>
                        </w:pPr>
                      </w:p>
                      <w:p w14:paraId="33D7E4E4" w14:textId="77777777" w:rsidR="00F87EA6" w:rsidRPr="008C4AE0" w:rsidRDefault="00F87EA6" w:rsidP="00F87EA6">
                        <w:pPr>
                          <w:rPr>
                            <w:sz w:val="16"/>
                            <w:szCs w:val="12"/>
                          </w:rPr>
                        </w:pPr>
                        <w:r>
                          <w:rPr>
                            <w:sz w:val="16"/>
                            <w:szCs w:val="12"/>
                          </w:rPr>
                          <w:t>City</w:t>
                        </w:r>
                      </w:p>
                    </w:txbxContent>
                  </v:textbox>
                </v:shape>
                <v:shape id="_x0000_s1263" type="#_x0000_t202" style="position:absolute;left:1153;top:7331;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" stroked="f">
                  <v:textbox>
                    <w:txbxContent>
                      <w:p w14:paraId="2561BB11" w14:textId="77777777" w:rsidR="00F87EA6" w:rsidRPr="00B11A71" w:rsidRDefault="00F87EA6" w:rsidP="00F87EA6">
                        <w:pPr>
                          <w:spacing w:after="0"/>
                          <w:rPr>
                            <w:sz w:val="16"/>
                            <w:szCs w:val="12"/>
                          </w:rPr>
                        </w:pPr>
                        <w:r>
                          <w:rPr>
                            <w:sz w:val="16"/>
                            <w:szCs w:val="12"/>
                          </w:rPr>
                          <w:t>5</w:t>
                        </w:r>
                      </w:p>
                    </w:txbxContent>
                  </v:textbox>
                </v:shape>
                <v:line id="Straight Connector 376" o:spid="_x0000_s1264" style="position:absolute;flip:y;visibility:visible;mso-wrap-style:square" from="1565,9308" to="15999,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" strokecolor="black [3200]" strokeweight=".5pt">
                  <v:stroke joinstyle="miter"/>
                </v:line>
                <v:shape id="_x0000_s1265" type="#_x0000_t202" style="position:absolute;left:1070;top:11532;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" stroked="f">
                  <v:textbox>
                    <w:txbxContent>
                      <w:p w14:paraId="3E1B918F" w14:textId="77777777" w:rsidR="00F87EA6" w:rsidRPr="00B11A71" w:rsidRDefault="00F87EA6" w:rsidP="00F87EA6">
                        <w:pPr>
                          <w:spacing w:after="0"/>
                          <w:rPr>
                            <w:sz w:val="16"/>
                            <w:szCs w:val="12"/>
                          </w:rPr>
                        </w:pPr>
                        <w:r>
                          <w:rPr>
                            <w:sz w:val="16"/>
                            <w:szCs w:val="12"/>
                          </w:rPr>
                          <w:t>Luca Smith</w:t>
                        </w:r>
                      </w:p>
                    </w:txbxContent>
                  </v:textbox>
                </v:shape>
                <v:line id="Straight Connector 378" o:spid="_x0000_s1266" style="position:absolute;flip:y;visibility:visible;mso-wrap-style:square" from="1729,13510" to="16163,13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" strokecolor="black [3200]" strokeweight=".5pt">
                  <v:stroke joinstyle="miter"/>
                </v:line>
                <v:shape id="_x0000_s1267" type="#_x0000_t202" style="position:absolute;left:1153;top:15816;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" stroked="f">
                  <v:textbox>
                    <w:txbxContent>
                      <w:p w14:paraId="56FADC29" w14:textId="77777777" w:rsidR="00F87EA6" w:rsidRPr="00B11A71" w:rsidRDefault="00F87EA6" w:rsidP="00F87EA6">
                        <w:pPr>
                          <w:spacing w:after="0"/>
                          <w:rPr>
                            <w:sz w:val="16"/>
                            <w:szCs w:val="12"/>
                          </w:rPr>
                        </w:pPr>
                        <w:r>
                          <w:rPr>
                            <w:sz w:val="16"/>
                            <w:szCs w:val="12"/>
                          </w:rPr>
                          <w:t>97554784</w:t>
                        </w:r>
                      </w:p>
                    </w:txbxContent>
                  </v:textbox>
                </v:shape>
                <v:line id="Straight Connector 380" o:spid="_x0000_s1268" style="position:absolute;flip:y;visibility:visible;mso-wrap-style:square" from="1729,17628" to="16163,1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shape id="_x0000_s1269" type="#_x0000_t202" style="position:absolute;left:1070;top:20182;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" stroked="f">
                  <v:textbox>
                    <w:txbxContent>
                      <w:p w14:paraId="68F49FA3" w14:textId="77777777" w:rsidR="00F87EA6" w:rsidRPr="00B11A71" w:rsidRDefault="00F87EA6" w:rsidP="00F87EA6">
                        <w:pPr>
                          <w:spacing w:after="0"/>
                          <w:rPr>
                            <w:sz w:val="16"/>
                            <w:szCs w:val="12"/>
                          </w:rPr>
                        </w:pPr>
                        <w:r>
                          <w:rPr>
                            <w:sz w:val="16"/>
                            <w:szCs w:val="12"/>
                          </w:rPr>
                          <w:t>1</w:t>
                        </w:r>
                      </w:p>
                    </w:txbxContent>
                  </v:textbox>
                </v:shape>
                <v:line id="Straight Connector 382" o:spid="_x0000_s1270" style="position:absolute;flip:y;visibility:visible;mso-wrap-style:square" from="1565,21747" to="15999,2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" strokecolor="black [3200]" strokeweight=".5pt">
                  <v:stroke joinstyle="miter"/>
                </v:line>
                <v:shape id="_x0000_s1271" type="#_x0000_t202" style="position:absolute;left:1070;top:24301;width:9227;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" stroked="f">
                  <v:textbox>
                    <w:txbxContent>
                      <w:p w14:paraId="235B03F7" w14:textId="77777777" w:rsidR="00F87EA6" w:rsidRPr="00B11A71" w:rsidRDefault="00F87EA6" w:rsidP="00F87EA6">
                        <w:pPr>
                          <w:spacing w:after="0"/>
                          <w:rPr>
                            <w:sz w:val="16"/>
                            <w:szCs w:val="12"/>
                          </w:rPr>
                        </w:pPr>
                        <w:r>
                          <w:rPr>
                            <w:sz w:val="16"/>
                            <w:szCs w:val="12"/>
                          </w:rPr>
                          <w:t>Williams</w:t>
                        </w:r>
                      </w:p>
                    </w:txbxContent>
                  </v:textbox>
                </v:shape>
                <v:line id="Straight Connector 384" o:spid="_x0000_s1272" style="position:absolute;flip:y;visibility:visible;mso-wrap-style:square" from="1565,26031" to="15998,2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shape id="_x0000_s1273" type="#_x0000_t202" style="position:absolute;left:1153;top:28832;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" stroked="f">
                  <v:textbox>
                    <w:txbxContent>
                      <w:p w14:paraId="11E8ABAA" w14:textId="77777777" w:rsidR="00F87EA6" w:rsidRPr="00B11A71" w:rsidRDefault="00F87EA6" w:rsidP="00F87EA6">
                        <w:pPr>
                          <w:spacing w:after="0"/>
                          <w:rPr>
                            <w:sz w:val="16"/>
                            <w:szCs w:val="12"/>
                          </w:rPr>
                        </w:pPr>
                        <w:r>
                          <w:rPr>
                            <w:sz w:val="16"/>
                            <w:szCs w:val="12"/>
                          </w:rPr>
                          <w:t>Granville</w:t>
                        </w:r>
                      </w:p>
                    </w:txbxContent>
                  </v:textbox>
                </v:shape>
                <v:line id="Straight Connector 386" o:spid="_x0000_s1274" style="position:absolute;flip:y;visibility:visible;mso-wrap-style:square" from="1565,36328" to="15999,36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" strokecolor="black [3200]" strokeweight=".5pt">
                  <v:stroke joinstyle="miter"/>
                </v:line>
                <v:line id="Straight Connector 10" o:spid="_x0000_s1275" style="position:absolute;flip:y;visibility:visible;mso-wrap-style:square" from="1729,31139" to="16163,3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group>
            </w:pict>
          </mc:Fallback>
        </mc:AlternateContent>
      </w:r>
    </w:p>
    <w:p w14:paraId="2DC342D9" w14:textId="77777777" w:rsidR="00F87EA6" w:rsidRPr="00F87EA6" w:rsidRDefault="00F87EA6" w:rsidP="00F87EA6">
      <w:pPr>
        <w:pStyle w:val="ListNumber"/>
        <w:numPr>
          <w:ilvl w:val="0"/>
          <w:numId w:val="0"/>
        </w:numPr>
        <w:ind w:left="720"/>
        <w:rPr>
          <w:sz w:val="22"/>
          <w:szCs w:val="18"/>
          <w:lang w:eastAsia="en-AU"/>
        </w:rPr>
      </w:pPr>
    </w:p>
    <w:p w14:paraId="36E855AD" w14:textId="11A86E12" w:rsidR="00F87EA6" w:rsidRPr="00F87EA6" w:rsidRDefault="00F87EA6" w:rsidP="00F87EA6">
      <w:pPr>
        <w:pStyle w:val="ListNumber"/>
        <w:numPr>
          <w:ilvl w:val="0"/>
          <w:numId w:val="0"/>
        </w:numPr>
        <w:ind w:left="720"/>
        <w:rPr>
          <w:sz w:val="22"/>
          <w:szCs w:val="18"/>
          <w:lang w:eastAsia="en-AU"/>
        </w:rPr>
      </w:pPr>
    </w:p>
    <w:p w14:paraId="0A2B9555" w14:textId="13B21E98" w:rsidR="00F87EA6" w:rsidRPr="00F87EA6" w:rsidRDefault="00F87EA6" w:rsidP="00F87EA6">
      <w:pPr>
        <w:pStyle w:val="ListNumber"/>
        <w:numPr>
          <w:ilvl w:val="0"/>
          <w:numId w:val="0"/>
        </w:numPr>
        <w:ind w:left="720"/>
        <w:rPr>
          <w:sz w:val="22"/>
          <w:szCs w:val="18"/>
          <w:lang w:eastAsia="en-AU"/>
        </w:rPr>
      </w:pPr>
    </w:p>
    <w:p w14:paraId="450C9C4B" w14:textId="65A2FB4E" w:rsidR="00F87EA6" w:rsidRPr="00F87EA6" w:rsidRDefault="00F87EA6" w:rsidP="00F87EA6">
      <w:pPr>
        <w:pStyle w:val="ListNumber"/>
        <w:numPr>
          <w:ilvl w:val="0"/>
          <w:numId w:val="0"/>
        </w:numPr>
        <w:ind w:left="720"/>
        <w:rPr>
          <w:sz w:val="22"/>
          <w:szCs w:val="18"/>
          <w:lang w:eastAsia="en-AU"/>
        </w:rPr>
      </w:pPr>
    </w:p>
    <w:p w14:paraId="0FD4CEDA" w14:textId="4A342804" w:rsidR="00F87EA6" w:rsidRPr="00F87EA6" w:rsidRDefault="00F87EA6" w:rsidP="00F87EA6">
      <w:pPr>
        <w:pStyle w:val="ListNumber"/>
        <w:numPr>
          <w:ilvl w:val="0"/>
          <w:numId w:val="0"/>
        </w:numPr>
        <w:ind w:left="720"/>
        <w:rPr>
          <w:sz w:val="22"/>
          <w:szCs w:val="18"/>
          <w:lang w:eastAsia="en-AU"/>
        </w:rPr>
      </w:pPr>
    </w:p>
    <w:p w14:paraId="7210405B" w14:textId="21C4C159" w:rsidR="00F87EA6" w:rsidRPr="00F87EA6" w:rsidRDefault="00F87EA6" w:rsidP="00F87EA6">
      <w:pPr>
        <w:pStyle w:val="ListNumber"/>
        <w:numPr>
          <w:ilvl w:val="0"/>
          <w:numId w:val="0"/>
        </w:numPr>
        <w:ind w:left="720"/>
        <w:rPr>
          <w:sz w:val="22"/>
          <w:szCs w:val="18"/>
          <w:lang w:eastAsia="en-AU"/>
        </w:rPr>
      </w:pPr>
    </w:p>
    <w:p w14:paraId="7481E7FA" w14:textId="35B73AE3" w:rsidR="00F87EA6" w:rsidRPr="00F87EA6" w:rsidRDefault="00F87EA6" w:rsidP="00F87EA6">
      <w:pPr>
        <w:pStyle w:val="ListNumber"/>
        <w:numPr>
          <w:ilvl w:val="0"/>
          <w:numId w:val="0"/>
        </w:numPr>
        <w:ind w:left="720"/>
        <w:rPr>
          <w:sz w:val="22"/>
          <w:szCs w:val="18"/>
          <w:lang w:eastAsia="en-AU"/>
        </w:rPr>
      </w:pPr>
    </w:p>
    <w:p w14:paraId="36AD6B04" w14:textId="56D1B899" w:rsidR="00F87EA6" w:rsidRPr="00F87EA6" w:rsidRDefault="00F87EA6" w:rsidP="00F87EA6">
      <w:pPr>
        <w:pStyle w:val="ListNumber"/>
        <w:numPr>
          <w:ilvl w:val="0"/>
          <w:numId w:val="0"/>
        </w:numPr>
        <w:ind w:left="720"/>
        <w:rPr>
          <w:sz w:val="22"/>
          <w:szCs w:val="18"/>
          <w:lang w:eastAsia="en-AU"/>
        </w:rPr>
      </w:pPr>
    </w:p>
    <w:p w14:paraId="35EF4269" w14:textId="39FF9131" w:rsidR="00F87EA6" w:rsidRPr="00F87EA6" w:rsidRDefault="00F87EA6" w:rsidP="00F87EA6">
      <w:pPr>
        <w:pStyle w:val="ListNumber"/>
        <w:numPr>
          <w:ilvl w:val="0"/>
          <w:numId w:val="0"/>
        </w:numPr>
        <w:ind w:left="720"/>
        <w:rPr>
          <w:sz w:val="22"/>
          <w:szCs w:val="18"/>
          <w:lang w:eastAsia="en-AU"/>
        </w:rPr>
      </w:pPr>
    </w:p>
    <w:p w14:paraId="627DC438" w14:textId="2D44747A" w:rsidR="00FB10FE" w:rsidRDefault="00FB10FE" w:rsidP="00F87EA6">
      <w:pPr>
        <w:pStyle w:val="ListNumber"/>
        <w:numPr>
          <w:ilvl w:val="0"/>
          <w:numId w:val="0"/>
        </w:numPr>
        <w:ind w:left="720"/>
        <w:rPr>
          <w:sz w:val="22"/>
          <w:szCs w:val="18"/>
          <w:lang w:eastAsia="en-AU"/>
        </w:rPr>
      </w:pPr>
    </w:p>
    <w:p w14:paraId="0740BAE9" w14:textId="62271A3C" w:rsidR="00FB10FE" w:rsidRDefault="00FB10FE" w:rsidP="00F87EA6">
      <w:pPr>
        <w:pStyle w:val="ListNumber"/>
        <w:numPr>
          <w:ilvl w:val="0"/>
          <w:numId w:val="0"/>
        </w:numPr>
        <w:ind w:left="720"/>
        <w:rPr>
          <w:sz w:val="22"/>
          <w:szCs w:val="18"/>
          <w:lang w:eastAsia="en-AU"/>
        </w:rPr>
      </w:pPr>
    </w:p>
    <w:p w14:paraId="36D37456" w14:textId="369B4B69" w:rsidR="00F87EA6" w:rsidRPr="00F87EA6" w:rsidRDefault="00F87EA6" w:rsidP="00F87EA6">
      <w:pPr>
        <w:pStyle w:val="ListNumber"/>
        <w:numPr>
          <w:ilvl w:val="0"/>
          <w:numId w:val="0"/>
        </w:numPr>
        <w:ind w:left="720"/>
        <w:rPr>
          <w:sz w:val="22"/>
          <w:szCs w:val="18"/>
          <w:lang w:eastAsia="en-AU"/>
        </w:rPr>
      </w:pPr>
    </w:p>
    <w:p w14:paraId="6922D7F0" w14:textId="77777777" w:rsidR="00F87EA6" w:rsidRPr="00F87EA6" w:rsidRDefault="00F87EA6" w:rsidP="00F87EA6">
      <w:pPr>
        <w:pStyle w:val="ListNumber"/>
        <w:numPr>
          <w:ilvl w:val="0"/>
          <w:numId w:val="0"/>
        </w:numPr>
        <w:ind w:left="720"/>
        <w:rPr>
          <w:sz w:val="22"/>
          <w:szCs w:val="18"/>
          <w:lang w:eastAsia="en-AU"/>
        </w:rPr>
      </w:pPr>
    </w:p>
    <w:p w14:paraId="78C30413" w14:textId="77777777" w:rsidR="00F87EA6" w:rsidRPr="00F87EA6" w:rsidRDefault="00F87EA6" w:rsidP="00F87EA6">
      <w:pPr>
        <w:pStyle w:val="ListNumber"/>
        <w:numPr>
          <w:ilvl w:val="0"/>
          <w:numId w:val="11"/>
        </w:numPr>
        <w:rPr>
          <w:sz w:val="22"/>
          <w:szCs w:val="18"/>
          <w:lang w:eastAsia="en-AU"/>
        </w:rPr>
      </w:pPr>
      <w:r w:rsidRPr="00F23784">
        <w:rPr>
          <w:rFonts w:ascii="Trebuchet MS" w:hAnsi="Trebuchet MS"/>
          <w:sz w:val="20"/>
          <w:szCs w:val="16"/>
          <w:lang w:eastAsia="en-AU"/>
        </w:rPr>
        <w:lastRenderedPageBreak/>
        <w:t>Click on [Save] button to update the staff contact</w:t>
      </w:r>
      <w:r w:rsidRPr="00F87EA6">
        <w:rPr>
          <w:sz w:val="22"/>
          <w:szCs w:val="18"/>
          <w:lang w:eastAsia="en-AU"/>
        </w:rPr>
        <w:t>.</w:t>
      </w:r>
    </w:p>
    <w:p w14:paraId="6C8050B3" w14:textId="3A223CC3" w:rsidR="00F87EA6" w:rsidRPr="00F87EA6" w:rsidRDefault="00F87EA6" w:rsidP="00F87EA6">
      <w:pPr>
        <w:pStyle w:val="ListNumber"/>
        <w:numPr>
          <w:ilvl w:val="0"/>
          <w:numId w:val="0"/>
        </w:numPr>
        <w:ind w:left="720"/>
        <w:rPr>
          <w:sz w:val="22"/>
          <w:szCs w:val="18"/>
          <w:lang w:eastAsia="en-AU"/>
        </w:rPr>
      </w:pPr>
      <w:r w:rsidRPr="00F87EA6">
        <w:rPr>
          <w:noProof/>
          <w:sz w:val="22"/>
          <w:szCs w:val="18"/>
          <w:lang w:eastAsia="en-AU"/>
        </w:rPr>
        <mc:AlternateContent>
          <mc:Choice Requires="wpg">
            <w:drawing>
              <wp:anchor distT="0" distB="0" distL="114300" distR="114300" simplePos="0" relativeHeight="251708416" behindDoc="0" locked="0" layoutInCell="1" allowOverlap="1" wp14:anchorId="6CC20B34" wp14:editId="344DDE6C">
                <wp:simplePos x="0" y="0"/>
                <wp:positionH relativeFrom="column">
                  <wp:posOffset>441520</wp:posOffset>
                </wp:positionH>
                <wp:positionV relativeFrom="paragraph">
                  <wp:posOffset>6594</wp:posOffset>
                </wp:positionV>
                <wp:extent cx="1751965" cy="3672205"/>
                <wp:effectExtent l="0" t="0" r="635" b="4445"/>
                <wp:wrapNone/>
                <wp:docPr id="407" name="Group 407"/>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pic:pic xmlns:pic="http://schemas.openxmlformats.org/drawingml/2006/picture">
                        <pic:nvPicPr>
                          <pic:cNvPr id="390" name="Picture 39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391" name="Rectangle: Rounded Corners 391"/>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2" name="Rectangle 392"/>
                        <wps:cNvSpPr/>
                        <wps:spPr>
                          <a:xfrm>
                            <a:off x="105507"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E519B" w14:textId="77777777" w:rsidR="00F87EA6" w:rsidRPr="00BC32B1" w:rsidRDefault="00F87EA6" w:rsidP="00F87EA6">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Text Box 2"/>
                        <wps:cNvSpPr txBox="1">
                          <a:spLocks noChangeArrowheads="1"/>
                        </wps:cNvSpPr>
                        <wps:spPr bwMode="auto">
                          <a:xfrm>
                            <a:off x="114300" y="615462"/>
                            <a:ext cx="1571625" cy="2781300"/>
                          </a:xfrm>
                          <a:prstGeom prst="rect">
                            <a:avLst/>
                          </a:prstGeom>
                          <a:noFill/>
                          <a:ln w="9525">
                            <a:noFill/>
                            <a:miter lim="800000"/>
                            <a:headEnd/>
                            <a:tailEnd/>
                          </a:ln>
                        </wps:spPr>
                        <wps:txbx>
                          <w:txbxContent>
                            <w:p w14:paraId="79164152" w14:textId="77777777" w:rsidR="00F87EA6" w:rsidRDefault="00F87EA6" w:rsidP="00F87EA6">
                              <w:pPr>
                                <w:spacing w:after="0"/>
                                <w:rPr>
                                  <w:sz w:val="16"/>
                                  <w:szCs w:val="12"/>
                                </w:rPr>
                              </w:pPr>
                              <w:r>
                                <w:rPr>
                                  <w:sz w:val="16"/>
                                  <w:szCs w:val="12"/>
                                </w:rPr>
                                <w:t>City</w:t>
                              </w:r>
                            </w:p>
                            <w:p w14:paraId="65D4F17B" w14:textId="77777777" w:rsidR="00F87EA6" w:rsidRDefault="00F87EA6" w:rsidP="00F87EA6">
                              <w:pPr>
                                <w:spacing w:after="0"/>
                                <w:rPr>
                                  <w:sz w:val="16"/>
                                  <w:szCs w:val="12"/>
                                </w:rPr>
                              </w:pPr>
                            </w:p>
                            <w:p w14:paraId="3540DDEA" w14:textId="77777777" w:rsidR="00F87EA6" w:rsidRDefault="00F87EA6" w:rsidP="00F87EA6">
                              <w:pPr>
                                <w:spacing w:after="0"/>
                                <w:rPr>
                                  <w:sz w:val="16"/>
                                  <w:szCs w:val="12"/>
                                </w:rPr>
                              </w:pPr>
                            </w:p>
                            <w:p w14:paraId="148E38DF" w14:textId="77777777" w:rsidR="00F87EA6" w:rsidRDefault="00F87EA6" w:rsidP="00F87EA6">
                              <w:pPr>
                                <w:spacing w:after="0"/>
                                <w:rPr>
                                  <w:sz w:val="16"/>
                                  <w:szCs w:val="12"/>
                                </w:rPr>
                              </w:pPr>
                              <w:r>
                                <w:rPr>
                                  <w:sz w:val="16"/>
                                  <w:szCs w:val="12"/>
                                </w:rPr>
                                <w:t>State</w:t>
                              </w:r>
                            </w:p>
                            <w:p w14:paraId="2F2874D7" w14:textId="77777777" w:rsidR="00F87EA6" w:rsidRDefault="00F87EA6" w:rsidP="00F87EA6">
                              <w:pPr>
                                <w:rPr>
                                  <w:sz w:val="16"/>
                                  <w:szCs w:val="12"/>
                                </w:rPr>
                              </w:pPr>
                            </w:p>
                            <w:p w14:paraId="3E172DED" w14:textId="77777777" w:rsidR="00F87EA6" w:rsidRDefault="00F87EA6" w:rsidP="00F87EA6">
                              <w:pPr>
                                <w:rPr>
                                  <w:sz w:val="16"/>
                                  <w:szCs w:val="12"/>
                                </w:rPr>
                              </w:pPr>
                              <w:r>
                                <w:rPr>
                                  <w:sz w:val="16"/>
                                  <w:szCs w:val="12"/>
                                </w:rPr>
                                <w:t>Zip</w:t>
                              </w:r>
                            </w:p>
                            <w:p w14:paraId="1A49C46D" w14:textId="77777777" w:rsidR="00F87EA6" w:rsidRDefault="00F87EA6" w:rsidP="00F87EA6">
                              <w:pPr>
                                <w:rPr>
                                  <w:sz w:val="16"/>
                                  <w:szCs w:val="12"/>
                                </w:rPr>
                              </w:pPr>
                            </w:p>
                            <w:p w14:paraId="1B014F95" w14:textId="77777777" w:rsidR="00F87EA6" w:rsidRDefault="00F87EA6" w:rsidP="00F87EA6">
                              <w:pPr>
                                <w:rPr>
                                  <w:sz w:val="16"/>
                                  <w:szCs w:val="12"/>
                                </w:rPr>
                              </w:pPr>
                              <w:r>
                                <w:rPr>
                                  <w:sz w:val="16"/>
                                  <w:szCs w:val="12"/>
                                </w:rPr>
                                <w:t>Country</w:t>
                              </w:r>
                            </w:p>
                            <w:p w14:paraId="1C56D3A2" w14:textId="77777777" w:rsidR="00F87EA6" w:rsidRDefault="00F87EA6" w:rsidP="00F87EA6">
                              <w:pPr>
                                <w:rPr>
                                  <w:sz w:val="16"/>
                                  <w:szCs w:val="12"/>
                                </w:rPr>
                              </w:pPr>
                            </w:p>
                            <w:p w14:paraId="4A01B2C9" w14:textId="77777777" w:rsidR="00F87EA6" w:rsidRDefault="00F87EA6" w:rsidP="00F87EA6">
                              <w:pPr>
                                <w:rPr>
                                  <w:sz w:val="16"/>
                                  <w:szCs w:val="12"/>
                                </w:rPr>
                              </w:pPr>
                            </w:p>
                          </w:txbxContent>
                        </wps:txbx>
                        <wps:bodyPr rot="0" vert="horz" wrap="square" lIns="91440" tIns="45720" rIns="91440" bIns="45720" anchor="t" anchorCtr="0">
                          <a:noAutofit/>
                        </wps:bodyPr>
                      </wps:wsp>
                      <wps:wsp>
                        <wps:cNvPr id="394" name="Text Box 2"/>
                        <wps:cNvSpPr txBox="1">
                          <a:spLocks noChangeArrowheads="1"/>
                        </wps:cNvSpPr>
                        <wps:spPr bwMode="auto">
                          <a:xfrm>
                            <a:off x="105507" y="1230923"/>
                            <a:ext cx="922655" cy="235585"/>
                          </a:xfrm>
                          <a:prstGeom prst="rect">
                            <a:avLst/>
                          </a:prstGeom>
                          <a:solidFill>
                            <a:srgbClr val="FFFFFF"/>
                          </a:solidFill>
                          <a:ln w="9525">
                            <a:noFill/>
                            <a:miter lim="800000"/>
                            <a:headEnd/>
                            <a:tailEnd/>
                          </a:ln>
                        </wps:spPr>
                        <wps:txbx>
                          <w:txbxContent>
                            <w:p w14:paraId="04F99C5B" w14:textId="77777777" w:rsidR="00F87EA6" w:rsidRPr="00B11A71" w:rsidRDefault="00F87EA6" w:rsidP="00F87EA6">
                              <w:pPr>
                                <w:spacing w:after="0"/>
                                <w:rPr>
                                  <w:sz w:val="16"/>
                                  <w:szCs w:val="12"/>
                                </w:rPr>
                              </w:pPr>
                              <w:r>
                                <w:rPr>
                                  <w:sz w:val="16"/>
                                  <w:szCs w:val="12"/>
                                </w:rPr>
                                <w:t>NSW</w:t>
                              </w:r>
                            </w:p>
                          </w:txbxContent>
                        </wps:txbx>
                        <wps:bodyPr rot="0" vert="horz" wrap="square" lIns="91440" tIns="45720" rIns="91440" bIns="45720" anchor="t" anchorCtr="0">
                          <a:noAutofit/>
                        </wps:bodyPr>
                      </wps:wsp>
                      <wps:wsp>
                        <wps:cNvPr id="395" name="Straight Connector 395"/>
                        <wps:cNvCnPr/>
                        <wps:spPr>
                          <a:xfrm flipV="1">
                            <a:off x="175846" y="1424354"/>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396" name="Text Box 2"/>
                        <wps:cNvSpPr txBox="1">
                          <a:spLocks noChangeArrowheads="1"/>
                        </wps:cNvSpPr>
                        <wps:spPr bwMode="auto">
                          <a:xfrm>
                            <a:off x="114300" y="1679331"/>
                            <a:ext cx="922655" cy="235585"/>
                          </a:xfrm>
                          <a:prstGeom prst="rect">
                            <a:avLst/>
                          </a:prstGeom>
                          <a:solidFill>
                            <a:srgbClr val="FFFFFF"/>
                          </a:solidFill>
                          <a:ln w="9525">
                            <a:noFill/>
                            <a:miter lim="800000"/>
                            <a:headEnd/>
                            <a:tailEnd/>
                          </a:ln>
                        </wps:spPr>
                        <wps:txbx>
                          <w:txbxContent>
                            <w:p w14:paraId="7075D540" w14:textId="77777777" w:rsidR="00F87EA6" w:rsidRPr="00B11A71" w:rsidRDefault="00F87EA6" w:rsidP="00F87EA6">
                              <w:pPr>
                                <w:spacing w:after="0"/>
                                <w:rPr>
                                  <w:sz w:val="16"/>
                                  <w:szCs w:val="12"/>
                                </w:rPr>
                              </w:pPr>
                              <w:r>
                                <w:rPr>
                                  <w:sz w:val="16"/>
                                  <w:szCs w:val="12"/>
                                </w:rPr>
                                <w:t>2147</w:t>
                              </w:r>
                            </w:p>
                          </w:txbxContent>
                        </wps:txbx>
                        <wps:bodyPr rot="0" vert="horz" wrap="square" lIns="91440" tIns="45720" rIns="91440" bIns="45720" anchor="t" anchorCtr="0">
                          <a:noAutofit/>
                        </wps:bodyPr>
                      </wps:wsp>
                      <wps:wsp>
                        <wps:cNvPr id="397" name="Straight Connector 397"/>
                        <wps:cNvCnPr/>
                        <wps:spPr>
                          <a:xfrm flipV="1">
                            <a:off x="175846" y="1881554"/>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398" name="Text Box 2"/>
                        <wps:cNvSpPr txBox="1">
                          <a:spLocks noChangeArrowheads="1"/>
                        </wps:cNvSpPr>
                        <wps:spPr bwMode="auto">
                          <a:xfrm>
                            <a:off x="105507" y="2136531"/>
                            <a:ext cx="922655" cy="235585"/>
                          </a:xfrm>
                          <a:prstGeom prst="rect">
                            <a:avLst/>
                          </a:prstGeom>
                          <a:solidFill>
                            <a:srgbClr val="FFFFFF"/>
                          </a:solidFill>
                          <a:ln w="9525">
                            <a:noFill/>
                            <a:miter lim="800000"/>
                            <a:headEnd/>
                            <a:tailEnd/>
                          </a:ln>
                        </wps:spPr>
                        <wps:txbx>
                          <w:txbxContent>
                            <w:p w14:paraId="7F96ED82" w14:textId="77777777" w:rsidR="00F87EA6" w:rsidRPr="00B11A71" w:rsidRDefault="00F87EA6" w:rsidP="00F87EA6">
                              <w:pPr>
                                <w:spacing w:after="0"/>
                                <w:rPr>
                                  <w:sz w:val="16"/>
                                  <w:szCs w:val="12"/>
                                </w:rPr>
                              </w:pPr>
                              <w:r>
                                <w:rPr>
                                  <w:sz w:val="16"/>
                                  <w:szCs w:val="12"/>
                                </w:rPr>
                                <w:t>Australia</w:t>
                              </w:r>
                            </w:p>
                          </w:txbxContent>
                        </wps:txbx>
                        <wps:bodyPr rot="0" vert="horz" wrap="square" lIns="91440" tIns="45720" rIns="91440" bIns="45720" anchor="t" anchorCtr="0">
                          <a:noAutofit/>
                        </wps:bodyPr>
                      </wps:wsp>
                      <wps:wsp>
                        <wps:cNvPr id="399" name="Straight Connector 399"/>
                        <wps:cNvCnPr/>
                        <wps:spPr>
                          <a:xfrm flipV="1">
                            <a:off x="158261" y="232116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Text Box 2"/>
                        <wps:cNvSpPr txBox="1">
                          <a:spLocks noChangeArrowheads="1"/>
                        </wps:cNvSpPr>
                        <wps:spPr bwMode="auto">
                          <a:xfrm>
                            <a:off x="105507" y="791308"/>
                            <a:ext cx="922655" cy="235585"/>
                          </a:xfrm>
                          <a:prstGeom prst="rect">
                            <a:avLst/>
                          </a:prstGeom>
                          <a:solidFill>
                            <a:srgbClr val="FFFFFF"/>
                          </a:solidFill>
                          <a:ln w="9525">
                            <a:noFill/>
                            <a:miter lim="800000"/>
                            <a:headEnd/>
                            <a:tailEnd/>
                          </a:ln>
                        </wps:spPr>
                        <wps:txbx>
                          <w:txbxContent>
                            <w:p w14:paraId="363A8AFC" w14:textId="77777777" w:rsidR="00F87EA6" w:rsidRPr="00B11A71" w:rsidRDefault="00F87EA6" w:rsidP="00F87EA6">
                              <w:pPr>
                                <w:spacing w:after="0"/>
                                <w:rPr>
                                  <w:sz w:val="16"/>
                                  <w:szCs w:val="12"/>
                                </w:rPr>
                              </w:pPr>
                              <w:r>
                                <w:rPr>
                                  <w:sz w:val="16"/>
                                  <w:szCs w:val="12"/>
                                </w:rPr>
                                <w:t>Granville</w:t>
                              </w:r>
                            </w:p>
                          </w:txbxContent>
                        </wps:txbx>
                        <wps:bodyPr rot="0" vert="horz" wrap="square" lIns="91440" tIns="45720" rIns="91440" bIns="45720" anchor="t" anchorCtr="0">
                          <a:noAutofit/>
                        </wps:bodyPr>
                      </wps:wsp>
                      <wps:wsp>
                        <wps:cNvPr id="402" name="Straight Connector 402"/>
                        <wps:cNvCnPr/>
                        <wps:spPr>
                          <a:xfrm flipV="1">
                            <a:off x="158261" y="98473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403" name="Rectangle 403"/>
                        <wps:cNvSpPr/>
                        <wps:spPr>
                          <a:xfrm>
                            <a:off x="145073" y="2464777"/>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3F40C62F" w14:textId="77777777" w:rsidR="00F87EA6" w:rsidRPr="00D5437D" w:rsidRDefault="00F87EA6" w:rsidP="00F87EA6">
                              <w:pPr>
                                <w:spacing w:after="0"/>
                                <w:jc w:val="center"/>
                                <w:rPr>
                                  <w:sz w:val="18"/>
                                  <w:szCs w:val="14"/>
                                </w:rPr>
                              </w:pPr>
                              <w:r w:rsidRPr="00D5437D">
                                <w:rPr>
                                  <w:sz w:val="18"/>
                                  <w:szCs w:val="1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Rectangle 404"/>
                        <wps:cNvSpPr/>
                        <wps:spPr>
                          <a:xfrm>
                            <a:off x="145073" y="2790093"/>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A8D7538" w14:textId="77777777" w:rsidR="00F87EA6" w:rsidRPr="00D5437D" w:rsidRDefault="00F87EA6" w:rsidP="00F87EA6">
                              <w:pPr>
                                <w:spacing w:after="0"/>
                                <w:jc w:val="center"/>
                                <w:rPr>
                                  <w:sz w:val="18"/>
                                  <w:szCs w:val="14"/>
                                </w:rPr>
                              </w:pPr>
                              <w:r>
                                <w:rPr>
                                  <w:sz w:val="18"/>
                                  <w:szCs w:val="1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Rectangle 405"/>
                        <wps:cNvSpPr/>
                        <wps:spPr>
                          <a:xfrm>
                            <a:off x="145073" y="3141785"/>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27247CCA" w14:textId="77777777" w:rsidR="00F87EA6" w:rsidRPr="00D5437D" w:rsidRDefault="00F87EA6" w:rsidP="00F87EA6">
                              <w:pPr>
                                <w:spacing w:after="0"/>
                                <w:jc w:val="center"/>
                                <w:rPr>
                                  <w:sz w:val="18"/>
                                  <w:szCs w:val="14"/>
                                </w:rPr>
                              </w:pPr>
                              <w:r>
                                <w:rPr>
                                  <w:sz w:val="18"/>
                                  <w:szCs w:val="14"/>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Text Box 2"/>
                        <wps:cNvSpPr txBox="1">
                          <a:spLocks noChangeArrowheads="1"/>
                        </wps:cNvSpPr>
                        <wps:spPr bwMode="auto">
                          <a:xfrm>
                            <a:off x="142142" y="2445727"/>
                            <a:ext cx="1440180" cy="297180"/>
                          </a:xfrm>
                          <a:prstGeom prst="rect">
                            <a:avLst/>
                          </a:prstGeom>
                          <a:noFill/>
                          <a:ln w="38100">
                            <a:solidFill>
                              <a:srgbClr val="FFFF00"/>
                            </a:solidFill>
                            <a:miter lim="800000"/>
                            <a:headEnd/>
                            <a:tailEnd/>
                          </a:ln>
                        </wps:spPr>
                        <wps:txbx>
                          <w:txbxContent>
                            <w:p w14:paraId="0DC4CFD1" w14:textId="77777777" w:rsidR="00F87EA6" w:rsidRDefault="00F87EA6" w:rsidP="00F87EA6"/>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6CC20B34" id="Group 407" o:spid="_x0000_s1276" style="position:absolute;left:0;text-align:left;margin-left:34.75pt;margin-top:.5pt;width:137.95pt;height:289.15pt;z-index:251708416"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">
                <v:shape id="Picture 390" o:spid="_x0000_s1277"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">
                  <v:imagedata r:id="rId14" o:title=""/>
                </v:shape>
                <v:roundrect id="Rectangle: Rounded Corners 391" o:spid="_x0000_s1278"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" fillcolor="#941a1d" strokecolor="#941a1d" strokeweight="1pt">
                  <v:stroke joinstyle="miter"/>
                </v:roundrect>
                <v:rect id="Rectangle 392" o:spid="_x0000_s1279"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" fillcolor="#941a1d" strokecolor="#941a1d" strokeweight="1pt">
                  <v:textbox>
                    <w:txbxContent>
                      <w:p w14:paraId="0FCE519B" w14:textId="77777777" w:rsidR="00F87EA6" w:rsidRPr="00BC32B1" w:rsidRDefault="00F87EA6" w:rsidP="00F87EA6">
                        <w:pPr>
                          <w:spacing w:after="0" w:line="240" w:lineRule="auto"/>
                          <w:rPr>
                            <w:b/>
                            <w:bCs/>
                          </w:rPr>
                        </w:pPr>
                        <w:r w:rsidRPr="00D33140">
                          <w:rPr>
                            <w:b/>
                            <w:bCs/>
                          </w:rPr>
                          <w:sym w:font="Wingdings" w:char="F0DF"/>
                        </w:r>
                      </w:p>
                    </w:txbxContent>
                  </v:textbox>
                </v:rect>
                <v:shape id="_x0000_s1280" type="#_x0000_t202" style="position:absolute;left:1143;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79164152" w14:textId="77777777" w:rsidR="00F87EA6" w:rsidRDefault="00F87EA6" w:rsidP="00F87EA6">
                        <w:pPr>
                          <w:spacing w:after="0"/>
                          <w:rPr>
                            <w:sz w:val="16"/>
                            <w:szCs w:val="12"/>
                          </w:rPr>
                        </w:pPr>
                        <w:r>
                          <w:rPr>
                            <w:sz w:val="16"/>
                            <w:szCs w:val="12"/>
                          </w:rPr>
                          <w:t>City</w:t>
                        </w:r>
                      </w:p>
                      <w:p w14:paraId="65D4F17B" w14:textId="77777777" w:rsidR="00F87EA6" w:rsidRDefault="00F87EA6" w:rsidP="00F87EA6">
                        <w:pPr>
                          <w:spacing w:after="0"/>
                          <w:rPr>
                            <w:sz w:val="16"/>
                            <w:szCs w:val="12"/>
                          </w:rPr>
                        </w:pPr>
                      </w:p>
                      <w:p w14:paraId="3540DDEA" w14:textId="77777777" w:rsidR="00F87EA6" w:rsidRDefault="00F87EA6" w:rsidP="00F87EA6">
                        <w:pPr>
                          <w:spacing w:after="0"/>
                          <w:rPr>
                            <w:sz w:val="16"/>
                            <w:szCs w:val="12"/>
                          </w:rPr>
                        </w:pPr>
                      </w:p>
                      <w:p w14:paraId="148E38DF" w14:textId="77777777" w:rsidR="00F87EA6" w:rsidRDefault="00F87EA6" w:rsidP="00F87EA6">
                        <w:pPr>
                          <w:spacing w:after="0"/>
                          <w:rPr>
                            <w:sz w:val="16"/>
                            <w:szCs w:val="12"/>
                          </w:rPr>
                        </w:pPr>
                        <w:r>
                          <w:rPr>
                            <w:sz w:val="16"/>
                            <w:szCs w:val="12"/>
                          </w:rPr>
                          <w:t>State</w:t>
                        </w:r>
                      </w:p>
                      <w:p w14:paraId="2F2874D7" w14:textId="77777777" w:rsidR="00F87EA6" w:rsidRDefault="00F87EA6" w:rsidP="00F87EA6">
                        <w:pPr>
                          <w:rPr>
                            <w:sz w:val="16"/>
                            <w:szCs w:val="12"/>
                          </w:rPr>
                        </w:pPr>
                      </w:p>
                      <w:p w14:paraId="3E172DED" w14:textId="77777777" w:rsidR="00F87EA6" w:rsidRDefault="00F87EA6" w:rsidP="00F87EA6">
                        <w:pPr>
                          <w:rPr>
                            <w:sz w:val="16"/>
                            <w:szCs w:val="12"/>
                          </w:rPr>
                        </w:pPr>
                        <w:r>
                          <w:rPr>
                            <w:sz w:val="16"/>
                            <w:szCs w:val="12"/>
                          </w:rPr>
                          <w:t>Zip</w:t>
                        </w:r>
                      </w:p>
                      <w:p w14:paraId="1A49C46D" w14:textId="77777777" w:rsidR="00F87EA6" w:rsidRDefault="00F87EA6" w:rsidP="00F87EA6">
                        <w:pPr>
                          <w:rPr>
                            <w:sz w:val="16"/>
                            <w:szCs w:val="12"/>
                          </w:rPr>
                        </w:pPr>
                      </w:p>
                      <w:p w14:paraId="1B014F95" w14:textId="77777777" w:rsidR="00F87EA6" w:rsidRDefault="00F87EA6" w:rsidP="00F87EA6">
                        <w:pPr>
                          <w:rPr>
                            <w:sz w:val="16"/>
                            <w:szCs w:val="12"/>
                          </w:rPr>
                        </w:pPr>
                        <w:r>
                          <w:rPr>
                            <w:sz w:val="16"/>
                            <w:szCs w:val="12"/>
                          </w:rPr>
                          <w:t>Country</w:t>
                        </w:r>
                      </w:p>
                      <w:p w14:paraId="1C56D3A2" w14:textId="77777777" w:rsidR="00F87EA6" w:rsidRDefault="00F87EA6" w:rsidP="00F87EA6">
                        <w:pPr>
                          <w:rPr>
                            <w:sz w:val="16"/>
                            <w:szCs w:val="12"/>
                          </w:rPr>
                        </w:pPr>
                      </w:p>
                      <w:p w14:paraId="4A01B2C9" w14:textId="77777777" w:rsidR="00F87EA6" w:rsidRDefault="00F87EA6" w:rsidP="00F87EA6">
                        <w:pPr>
                          <w:rPr>
                            <w:sz w:val="16"/>
                            <w:szCs w:val="12"/>
                          </w:rPr>
                        </w:pPr>
                      </w:p>
                    </w:txbxContent>
                  </v:textbox>
                </v:shape>
                <v:shape id="_x0000_s1281" type="#_x0000_t202" style="position:absolute;left:1055;top:12309;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" stroked="f">
                  <v:textbox>
                    <w:txbxContent>
                      <w:p w14:paraId="04F99C5B" w14:textId="77777777" w:rsidR="00F87EA6" w:rsidRPr="00B11A71" w:rsidRDefault="00F87EA6" w:rsidP="00F87EA6">
                        <w:pPr>
                          <w:spacing w:after="0"/>
                          <w:rPr>
                            <w:sz w:val="16"/>
                            <w:szCs w:val="12"/>
                          </w:rPr>
                        </w:pPr>
                        <w:r>
                          <w:rPr>
                            <w:sz w:val="16"/>
                            <w:szCs w:val="12"/>
                          </w:rPr>
                          <w:t>NSW</w:t>
                        </w:r>
                      </w:p>
                    </w:txbxContent>
                  </v:textbox>
                </v:shape>
                <v:line id="Straight Connector 395" o:spid="_x0000_s1282" style="position:absolute;flip:y;visibility:visible;mso-wrap-style:square" from="1758,14243" to="16192,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" strokecolor="black [3200]" strokeweight=".5pt">
                  <v:stroke joinstyle="miter"/>
                </v:line>
                <v:shape id="_x0000_s1283" type="#_x0000_t202" style="position:absolute;left:1143;top:16793;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4mY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" stroked="f">
                  <v:textbox>
                    <w:txbxContent>
                      <w:p w14:paraId="7075D540" w14:textId="77777777" w:rsidR="00F87EA6" w:rsidRPr="00B11A71" w:rsidRDefault="00F87EA6" w:rsidP="00F87EA6">
                        <w:pPr>
                          <w:spacing w:after="0"/>
                          <w:rPr>
                            <w:sz w:val="16"/>
                            <w:szCs w:val="12"/>
                          </w:rPr>
                        </w:pPr>
                        <w:r>
                          <w:rPr>
                            <w:sz w:val="16"/>
                            <w:szCs w:val="12"/>
                          </w:rPr>
                          <w:t>2147</w:t>
                        </w:r>
                      </w:p>
                    </w:txbxContent>
                  </v:textbox>
                </v:shape>
                <v:line id="Straight Connector 397" o:spid="_x0000_s1284" style="position:absolute;flip:y;visibility:visible;mso-wrap-style:square" from="1758,18815" to="16192,18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" strokecolor="black [3200]" strokeweight=".5pt">
                  <v:stroke joinstyle="miter"/>
                </v:line>
                <v:shape id="_x0000_s1285" type="#_x0000_t202" style="position:absolute;left:1055;top:21365;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" stroked="f">
                  <v:textbox>
                    <w:txbxContent>
                      <w:p w14:paraId="7F96ED82" w14:textId="77777777" w:rsidR="00F87EA6" w:rsidRPr="00B11A71" w:rsidRDefault="00F87EA6" w:rsidP="00F87EA6">
                        <w:pPr>
                          <w:spacing w:after="0"/>
                          <w:rPr>
                            <w:sz w:val="16"/>
                            <w:szCs w:val="12"/>
                          </w:rPr>
                        </w:pPr>
                        <w:r>
                          <w:rPr>
                            <w:sz w:val="16"/>
                            <w:szCs w:val="12"/>
                          </w:rPr>
                          <w:t>Australia</w:t>
                        </w:r>
                      </w:p>
                    </w:txbxContent>
                  </v:textbox>
                </v:shape>
                <v:line id="Straight Connector 399" o:spid="_x0000_s1286" style="position:absolute;flip:y;visibility:visible;mso-wrap-style:square" from="1582,23211" to="16016,2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" strokecolor="black [3200]" strokeweight=".5pt">
                  <v:stroke joinstyle="miter"/>
                </v:line>
                <v:shape id="_x0000_s1287" type="#_x0000_t202" style="position:absolute;left:1055;top:7913;width:9226;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" stroked="f">
                  <v:textbox>
                    <w:txbxContent>
                      <w:p w14:paraId="363A8AFC" w14:textId="77777777" w:rsidR="00F87EA6" w:rsidRPr="00B11A71" w:rsidRDefault="00F87EA6" w:rsidP="00F87EA6">
                        <w:pPr>
                          <w:spacing w:after="0"/>
                          <w:rPr>
                            <w:sz w:val="16"/>
                            <w:szCs w:val="12"/>
                          </w:rPr>
                        </w:pPr>
                        <w:r>
                          <w:rPr>
                            <w:sz w:val="16"/>
                            <w:szCs w:val="12"/>
                          </w:rPr>
                          <w:t>Granville</w:t>
                        </w:r>
                      </w:p>
                    </w:txbxContent>
                  </v:textbox>
                </v:shape>
                <v:line id="Straight Connector 402" o:spid="_x0000_s1288" style="position:absolute;flip:y;visibility:visible;mso-wrap-style:square" from="1582,9847" to="16016,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" strokecolor="black [3200]" strokeweight=".5pt">
                  <v:stroke joinstyle="miter"/>
                </v:line>
                <v:rect id="Rectangle 403" o:spid="_x0000_s1289" style="position:absolute;left:1450;top:2464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3F40C62F" w14:textId="77777777" w:rsidR="00F87EA6" w:rsidRPr="00D5437D" w:rsidRDefault="00F87EA6" w:rsidP="00F87EA6">
                        <w:pPr>
                          <w:spacing w:after="0"/>
                          <w:jc w:val="center"/>
                          <w:rPr>
                            <w:sz w:val="18"/>
                            <w:szCs w:val="14"/>
                          </w:rPr>
                        </w:pPr>
                        <w:r w:rsidRPr="00D5437D">
                          <w:rPr>
                            <w:sz w:val="18"/>
                            <w:szCs w:val="14"/>
                          </w:rPr>
                          <w:t>SAVE</w:t>
                        </w:r>
                      </w:p>
                    </w:txbxContent>
                  </v:textbox>
                </v:rect>
                <v:rect id="Rectangle 404" o:spid="_x0000_s1290" style="position:absolute;left:1450;top:27900;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1A8D7538" w14:textId="77777777" w:rsidR="00F87EA6" w:rsidRPr="00D5437D" w:rsidRDefault="00F87EA6" w:rsidP="00F87EA6">
                        <w:pPr>
                          <w:spacing w:after="0"/>
                          <w:jc w:val="center"/>
                          <w:rPr>
                            <w:sz w:val="18"/>
                            <w:szCs w:val="14"/>
                          </w:rPr>
                        </w:pPr>
                        <w:r>
                          <w:rPr>
                            <w:sz w:val="18"/>
                            <w:szCs w:val="14"/>
                          </w:rPr>
                          <w:t>DELETE</w:t>
                        </w:r>
                      </w:p>
                    </w:txbxContent>
                  </v:textbox>
                </v:rect>
                <v:rect id="Rectangle 405" o:spid="_x0000_s1291" style="position:absolute;left:1450;top:3141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" fillcolor="#555 [2160]" stroked="f" strokeweight=".5pt">
                  <v:fill color2="#313131 [2608]" rotate="t" colors="0 #9b9b9b;.5 #8e8e8e;1 #797979" focus="100%" type="gradient">
                    <o:fill v:ext="view" type="gradientUnscaled"/>
                  </v:fill>
                  <v:textbox>
                    <w:txbxContent>
                      <w:p w14:paraId="27247CCA" w14:textId="77777777" w:rsidR="00F87EA6" w:rsidRPr="00D5437D" w:rsidRDefault="00F87EA6" w:rsidP="00F87EA6">
                        <w:pPr>
                          <w:spacing w:after="0"/>
                          <w:jc w:val="center"/>
                          <w:rPr>
                            <w:sz w:val="18"/>
                            <w:szCs w:val="14"/>
                          </w:rPr>
                        </w:pPr>
                        <w:r>
                          <w:rPr>
                            <w:sz w:val="18"/>
                            <w:szCs w:val="14"/>
                          </w:rPr>
                          <w:t>CANCEL</w:t>
                        </w:r>
                      </w:p>
                    </w:txbxContent>
                  </v:textbox>
                </v:rect>
                <v:shape id="_x0000_s1292" type="#_x0000_t202" style="position:absolute;left:1421;top:24457;width:1440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" filled="f" strokecolor="yellow" strokeweight="3pt">
                  <v:textbox>
                    <w:txbxContent>
                      <w:p w14:paraId="0DC4CFD1" w14:textId="77777777" w:rsidR="00F87EA6" w:rsidRDefault="00F87EA6" w:rsidP="00F87EA6"/>
                    </w:txbxContent>
                  </v:textbox>
                </v:shape>
              </v:group>
            </w:pict>
          </mc:Fallback>
        </mc:AlternateContent>
      </w:r>
    </w:p>
    <w:p w14:paraId="11A4D05A" w14:textId="77777777" w:rsidR="00F87EA6" w:rsidRPr="00F87EA6" w:rsidRDefault="00F87EA6" w:rsidP="00F87EA6">
      <w:pPr>
        <w:pStyle w:val="ListNumber"/>
        <w:numPr>
          <w:ilvl w:val="0"/>
          <w:numId w:val="0"/>
        </w:numPr>
        <w:ind w:left="720"/>
        <w:rPr>
          <w:sz w:val="22"/>
          <w:szCs w:val="18"/>
          <w:lang w:eastAsia="en-AU"/>
        </w:rPr>
      </w:pPr>
    </w:p>
    <w:p w14:paraId="7AD9C0C4" w14:textId="77777777" w:rsidR="00F87EA6" w:rsidRPr="00F87EA6" w:rsidRDefault="00F87EA6" w:rsidP="00F87EA6">
      <w:pPr>
        <w:pStyle w:val="ListNumber"/>
        <w:numPr>
          <w:ilvl w:val="0"/>
          <w:numId w:val="0"/>
        </w:numPr>
        <w:ind w:left="720"/>
        <w:rPr>
          <w:sz w:val="22"/>
          <w:szCs w:val="18"/>
          <w:lang w:eastAsia="en-AU"/>
        </w:rPr>
      </w:pPr>
    </w:p>
    <w:p w14:paraId="0EC528A0" w14:textId="77777777" w:rsidR="00F87EA6" w:rsidRPr="00F87EA6" w:rsidRDefault="00F87EA6" w:rsidP="00F87EA6">
      <w:pPr>
        <w:pStyle w:val="ListNumber"/>
        <w:numPr>
          <w:ilvl w:val="0"/>
          <w:numId w:val="0"/>
        </w:numPr>
        <w:ind w:left="720"/>
        <w:rPr>
          <w:sz w:val="22"/>
          <w:szCs w:val="18"/>
          <w:lang w:eastAsia="en-AU"/>
        </w:rPr>
      </w:pPr>
    </w:p>
    <w:p w14:paraId="3CB43AB2" w14:textId="77777777" w:rsidR="00F87EA6" w:rsidRPr="00F87EA6" w:rsidRDefault="00F87EA6" w:rsidP="00F87EA6">
      <w:pPr>
        <w:pStyle w:val="ListNumber"/>
        <w:numPr>
          <w:ilvl w:val="0"/>
          <w:numId w:val="0"/>
        </w:numPr>
        <w:ind w:left="720"/>
        <w:rPr>
          <w:sz w:val="22"/>
          <w:szCs w:val="18"/>
          <w:lang w:eastAsia="en-AU"/>
        </w:rPr>
      </w:pPr>
    </w:p>
    <w:p w14:paraId="693C9DD2" w14:textId="77777777" w:rsidR="00F87EA6" w:rsidRPr="00F87EA6" w:rsidRDefault="00F87EA6" w:rsidP="00F87EA6">
      <w:pPr>
        <w:pStyle w:val="ListNumber"/>
        <w:numPr>
          <w:ilvl w:val="0"/>
          <w:numId w:val="0"/>
        </w:numPr>
        <w:ind w:left="720"/>
        <w:rPr>
          <w:sz w:val="22"/>
          <w:szCs w:val="18"/>
          <w:lang w:eastAsia="en-AU"/>
        </w:rPr>
      </w:pPr>
    </w:p>
    <w:p w14:paraId="557F755A" w14:textId="77777777" w:rsidR="00F87EA6" w:rsidRPr="00F87EA6" w:rsidRDefault="00F87EA6" w:rsidP="00F87EA6">
      <w:pPr>
        <w:pStyle w:val="ListNumber"/>
        <w:numPr>
          <w:ilvl w:val="0"/>
          <w:numId w:val="0"/>
        </w:numPr>
        <w:ind w:left="720"/>
        <w:rPr>
          <w:sz w:val="22"/>
          <w:szCs w:val="18"/>
          <w:lang w:eastAsia="en-AU"/>
        </w:rPr>
      </w:pPr>
    </w:p>
    <w:p w14:paraId="15C5E566" w14:textId="77777777" w:rsidR="00F87EA6" w:rsidRPr="00F87EA6" w:rsidRDefault="00F87EA6" w:rsidP="00F87EA6">
      <w:pPr>
        <w:pStyle w:val="ListNumber"/>
        <w:numPr>
          <w:ilvl w:val="0"/>
          <w:numId w:val="0"/>
        </w:numPr>
        <w:ind w:left="720"/>
        <w:rPr>
          <w:sz w:val="22"/>
          <w:szCs w:val="18"/>
          <w:lang w:eastAsia="en-AU"/>
        </w:rPr>
      </w:pPr>
    </w:p>
    <w:p w14:paraId="63FE3C84" w14:textId="77777777" w:rsidR="00F87EA6" w:rsidRPr="00F87EA6" w:rsidRDefault="00F87EA6" w:rsidP="00F87EA6">
      <w:pPr>
        <w:pStyle w:val="ListNumber"/>
        <w:numPr>
          <w:ilvl w:val="0"/>
          <w:numId w:val="0"/>
        </w:numPr>
        <w:ind w:left="720"/>
        <w:rPr>
          <w:sz w:val="22"/>
          <w:szCs w:val="18"/>
          <w:lang w:eastAsia="en-AU"/>
        </w:rPr>
      </w:pPr>
    </w:p>
    <w:p w14:paraId="2B647237" w14:textId="77777777" w:rsidR="00F87EA6" w:rsidRPr="00F87EA6" w:rsidRDefault="00F87EA6" w:rsidP="00F87EA6">
      <w:pPr>
        <w:pStyle w:val="ListNumber"/>
        <w:numPr>
          <w:ilvl w:val="0"/>
          <w:numId w:val="0"/>
        </w:numPr>
        <w:ind w:left="720"/>
        <w:rPr>
          <w:sz w:val="22"/>
          <w:szCs w:val="18"/>
          <w:lang w:eastAsia="en-AU"/>
        </w:rPr>
      </w:pPr>
    </w:p>
    <w:p w14:paraId="477E6ECA" w14:textId="77777777" w:rsidR="00F87EA6" w:rsidRPr="00F87EA6" w:rsidRDefault="00F87EA6" w:rsidP="00F87EA6">
      <w:pPr>
        <w:pStyle w:val="ListNumber"/>
        <w:numPr>
          <w:ilvl w:val="0"/>
          <w:numId w:val="0"/>
        </w:numPr>
        <w:ind w:left="720"/>
        <w:rPr>
          <w:sz w:val="22"/>
          <w:szCs w:val="18"/>
          <w:lang w:eastAsia="en-AU"/>
        </w:rPr>
      </w:pPr>
    </w:p>
    <w:p w14:paraId="586D07CF" w14:textId="77777777" w:rsidR="00F87EA6" w:rsidRPr="00F87EA6" w:rsidRDefault="00F87EA6" w:rsidP="00F87EA6">
      <w:pPr>
        <w:pStyle w:val="ListNumber"/>
        <w:numPr>
          <w:ilvl w:val="0"/>
          <w:numId w:val="0"/>
        </w:numPr>
        <w:ind w:left="720"/>
        <w:rPr>
          <w:sz w:val="22"/>
          <w:szCs w:val="18"/>
          <w:lang w:eastAsia="en-AU"/>
        </w:rPr>
      </w:pPr>
    </w:p>
    <w:p w14:paraId="69D17487" w14:textId="77777777" w:rsidR="00F87EA6" w:rsidRPr="00F87EA6" w:rsidRDefault="00F87EA6" w:rsidP="00F87EA6">
      <w:pPr>
        <w:pStyle w:val="ListNumber"/>
        <w:numPr>
          <w:ilvl w:val="0"/>
          <w:numId w:val="0"/>
        </w:numPr>
        <w:ind w:left="720"/>
        <w:rPr>
          <w:sz w:val="22"/>
          <w:szCs w:val="18"/>
          <w:lang w:eastAsia="en-AU"/>
        </w:rPr>
      </w:pPr>
    </w:p>
    <w:p w14:paraId="23704133" w14:textId="77777777" w:rsidR="00F87EA6" w:rsidRPr="00F23784" w:rsidRDefault="00F87EA6" w:rsidP="00F87EA6">
      <w:pPr>
        <w:pStyle w:val="ListNumber"/>
        <w:numPr>
          <w:ilvl w:val="0"/>
          <w:numId w:val="11"/>
        </w:numPr>
        <w:rPr>
          <w:rFonts w:ascii="Trebuchet MS" w:hAnsi="Trebuchet MS"/>
          <w:sz w:val="22"/>
          <w:szCs w:val="18"/>
          <w:lang w:eastAsia="en-AU"/>
        </w:rPr>
      </w:pPr>
      <w:r w:rsidRPr="00F23784">
        <w:rPr>
          <w:rFonts w:ascii="Trebuchet MS" w:hAnsi="Trebuchet MS"/>
          <w:noProof/>
          <w:sz w:val="20"/>
          <w:szCs w:val="16"/>
        </w:rPr>
        <mc:AlternateContent>
          <mc:Choice Requires="wps">
            <w:drawing>
              <wp:anchor distT="0" distB="0" distL="114300" distR="114300" simplePos="0" relativeHeight="251709440" behindDoc="0" locked="0" layoutInCell="1" allowOverlap="1" wp14:anchorId="5E79E318" wp14:editId="2A5A929A">
                <wp:simplePos x="0" y="0"/>
                <wp:positionH relativeFrom="column">
                  <wp:posOffset>527050</wp:posOffset>
                </wp:positionH>
                <wp:positionV relativeFrom="paragraph">
                  <wp:posOffset>531495</wp:posOffset>
                </wp:positionV>
                <wp:extent cx="2092325" cy="1256665"/>
                <wp:effectExtent l="0" t="0" r="0" b="0"/>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2325" cy="1256665"/>
                        </a:xfrm>
                        <a:prstGeom prst="rect">
                          <a:avLst/>
                        </a:prstGeom>
                        <a:solidFill>
                          <a:srgbClr val="FFFFFF"/>
                        </a:solidFill>
                        <a:ln w="9525">
                          <a:solidFill>
                            <a:srgbClr val="000000"/>
                          </a:solidFill>
                          <a:miter lim="800000"/>
                          <a:headEnd/>
                          <a:tailEnd/>
                        </a:ln>
                      </wps:spPr>
                      <wps:txbx>
                        <w:txbxContent>
                          <w:p w14:paraId="0FF81BAE" w14:textId="77777777" w:rsidR="00F87EA6" w:rsidRPr="00EB1940" w:rsidRDefault="00F87EA6" w:rsidP="00F87EA6">
                            <w:pPr>
                              <w:rPr>
                                <w:b/>
                                <w:bCs/>
                              </w:rPr>
                            </w:pPr>
                            <w:r w:rsidRPr="00EB1940">
                              <w:rPr>
                                <w:b/>
                                <w:bCs/>
                              </w:rPr>
                              <w:t>Info</w:t>
                            </w:r>
                          </w:p>
                          <w:p w14:paraId="3C4A9AEF" w14:textId="77777777" w:rsidR="00F87EA6" w:rsidRPr="00EB1940" w:rsidRDefault="00F87EA6" w:rsidP="00F87EA6">
                            <w:r w:rsidRPr="00EB1940">
                              <w:rPr>
                                <w:sz w:val="22"/>
                                <w:szCs w:val="18"/>
                              </w:rPr>
                              <w:t xml:space="preserve">You have successfully </w:t>
                            </w:r>
                            <w:r>
                              <w:rPr>
                                <w:sz w:val="22"/>
                                <w:szCs w:val="18"/>
                              </w:rPr>
                              <w:t>updated</w:t>
                            </w:r>
                            <w:r w:rsidRPr="00EB1940">
                              <w:rPr>
                                <w:sz w:val="22"/>
                                <w:szCs w:val="18"/>
                              </w:rPr>
                              <w:t xml:space="preserve"> Jia Kim</w:t>
                            </w:r>
                          </w:p>
                          <w:p w14:paraId="1526898F" w14:textId="77777777" w:rsidR="00F87EA6" w:rsidRPr="00EB1940" w:rsidRDefault="00F87EA6" w:rsidP="00F87EA6">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a:graphicData>
                </a:graphic>
              </wp:anchor>
            </w:drawing>
          </mc:Choice>
          <mc:Fallback xmlns:w16cex="http://schemas.microsoft.com/office/word/2018/wordml/cex" xmlns:w16="http://schemas.microsoft.com/office/word/2018/wordml">
            <w:pict>
              <v:shape w14:anchorId="5E79E318" id="_x0000_s1293" type="#_x0000_t202" style="position:absolute;left:0;text-align:left;margin-left:41.5pt;margin-top:41.85pt;width:164.75pt;height:98.9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">
                <v:textbox>
                  <w:txbxContent>
                    <w:p w14:paraId="0FF81BAE" w14:textId="77777777" w:rsidR="00F87EA6" w:rsidRPr="00EB1940" w:rsidRDefault="00F87EA6" w:rsidP="00F87EA6">
                      <w:pPr>
                        <w:rPr>
                          <w:b/>
                          <w:bCs/>
                        </w:rPr>
                      </w:pPr>
                      <w:r w:rsidRPr="00EB1940">
                        <w:rPr>
                          <w:b/>
                          <w:bCs/>
                        </w:rPr>
                        <w:t>Info</w:t>
                      </w:r>
                    </w:p>
                    <w:p w14:paraId="3C4A9AEF" w14:textId="77777777" w:rsidR="00F87EA6" w:rsidRPr="00EB1940" w:rsidRDefault="00F87EA6" w:rsidP="00F87EA6">
                      <w:r w:rsidRPr="00EB1940">
                        <w:rPr>
                          <w:sz w:val="22"/>
                          <w:szCs w:val="18"/>
                        </w:rPr>
                        <w:t xml:space="preserve">You have successfully </w:t>
                      </w:r>
                      <w:r>
                        <w:rPr>
                          <w:sz w:val="22"/>
                          <w:szCs w:val="18"/>
                        </w:rPr>
                        <w:t>updated</w:t>
                      </w:r>
                      <w:r w:rsidRPr="00EB1940">
                        <w:rPr>
                          <w:sz w:val="22"/>
                          <w:szCs w:val="18"/>
                        </w:rPr>
                        <w:t xml:space="preserve"> Jia Kim</w:t>
                      </w:r>
                    </w:p>
                    <w:p w14:paraId="1526898F" w14:textId="77777777" w:rsidR="00F87EA6" w:rsidRPr="00EB1940" w:rsidRDefault="00F87EA6" w:rsidP="00F87EA6">
                      <w:r w:rsidRPr="00EB1940">
                        <w:tab/>
                      </w:r>
                      <w:r w:rsidRPr="00EB1940">
                        <w:tab/>
                      </w:r>
                      <w:r w:rsidRPr="00EB1940">
                        <w:tab/>
                      </w:r>
                      <w:r w:rsidRPr="00EB1940">
                        <w:tab/>
                        <w:t xml:space="preserve">       </w:t>
                      </w:r>
                      <w:r w:rsidRPr="00EB1940">
                        <w:rPr>
                          <w:color w:val="FF0000"/>
                        </w:rPr>
                        <w:t>OK</w:t>
                      </w:r>
                    </w:p>
                  </w:txbxContent>
                </v:textbox>
              </v:shape>
            </w:pict>
          </mc:Fallback>
        </mc:AlternateContent>
      </w:r>
      <w:r w:rsidRPr="00F23784">
        <w:rPr>
          <w:rFonts w:ascii="Trebuchet MS" w:hAnsi="Trebuchet MS"/>
          <w:sz w:val="20"/>
          <w:szCs w:val="16"/>
          <w:lang w:eastAsia="en-AU"/>
        </w:rPr>
        <w:t>You will see a confirmation message that you have successfully updated the staff contact.</w:t>
      </w:r>
    </w:p>
    <w:p w14:paraId="2482196C" w14:textId="77777777" w:rsidR="00F87EA6" w:rsidRPr="00F87EA6" w:rsidRDefault="00F87EA6" w:rsidP="00F87EA6">
      <w:pPr>
        <w:pStyle w:val="ListNumber"/>
        <w:numPr>
          <w:ilvl w:val="0"/>
          <w:numId w:val="0"/>
        </w:numPr>
        <w:ind w:left="720"/>
        <w:rPr>
          <w:sz w:val="22"/>
          <w:szCs w:val="18"/>
          <w:lang w:eastAsia="en-AU"/>
        </w:rPr>
      </w:pPr>
    </w:p>
    <w:p w14:paraId="2E15FA2F" w14:textId="77777777" w:rsidR="00F87EA6" w:rsidRPr="00F87EA6" w:rsidRDefault="00F87EA6" w:rsidP="00F87EA6">
      <w:pPr>
        <w:pStyle w:val="ListNumber"/>
        <w:numPr>
          <w:ilvl w:val="0"/>
          <w:numId w:val="0"/>
        </w:numPr>
        <w:ind w:left="720"/>
        <w:rPr>
          <w:sz w:val="22"/>
          <w:szCs w:val="18"/>
          <w:lang w:eastAsia="en-AU"/>
        </w:rPr>
      </w:pPr>
    </w:p>
    <w:p w14:paraId="1C2BAE86" w14:textId="77777777" w:rsidR="00F87EA6" w:rsidRPr="00F87EA6" w:rsidRDefault="00F87EA6" w:rsidP="00F87EA6">
      <w:pPr>
        <w:pStyle w:val="ListNumber"/>
        <w:numPr>
          <w:ilvl w:val="0"/>
          <w:numId w:val="0"/>
        </w:numPr>
        <w:ind w:left="720"/>
        <w:rPr>
          <w:sz w:val="22"/>
          <w:szCs w:val="18"/>
          <w:lang w:eastAsia="en-AU"/>
        </w:rPr>
      </w:pPr>
    </w:p>
    <w:p w14:paraId="52D30F2A" w14:textId="77777777" w:rsidR="00F87EA6" w:rsidRPr="00F87EA6" w:rsidRDefault="00F87EA6" w:rsidP="00F87EA6">
      <w:pPr>
        <w:pStyle w:val="ListNumber"/>
        <w:numPr>
          <w:ilvl w:val="0"/>
          <w:numId w:val="0"/>
        </w:numPr>
        <w:ind w:left="720"/>
        <w:rPr>
          <w:sz w:val="22"/>
          <w:szCs w:val="18"/>
          <w:lang w:eastAsia="en-AU"/>
        </w:rPr>
      </w:pPr>
    </w:p>
    <w:p w14:paraId="05F998DA" w14:textId="77777777" w:rsidR="00F87EA6" w:rsidRDefault="00F87EA6" w:rsidP="00F87EA6">
      <w:pPr>
        <w:pStyle w:val="ListNumber"/>
        <w:numPr>
          <w:ilvl w:val="0"/>
          <w:numId w:val="0"/>
        </w:numPr>
        <w:ind w:left="720"/>
        <w:rPr>
          <w:lang w:eastAsia="en-AU"/>
        </w:rPr>
      </w:pPr>
    </w:p>
    <w:p w14:paraId="53698776" w14:textId="77777777" w:rsidR="00F87EA6" w:rsidRDefault="00F87EA6" w:rsidP="00F87EA6">
      <w:pPr>
        <w:rPr>
          <w:rFonts w:eastAsia="Times New Roman"/>
          <w:b/>
          <w:noProof/>
          <w:color w:val="58585B"/>
          <w:kern w:val="22"/>
          <w:sz w:val="28"/>
          <w:szCs w:val="28"/>
          <w:lang w:eastAsia="en-AU"/>
        </w:rPr>
      </w:pPr>
      <w:r>
        <w:br w:type="page"/>
      </w:r>
    </w:p>
    <w:p w14:paraId="4E56CB10" w14:textId="6DC361D3" w:rsidR="00F87EA6" w:rsidRDefault="00FB10FE" w:rsidP="00FB10FE">
      <w:pPr>
        <w:pStyle w:val="Heading3"/>
      </w:pPr>
      <w:r>
        <w:lastRenderedPageBreak/>
        <w:t>Delete a contact</w:t>
      </w:r>
    </w:p>
    <w:p w14:paraId="1A5B28E0" w14:textId="77777777" w:rsidR="00FB10FE" w:rsidRPr="00F23784" w:rsidRDefault="00FB10FE" w:rsidP="00FB10FE">
      <w:pPr>
        <w:pStyle w:val="ListNumber"/>
        <w:numPr>
          <w:ilvl w:val="0"/>
          <w:numId w:val="0"/>
        </w:numPr>
        <w:rPr>
          <w:rFonts w:ascii="Trebuchet MS" w:hAnsi="Trebuchet MS"/>
          <w:b/>
          <w:bCs/>
          <w:sz w:val="20"/>
          <w:szCs w:val="16"/>
        </w:rPr>
      </w:pPr>
      <w:r w:rsidRPr="00F23784">
        <w:rPr>
          <w:rFonts w:ascii="Trebuchet MS" w:hAnsi="Trebuchet MS"/>
          <w:b/>
          <w:bCs/>
          <w:sz w:val="20"/>
          <w:szCs w:val="16"/>
        </w:rPr>
        <w:t>How to delete a staff contact</w:t>
      </w:r>
    </w:p>
    <w:p w14:paraId="363BE4AE" w14:textId="77777777" w:rsidR="00FB10FE" w:rsidRPr="00FB10FE" w:rsidRDefault="00FB10FE" w:rsidP="00FB10FE">
      <w:pPr>
        <w:pStyle w:val="ListNumber"/>
        <w:numPr>
          <w:ilvl w:val="0"/>
          <w:numId w:val="13"/>
        </w:numPr>
        <w:rPr>
          <w:rFonts w:ascii="Trebuchet MS" w:hAnsi="Trebuchet MS"/>
          <w:sz w:val="22"/>
          <w:szCs w:val="18"/>
        </w:rPr>
      </w:pPr>
      <w:r w:rsidRPr="00F23784">
        <w:rPr>
          <w:rFonts w:ascii="Trebuchet MS" w:hAnsi="Trebuchet MS"/>
          <w:sz w:val="20"/>
          <w:szCs w:val="16"/>
        </w:rPr>
        <w:t>Click on the staff name.</w:t>
      </w:r>
    </w:p>
    <w:p w14:paraId="32C0AFBE" w14:textId="77777777" w:rsidR="00FB10FE" w:rsidRDefault="00FB10FE" w:rsidP="00FB10FE">
      <w:pPr>
        <w:rPr>
          <w:lang w:eastAsia="en-AU"/>
        </w:rPr>
      </w:pPr>
      <w:r>
        <w:rPr>
          <w:noProof/>
          <w:lang w:eastAsia="en-AU"/>
        </w:rPr>
        <mc:AlternateContent>
          <mc:Choice Requires="wpg">
            <w:drawing>
              <wp:anchor distT="0" distB="0" distL="114300" distR="114300" simplePos="0" relativeHeight="251714560" behindDoc="0" locked="0" layoutInCell="1" allowOverlap="1" wp14:anchorId="3D2994CC" wp14:editId="7F3E1F50">
                <wp:simplePos x="0" y="0"/>
                <wp:positionH relativeFrom="column">
                  <wp:posOffset>324778</wp:posOffset>
                </wp:positionH>
                <wp:positionV relativeFrom="paragraph">
                  <wp:posOffset>93198</wp:posOffset>
                </wp:positionV>
                <wp:extent cx="1751965" cy="3672205"/>
                <wp:effectExtent l="0" t="0" r="635" b="4445"/>
                <wp:wrapNone/>
                <wp:docPr id="409" name="Group 409"/>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wpg:grpSp>
                        <wpg:cNvPr id="410" name="Group 410"/>
                        <wpg:cNvGrpSpPr/>
                        <wpg:grpSpPr>
                          <a:xfrm>
                            <a:off x="0" y="0"/>
                            <a:ext cx="1751965" cy="3672205"/>
                            <a:chOff x="0" y="0"/>
                            <a:chExt cx="1751965" cy="3672205"/>
                          </a:xfrm>
                        </wpg:grpSpPr>
                        <pic:pic xmlns:pic="http://schemas.openxmlformats.org/drawingml/2006/picture">
                          <pic:nvPicPr>
                            <pic:cNvPr id="411" name="Picture 41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g:grpSp>
                          <wpg:cNvPr id="412" name="Group 412"/>
                          <wpg:cNvGrpSpPr/>
                          <wpg:grpSpPr>
                            <a:xfrm>
                              <a:off x="85725" y="228600"/>
                              <a:ext cx="1600200" cy="3171825"/>
                              <a:chOff x="0" y="0"/>
                              <a:chExt cx="1600200" cy="3171825"/>
                            </a:xfrm>
                          </wpg:grpSpPr>
                          <wps:wsp>
                            <wps:cNvPr id="413" name="Rectangle: Rounded Corners 413"/>
                            <wps:cNvSpPr/>
                            <wps:spPr>
                              <a:xfrm>
                                <a:off x="0" y="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1009650" y="9525"/>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AF210" w14:textId="77777777" w:rsidR="00FB10FE" w:rsidRPr="00BC32B1" w:rsidRDefault="00FB10FE" w:rsidP="00FB10FE">
                                  <w:pPr>
                                    <w:spacing w:after="0" w:line="240" w:lineRule="auto"/>
                                    <w:rPr>
                                      <w:b/>
                                      <w:bCs/>
                                    </w:rPr>
                                  </w:pPr>
                                  <w:r w:rsidRPr="00BC32B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rot="16200000">
                                <a:off x="1236662" y="26988"/>
                                <a:ext cx="335280" cy="283847"/>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B890D9" w14:textId="77777777" w:rsidR="00FB10FE" w:rsidRPr="00BC32B1" w:rsidRDefault="00FB10FE" w:rsidP="00FB10FE">
                                  <w:pPr>
                                    <w:spacing w:after="0" w:line="240" w:lineRule="auto"/>
                                    <w:rPr>
                                      <w:b/>
                                      <w:bCs/>
                                    </w:rPr>
                                  </w:pPr>
                                  <w:r>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6" name="Picture 41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361950" y="447675"/>
                                <a:ext cx="838200" cy="419100"/>
                              </a:xfrm>
                              <a:prstGeom prst="rect">
                                <a:avLst/>
                              </a:prstGeom>
                              <a:noFill/>
                              <a:ln>
                                <a:noFill/>
                              </a:ln>
                            </pic:spPr>
                          </pic:pic>
                          <wps:wsp>
                            <wps:cNvPr id="417" name="Text Box 2"/>
                            <wps:cNvSpPr txBox="1">
                              <a:spLocks noChangeArrowheads="1"/>
                            </wps:cNvSpPr>
                            <wps:spPr bwMode="auto">
                              <a:xfrm>
                                <a:off x="19050" y="885825"/>
                                <a:ext cx="1571625" cy="342900"/>
                              </a:xfrm>
                              <a:prstGeom prst="rect">
                                <a:avLst/>
                              </a:prstGeom>
                              <a:noFill/>
                              <a:ln w="9525">
                                <a:noFill/>
                                <a:miter lim="800000"/>
                                <a:headEnd/>
                                <a:tailEnd/>
                              </a:ln>
                            </wps:spPr>
                            <wps:txbx>
                              <w:txbxContent>
                                <w:p w14:paraId="00C249B1" w14:textId="77777777" w:rsidR="00FB10FE" w:rsidRPr="008C4AE0" w:rsidRDefault="00FB10FE" w:rsidP="00FB10FE">
                                  <w:pPr>
                                    <w:jc w:val="center"/>
                                    <w:rPr>
                                      <w:sz w:val="18"/>
                                      <w:szCs w:val="14"/>
                                    </w:rPr>
                                  </w:pPr>
                                  <w:r w:rsidRPr="008C4AE0">
                                    <w:rPr>
                                      <w:sz w:val="18"/>
                                      <w:szCs w:val="14"/>
                                    </w:rPr>
                                    <w:t>Staff contact management</w:t>
                                  </w:r>
                                </w:p>
                              </w:txbxContent>
                            </wps:txbx>
                            <wps:bodyPr rot="0" vert="horz" wrap="square" lIns="91440" tIns="45720" rIns="91440" bIns="45720" anchor="t" anchorCtr="0">
                              <a:noAutofit/>
                            </wps:bodyPr>
                          </wps:wsp>
                          <wps:wsp>
                            <wps:cNvPr id="418" name="Text Box 2"/>
                            <wps:cNvSpPr txBox="1">
                              <a:spLocks noChangeArrowheads="1"/>
                            </wps:cNvSpPr>
                            <wps:spPr bwMode="auto">
                              <a:xfrm>
                                <a:off x="28575" y="1200150"/>
                                <a:ext cx="1571625" cy="1971675"/>
                              </a:xfrm>
                              <a:prstGeom prst="rect">
                                <a:avLst/>
                              </a:prstGeom>
                              <a:noFill/>
                              <a:ln w="9525">
                                <a:noFill/>
                                <a:miter lim="800000"/>
                                <a:headEnd/>
                                <a:tailEnd/>
                              </a:ln>
                            </wps:spPr>
                            <wps:txbx>
                              <w:txbxContent>
                                <w:p w14:paraId="4BAC7A51" w14:textId="77777777" w:rsidR="00FB10FE" w:rsidRDefault="00FB10FE" w:rsidP="00FB10FE">
                                  <w:pPr>
                                    <w:rPr>
                                      <w:sz w:val="16"/>
                                      <w:szCs w:val="12"/>
                                    </w:rPr>
                                  </w:pPr>
                                  <w:r w:rsidRPr="008C4AE0">
                                    <w:rPr>
                                      <w:sz w:val="16"/>
                                      <w:szCs w:val="12"/>
                                    </w:rPr>
                                    <w:t>1 Jasmin Brown</w:t>
                                  </w:r>
                                </w:p>
                                <w:p w14:paraId="32DD5A5B" w14:textId="77777777" w:rsidR="00FB10FE" w:rsidRDefault="00FB10FE" w:rsidP="00FB10FE">
                                  <w:pPr>
                                    <w:rPr>
                                      <w:sz w:val="16"/>
                                      <w:szCs w:val="12"/>
                                    </w:rPr>
                                  </w:pPr>
                                  <w:r>
                                    <w:rPr>
                                      <w:sz w:val="16"/>
                                      <w:szCs w:val="12"/>
                                    </w:rPr>
                                    <w:t xml:space="preserve">2 </w:t>
                                  </w:r>
                                  <w:r>
                                    <w:rPr>
                                      <w:sz w:val="16"/>
                                      <w:szCs w:val="12"/>
                                    </w:rPr>
                                    <w:t>Koda Summit</w:t>
                                  </w:r>
                                </w:p>
                                <w:p w14:paraId="70E0223B" w14:textId="77777777" w:rsidR="00FB10FE" w:rsidRDefault="00FB10FE" w:rsidP="00FB10FE">
                                  <w:pPr>
                                    <w:rPr>
                                      <w:sz w:val="16"/>
                                      <w:szCs w:val="12"/>
                                    </w:rPr>
                                  </w:pPr>
                                  <w:r>
                                    <w:rPr>
                                      <w:sz w:val="16"/>
                                      <w:szCs w:val="12"/>
                                    </w:rPr>
                                    <w:t>3 Jia Kim</w:t>
                                  </w:r>
                                </w:p>
                                <w:p w14:paraId="618E3515" w14:textId="77777777" w:rsidR="00FB10FE" w:rsidRDefault="00FB10FE" w:rsidP="00FB10FE">
                                  <w:pPr>
                                    <w:rPr>
                                      <w:sz w:val="16"/>
                                      <w:szCs w:val="12"/>
                                    </w:rPr>
                                  </w:pPr>
                                  <w:r>
                                    <w:rPr>
                                      <w:sz w:val="16"/>
                                      <w:szCs w:val="12"/>
                                    </w:rPr>
                                    <w:t>4 Anthony Mitchel</w:t>
                                  </w:r>
                                </w:p>
                                <w:p w14:paraId="27974604" w14:textId="77777777" w:rsidR="00FB10FE" w:rsidRPr="008C4AE0" w:rsidRDefault="00FB10FE" w:rsidP="00FB10FE">
                                  <w:pPr>
                                    <w:rPr>
                                      <w:sz w:val="16"/>
                                      <w:szCs w:val="12"/>
                                    </w:rPr>
                                  </w:pPr>
                                  <w:r>
                                    <w:rPr>
                                      <w:sz w:val="16"/>
                                      <w:szCs w:val="12"/>
                                    </w:rPr>
                                    <w:t>5 Luca Smith</w:t>
                                  </w:r>
                                </w:p>
                              </w:txbxContent>
                            </wps:txbx>
                            <wps:bodyPr rot="0" vert="horz" wrap="square" lIns="91440" tIns="45720" rIns="91440" bIns="45720" anchor="t" anchorCtr="0">
                              <a:noAutofit/>
                            </wps:bodyPr>
                          </wps:wsp>
                        </wpg:grpSp>
                      </wpg:grpSp>
                      <wps:wsp>
                        <wps:cNvPr id="419" name="Text Box 2"/>
                        <wps:cNvSpPr txBox="1">
                          <a:spLocks noChangeArrowheads="1"/>
                        </wps:cNvSpPr>
                        <wps:spPr bwMode="auto">
                          <a:xfrm>
                            <a:off x="124558" y="2401766"/>
                            <a:ext cx="815975" cy="226695"/>
                          </a:xfrm>
                          <a:prstGeom prst="rect">
                            <a:avLst/>
                          </a:prstGeom>
                          <a:noFill/>
                          <a:ln w="38100">
                            <a:solidFill>
                              <a:srgbClr val="FFFF00"/>
                            </a:solidFill>
                            <a:miter lim="800000"/>
                            <a:headEnd/>
                            <a:tailEnd/>
                          </a:ln>
                        </wps:spPr>
                        <wps:txbx>
                          <w:txbxContent>
                            <w:p w14:paraId="68115F00" w14:textId="77777777" w:rsidR="00FB10FE" w:rsidRDefault="00FB10FE" w:rsidP="00FB10FE"/>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3D2994CC" id="Group 409" o:spid="_x0000_s1294" style="position:absolute;margin-left:25.55pt;margin-top:7.35pt;width:137.95pt;height:289.15pt;z-index:251714560"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">
                <v:group id="Group 410" o:spid="_x0000_s1295" style="position:absolute;width:17519;height:36722" coordsize="17519,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Picture 411" o:spid="_x0000_s1296"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">
                    <v:imagedata r:id="rId14" o:title=""/>
                  </v:shape>
                  <v:group id="Group 412" o:spid="_x0000_s1297" style="position:absolute;left:857;top:2286;width:16002;height:31718" coordsize="16002,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roundrect id="Rectangle: Rounded Corners 413" o:spid="_x0000_s1298" style="position:absolute;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" fillcolor="#941a1d" strokecolor="#941a1d" strokeweight="1pt">
                      <v:stroke joinstyle="miter"/>
                    </v:roundrect>
                    <v:rect id="Rectangle 414" o:spid="_x0000_s1299" style="position:absolute;left:10096;top:95;width:371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" fillcolor="#941a1d" strokecolor="#941a1d" strokeweight="1pt">
                      <v:textbox>
                        <w:txbxContent>
                          <w:p w14:paraId="631AF210" w14:textId="77777777" w:rsidR="00FB10FE" w:rsidRPr="00BC32B1" w:rsidRDefault="00FB10FE" w:rsidP="00FB10FE">
                            <w:pPr>
                              <w:spacing w:after="0" w:line="240" w:lineRule="auto"/>
                              <w:rPr>
                                <w:b/>
                                <w:bCs/>
                              </w:rPr>
                            </w:pPr>
                            <w:r w:rsidRPr="00BC32B1">
                              <w:rPr>
                                <w:b/>
                                <w:bCs/>
                              </w:rPr>
                              <w:t>+</w:t>
                            </w:r>
                          </w:p>
                        </w:txbxContent>
                      </v:textbox>
                    </v:rect>
                    <v:rect id="Rectangle 415" o:spid="_x0000_s1300" style="position:absolute;left:12366;top:269;width:3353;height:28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" fillcolor="#941a1d" strokecolor="#941a1d" strokeweight="1pt">
                      <v:textbox>
                        <w:txbxContent>
                          <w:p w14:paraId="79B890D9" w14:textId="77777777" w:rsidR="00FB10FE" w:rsidRPr="00BC32B1" w:rsidRDefault="00FB10FE" w:rsidP="00FB10FE">
                            <w:pPr>
                              <w:spacing w:after="0" w:line="240" w:lineRule="auto"/>
                              <w:rPr>
                                <w:b/>
                                <w:bCs/>
                              </w:rPr>
                            </w:pPr>
                            <w:r>
                              <w:rPr>
                                <w:b/>
                                <w:bCs/>
                              </w:rPr>
                              <w:t>...</w:t>
                            </w:r>
                          </w:p>
                        </w:txbxContent>
                      </v:textbox>
                    </v:rect>
                    <v:shape id="Picture 416" o:spid="_x0000_s1301" type="#_x0000_t75" style="position:absolute;left:3619;top:4476;width:8382;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">
                      <v:imagedata r:id="rId15" o:title=""/>
                    </v:shape>
                    <v:shape id="_x0000_s1302" type="#_x0000_t202" style="position:absolute;left:190;top:8858;width:1571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" filled="f" stroked="f">
                      <v:textbox>
                        <w:txbxContent>
                          <w:p w14:paraId="00C249B1" w14:textId="77777777" w:rsidR="00FB10FE" w:rsidRPr="008C4AE0" w:rsidRDefault="00FB10FE" w:rsidP="00FB10FE">
                            <w:pPr>
                              <w:jc w:val="center"/>
                              <w:rPr>
                                <w:sz w:val="18"/>
                                <w:szCs w:val="14"/>
                              </w:rPr>
                            </w:pPr>
                            <w:r w:rsidRPr="008C4AE0">
                              <w:rPr>
                                <w:sz w:val="18"/>
                                <w:szCs w:val="14"/>
                              </w:rPr>
                              <w:t>Staff contact management</w:t>
                            </w:r>
                          </w:p>
                        </w:txbxContent>
                      </v:textbox>
                    </v:shape>
                    <v:shape id="_x0000_s1303" type="#_x0000_t202" style="position:absolute;left:285;top:12001;width:15717;height:19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" filled="f" stroked="f">
                      <v:textbox>
                        <w:txbxContent>
                          <w:p w14:paraId="4BAC7A51" w14:textId="77777777" w:rsidR="00FB10FE" w:rsidRDefault="00FB10FE" w:rsidP="00FB10FE">
                            <w:pPr>
                              <w:rPr>
                                <w:sz w:val="16"/>
                                <w:szCs w:val="12"/>
                              </w:rPr>
                            </w:pPr>
                            <w:r w:rsidRPr="008C4AE0">
                              <w:rPr>
                                <w:sz w:val="16"/>
                                <w:szCs w:val="12"/>
                              </w:rPr>
                              <w:t>1 Jasmin Brown</w:t>
                            </w:r>
                          </w:p>
                          <w:p w14:paraId="32DD5A5B" w14:textId="77777777" w:rsidR="00FB10FE" w:rsidRDefault="00FB10FE" w:rsidP="00FB10FE">
                            <w:pPr>
                              <w:rPr>
                                <w:sz w:val="16"/>
                                <w:szCs w:val="12"/>
                              </w:rPr>
                            </w:pPr>
                            <w:r>
                              <w:rPr>
                                <w:sz w:val="16"/>
                                <w:szCs w:val="12"/>
                              </w:rPr>
                              <w:t xml:space="preserve">2 </w:t>
                            </w:r>
                            <w:proofErr w:type="spellStart"/>
                            <w:r>
                              <w:rPr>
                                <w:sz w:val="16"/>
                                <w:szCs w:val="12"/>
                              </w:rPr>
                              <w:t>Koda</w:t>
                            </w:r>
                            <w:proofErr w:type="spellEnd"/>
                            <w:r>
                              <w:rPr>
                                <w:sz w:val="16"/>
                                <w:szCs w:val="12"/>
                              </w:rPr>
                              <w:t xml:space="preserve"> Summit</w:t>
                            </w:r>
                          </w:p>
                          <w:p w14:paraId="70E0223B" w14:textId="77777777" w:rsidR="00FB10FE" w:rsidRDefault="00FB10FE" w:rsidP="00FB10FE">
                            <w:pPr>
                              <w:rPr>
                                <w:sz w:val="16"/>
                                <w:szCs w:val="12"/>
                              </w:rPr>
                            </w:pPr>
                            <w:r>
                              <w:rPr>
                                <w:sz w:val="16"/>
                                <w:szCs w:val="12"/>
                              </w:rPr>
                              <w:t>3 Jia Kim</w:t>
                            </w:r>
                          </w:p>
                          <w:p w14:paraId="618E3515" w14:textId="77777777" w:rsidR="00FB10FE" w:rsidRDefault="00FB10FE" w:rsidP="00FB10FE">
                            <w:pPr>
                              <w:rPr>
                                <w:sz w:val="16"/>
                                <w:szCs w:val="12"/>
                              </w:rPr>
                            </w:pPr>
                            <w:r>
                              <w:rPr>
                                <w:sz w:val="16"/>
                                <w:szCs w:val="12"/>
                              </w:rPr>
                              <w:t>4 Anthony Mitchel</w:t>
                            </w:r>
                          </w:p>
                          <w:p w14:paraId="27974604" w14:textId="77777777" w:rsidR="00FB10FE" w:rsidRPr="008C4AE0" w:rsidRDefault="00FB10FE" w:rsidP="00FB10FE">
                            <w:pPr>
                              <w:rPr>
                                <w:sz w:val="16"/>
                                <w:szCs w:val="12"/>
                              </w:rPr>
                            </w:pPr>
                            <w:r>
                              <w:rPr>
                                <w:sz w:val="16"/>
                                <w:szCs w:val="12"/>
                              </w:rPr>
                              <w:t>5 Luca Smith</w:t>
                            </w:r>
                          </w:p>
                        </w:txbxContent>
                      </v:textbox>
                    </v:shape>
                  </v:group>
                </v:group>
                <v:shape id="_x0000_s1304" type="#_x0000_t202" style="position:absolute;left:1245;top:24017;width:8160;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" filled="f" strokecolor="yellow" strokeweight="3pt">
                  <v:textbox>
                    <w:txbxContent>
                      <w:p w14:paraId="68115F00" w14:textId="77777777" w:rsidR="00FB10FE" w:rsidRDefault="00FB10FE" w:rsidP="00FB10FE"/>
                    </w:txbxContent>
                  </v:textbox>
                </v:shape>
              </v:group>
            </w:pict>
          </mc:Fallback>
        </mc:AlternateContent>
      </w:r>
    </w:p>
    <w:p w14:paraId="2522DF45" w14:textId="77777777" w:rsidR="00FB10FE" w:rsidRDefault="00FB10FE" w:rsidP="00FB10FE">
      <w:pPr>
        <w:rPr>
          <w:lang w:eastAsia="en-AU"/>
        </w:rPr>
      </w:pPr>
    </w:p>
    <w:p w14:paraId="45DC2C56" w14:textId="77777777" w:rsidR="00FB10FE" w:rsidRDefault="00FB10FE" w:rsidP="00FB10FE">
      <w:pPr>
        <w:rPr>
          <w:lang w:eastAsia="en-AU"/>
        </w:rPr>
      </w:pPr>
    </w:p>
    <w:p w14:paraId="2A9DCA04" w14:textId="77777777" w:rsidR="00FB10FE" w:rsidRDefault="00FB10FE" w:rsidP="00FB10FE">
      <w:pPr>
        <w:rPr>
          <w:lang w:eastAsia="en-AU"/>
        </w:rPr>
      </w:pPr>
    </w:p>
    <w:p w14:paraId="025BCF14" w14:textId="77777777" w:rsidR="00FB10FE" w:rsidRDefault="00FB10FE" w:rsidP="00FB10FE">
      <w:pPr>
        <w:rPr>
          <w:lang w:eastAsia="en-AU"/>
        </w:rPr>
      </w:pPr>
    </w:p>
    <w:p w14:paraId="1723DAA8" w14:textId="77777777" w:rsidR="00FB10FE" w:rsidRDefault="00FB10FE" w:rsidP="00FB10FE">
      <w:pPr>
        <w:rPr>
          <w:lang w:eastAsia="en-AU"/>
        </w:rPr>
      </w:pPr>
    </w:p>
    <w:p w14:paraId="55880ED6" w14:textId="77777777" w:rsidR="00FB10FE" w:rsidRDefault="00FB10FE" w:rsidP="00FB10FE">
      <w:pPr>
        <w:rPr>
          <w:lang w:eastAsia="en-AU"/>
        </w:rPr>
      </w:pPr>
    </w:p>
    <w:p w14:paraId="5FAE143D" w14:textId="77777777" w:rsidR="00FB10FE" w:rsidRDefault="00FB10FE" w:rsidP="00FB10FE">
      <w:pPr>
        <w:rPr>
          <w:lang w:eastAsia="en-AU"/>
        </w:rPr>
      </w:pPr>
    </w:p>
    <w:p w14:paraId="344B429A" w14:textId="77777777" w:rsidR="00FB10FE" w:rsidRDefault="00FB10FE" w:rsidP="00FB10FE">
      <w:pPr>
        <w:rPr>
          <w:lang w:eastAsia="en-AU"/>
        </w:rPr>
      </w:pPr>
    </w:p>
    <w:p w14:paraId="4646CAA3" w14:textId="77777777" w:rsidR="00FB10FE" w:rsidRDefault="00FB10FE" w:rsidP="00FB10FE">
      <w:pPr>
        <w:rPr>
          <w:lang w:eastAsia="en-AU"/>
        </w:rPr>
      </w:pPr>
    </w:p>
    <w:p w14:paraId="24D8AE00" w14:textId="77777777" w:rsidR="00FB10FE" w:rsidRDefault="00FB10FE" w:rsidP="00FB10FE">
      <w:pPr>
        <w:rPr>
          <w:lang w:eastAsia="en-AU"/>
        </w:rPr>
      </w:pPr>
    </w:p>
    <w:p w14:paraId="27980739" w14:textId="77777777" w:rsidR="00FB10FE" w:rsidRDefault="00FB10FE" w:rsidP="00FB10FE">
      <w:pPr>
        <w:rPr>
          <w:lang w:eastAsia="en-AU"/>
        </w:rPr>
      </w:pPr>
    </w:p>
    <w:p w14:paraId="0E59EBA7" w14:textId="77777777" w:rsidR="00FB10FE" w:rsidRDefault="00FB10FE" w:rsidP="00FB10FE">
      <w:pPr>
        <w:rPr>
          <w:lang w:eastAsia="en-AU"/>
        </w:rPr>
      </w:pPr>
    </w:p>
    <w:p w14:paraId="2AB22642" w14:textId="77777777" w:rsidR="00FB10FE" w:rsidRPr="00F23784" w:rsidRDefault="00FB10FE" w:rsidP="00FB10FE">
      <w:pPr>
        <w:pStyle w:val="ListNumber"/>
        <w:numPr>
          <w:ilvl w:val="0"/>
          <w:numId w:val="11"/>
        </w:numPr>
        <w:rPr>
          <w:rFonts w:ascii="Trebuchet MS" w:hAnsi="Trebuchet MS"/>
          <w:lang w:eastAsia="en-AU"/>
        </w:rPr>
      </w:pPr>
      <w:r w:rsidRPr="00F23784">
        <w:rPr>
          <w:rFonts w:ascii="Trebuchet MS" w:hAnsi="Trebuchet MS"/>
          <w:noProof/>
          <w:sz w:val="20"/>
          <w:szCs w:val="16"/>
          <w:lang w:eastAsia="en-AU"/>
        </w:rPr>
        <mc:AlternateContent>
          <mc:Choice Requires="wpg">
            <w:drawing>
              <wp:anchor distT="0" distB="0" distL="114300" distR="114300" simplePos="0" relativeHeight="251715584" behindDoc="0" locked="0" layoutInCell="1" allowOverlap="1" wp14:anchorId="0D442BAA" wp14:editId="0B4BC5F1">
                <wp:simplePos x="0" y="0"/>
                <wp:positionH relativeFrom="column">
                  <wp:posOffset>348078</wp:posOffset>
                </wp:positionH>
                <wp:positionV relativeFrom="paragraph">
                  <wp:posOffset>309147</wp:posOffset>
                </wp:positionV>
                <wp:extent cx="1751965" cy="3672205"/>
                <wp:effectExtent l="0" t="0" r="635" b="4445"/>
                <wp:wrapNone/>
                <wp:docPr id="438" name="Group 438"/>
                <wp:cNvGraphicFramePr/>
                <a:graphic xmlns:a="http://schemas.openxmlformats.org/drawingml/2006/main">
                  <a:graphicData uri="http://schemas.microsoft.com/office/word/2010/wordprocessingGroup">
                    <wpg:wgp>
                      <wpg:cNvGrpSpPr/>
                      <wpg:grpSpPr>
                        <a:xfrm>
                          <a:off x="0" y="0"/>
                          <a:ext cx="1751965" cy="3672205"/>
                          <a:chOff x="0" y="0"/>
                          <a:chExt cx="1751965" cy="3672205"/>
                        </a:xfrm>
                      </wpg:grpSpPr>
                      <pic:pic xmlns:pic="http://schemas.openxmlformats.org/drawingml/2006/picture">
                        <pic:nvPicPr>
                          <pic:cNvPr id="422" name="Picture 4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1965" cy="3672205"/>
                          </a:xfrm>
                          <a:prstGeom prst="rect">
                            <a:avLst/>
                          </a:prstGeom>
                        </pic:spPr>
                      </pic:pic>
                      <wps:wsp>
                        <wps:cNvPr id="423" name="Rectangle: Rounded Corners 423"/>
                        <wps:cNvSpPr/>
                        <wps:spPr>
                          <a:xfrm>
                            <a:off x="87923" y="228600"/>
                            <a:ext cx="1571625" cy="342900"/>
                          </a:xfrm>
                          <a:prstGeom prst="round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105507" y="228600"/>
                            <a:ext cx="371475" cy="295275"/>
                          </a:xfrm>
                          <a:prstGeom prst="rect">
                            <a:avLst/>
                          </a:prstGeom>
                          <a:solidFill>
                            <a:srgbClr val="941A1D"/>
                          </a:solidFill>
                          <a:ln>
                            <a:solidFill>
                              <a:srgbClr val="941A1D"/>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159D8" w14:textId="77777777" w:rsidR="00FB10FE" w:rsidRPr="00BC32B1" w:rsidRDefault="00FB10FE" w:rsidP="00FB10FE">
                              <w:pPr>
                                <w:spacing w:after="0" w:line="240" w:lineRule="auto"/>
                                <w:rPr>
                                  <w:b/>
                                  <w:bCs/>
                                </w:rPr>
                              </w:pPr>
                              <w:r w:rsidRPr="00D33140">
                                <w:rPr>
                                  <w:b/>
                                  <w:bCs/>
                                </w:rPr>
                                <w:sym w:font="Wingdings" w:char="F0DF"/>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ext Box 2"/>
                        <wps:cNvSpPr txBox="1">
                          <a:spLocks noChangeArrowheads="1"/>
                        </wps:cNvSpPr>
                        <wps:spPr bwMode="auto">
                          <a:xfrm>
                            <a:off x="114300" y="615462"/>
                            <a:ext cx="1571625" cy="2781300"/>
                          </a:xfrm>
                          <a:prstGeom prst="rect">
                            <a:avLst/>
                          </a:prstGeom>
                          <a:noFill/>
                          <a:ln w="9525">
                            <a:noFill/>
                            <a:miter lim="800000"/>
                            <a:headEnd/>
                            <a:tailEnd/>
                          </a:ln>
                        </wps:spPr>
                        <wps:txbx>
                          <w:txbxContent>
                            <w:p w14:paraId="23A36F57" w14:textId="77777777" w:rsidR="00FB10FE" w:rsidRDefault="00FB10FE" w:rsidP="00FB10FE">
                              <w:pPr>
                                <w:spacing w:after="0"/>
                                <w:rPr>
                                  <w:sz w:val="16"/>
                                  <w:szCs w:val="12"/>
                                </w:rPr>
                              </w:pPr>
                              <w:r>
                                <w:rPr>
                                  <w:sz w:val="16"/>
                                  <w:szCs w:val="12"/>
                                </w:rPr>
                                <w:t>City</w:t>
                              </w:r>
                            </w:p>
                            <w:p w14:paraId="4FF326B5" w14:textId="77777777" w:rsidR="00FB10FE" w:rsidRDefault="00FB10FE" w:rsidP="00FB10FE">
                              <w:pPr>
                                <w:spacing w:after="0"/>
                                <w:rPr>
                                  <w:sz w:val="16"/>
                                  <w:szCs w:val="12"/>
                                </w:rPr>
                              </w:pPr>
                            </w:p>
                            <w:p w14:paraId="3E20E03F" w14:textId="77777777" w:rsidR="00FB10FE" w:rsidRDefault="00FB10FE" w:rsidP="00FB10FE">
                              <w:pPr>
                                <w:spacing w:after="0"/>
                                <w:rPr>
                                  <w:sz w:val="16"/>
                                  <w:szCs w:val="12"/>
                                </w:rPr>
                              </w:pPr>
                            </w:p>
                            <w:p w14:paraId="0E479959" w14:textId="77777777" w:rsidR="00FB10FE" w:rsidRDefault="00FB10FE" w:rsidP="00FB10FE">
                              <w:pPr>
                                <w:spacing w:after="0"/>
                                <w:rPr>
                                  <w:sz w:val="16"/>
                                  <w:szCs w:val="12"/>
                                </w:rPr>
                              </w:pPr>
                              <w:r>
                                <w:rPr>
                                  <w:sz w:val="16"/>
                                  <w:szCs w:val="12"/>
                                </w:rPr>
                                <w:t>State</w:t>
                              </w:r>
                            </w:p>
                            <w:p w14:paraId="6BD2913E" w14:textId="77777777" w:rsidR="00FB10FE" w:rsidRDefault="00FB10FE" w:rsidP="00FB10FE">
                              <w:pPr>
                                <w:rPr>
                                  <w:sz w:val="16"/>
                                  <w:szCs w:val="12"/>
                                </w:rPr>
                              </w:pPr>
                            </w:p>
                            <w:p w14:paraId="081AF448" w14:textId="77777777" w:rsidR="00FB10FE" w:rsidRDefault="00FB10FE" w:rsidP="00FB10FE">
                              <w:pPr>
                                <w:rPr>
                                  <w:sz w:val="16"/>
                                  <w:szCs w:val="12"/>
                                </w:rPr>
                              </w:pPr>
                              <w:r>
                                <w:rPr>
                                  <w:sz w:val="16"/>
                                  <w:szCs w:val="12"/>
                                </w:rPr>
                                <w:t>Zip</w:t>
                              </w:r>
                            </w:p>
                            <w:p w14:paraId="0D1A3245" w14:textId="77777777" w:rsidR="00FB10FE" w:rsidRDefault="00FB10FE" w:rsidP="00FB10FE">
                              <w:pPr>
                                <w:rPr>
                                  <w:sz w:val="16"/>
                                  <w:szCs w:val="12"/>
                                </w:rPr>
                              </w:pPr>
                            </w:p>
                            <w:p w14:paraId="410738D0" w14:textId="77777777" w:rsidR="00FB10FE" w:rsidRDefault="00FB10FE" w:rsidP="00FB10FE">
                              <w:pPr>
                                <w:rPr>
                                  <w:sz w:val="16"/>
                                  <w:szCs w:val="12"/>
                                </w:rPr>
                              </w:pPr>
                              <w:r>
                                <w:rPr>
                                  <w:sz w:val="16"/>
                                  <w:szCs w:val="12"/>
                                </w:rPr>
                                <w:t>Country</w:t>
                              </w:r>
                            </w:p>
                            <w:p w14:paraId="4D1B62CC" w14:textId="77777777" w:rsidR="00FB10FE" w:rsidRDefault="00FB10FE" w:rsidP="00FB10FE">
                              <w:pPr>
                                <w:rPr>
                                  <w:sz w:val="16"/>
                                  <w:szCs w:val="12"/>
                                </w:rPr>
                              </w:pPr>
                            </w:p>
                            <w:p w14:paraId="2EAA00C8" w14:textId="77777777" w:rsidR="00FB10FE" w:rsidRDefault="00FB10FE" w:rsidP="00FB10FE">
                              <w:pPr>
                                <w:rPr>
                                  <w:sz w:val="16"/>
                                  <w:szCs w:val="12"/>
                                </w:rPr>
                              </w:pPr>
                            </w:p>
                          </w:txbxContent>
                        </wps:txbx>
                        <wps:bodyPr rot="0" vert="horz" wrap="square" lIns="91440" tIns="45720" rIns="91440" bIns="45720" anchor="t" anchorCtr="0">
                          <a:noAutofit/>
                        </wps:bodyPr>
                      </wps:wsp>
                      <wps:wsp>
                        <wps:cNvPr id="426" name="Text Box 2"/>
                        <wps:cNvSpPr txBox="1">
                          <a:spLocks noChangeArrowheads="1"/>
                        </wps:cNvSpPr>
                        <wps:spPr bwMode="auto">
                          <a:xfrm>
                            <a:off x="105507" y="1230923"/>
                            <a:ext cx="922655" cy="235585"/>
                          </a:xfrm>
                          <a:prstGeom prst="rect">
                            <a:avLst/>
                          </a:prstGeom>
                          <a:solidFill>
                            <a:srgbClr val="FFFFFF"/>
                          </a:solidFill>
                          <a:ln w="9525">
                            <a:noFill/>
                            <a:miter lim="800000"/>
                            <a:headEnd/>
                            <a:tailEnd/>
                          </a:ln>
                        </wps:spPr>
                        <wps:txbx>
                          <w:txbxContent>
                            <w:p w14:paraId="760A1535" w14:textId="77777777" w:rsidR="00FB10FE" w:rsidRPr="00B11A71" w:rsidRDefault="00FB10FE" w:rsidP="00FB10FE">
                              <w:pPr>
                                <w:spacing w:after="0"/>
                                <w:rPr>
                                  <w:sz w:val="16"/>
                                  <w:szCs w:val="12"/>
                                </w:rPr>
                              </w:pPr>
                              <w:r>
                                <w:rPr>
                                  <w:sz w:val="16"/>
                                  <w:szCs w:val="12"/>
                                </w:rPr>
                                <w:t>NSW</w:t>
                              </w:r>
                            </w:p>
                          </w:txbxContent>
                        </wps:txbx>
                        <wps:bodyPr rot="0" vert="horz" wrap="square" lIns="91440" tIns="45720" rIns="91440" bIns="45720" anchor="t" anchorCtr="0">
                          <a:noAutofit/>
                        </wps:bodyPr>
                      </wps:wsp>
                      <wps:wsp>
                        <wps:cNvPr id="427" name="Straight Connector 427"/>
                        <wps:cNvCnPr/>
                        <wps:spPr>
                          <a:xfrm flipV="1">
                            <a:off x="175846" y="1424354"/>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428" name="Text Box 2"/>
                        <wps:cNvSpPr txBox="1">
                          <a:spLocks noChangeArrowheads="1"/>
                        </wps:cNvSpPr>
                        <wps:spPr bwMode="auto">
                          <a:xfrm>
                            <a:off x="114300" y="1679331"/>
                            <a:ext cx="922655" cy="235585"/>
                          </a:xfrm>
                          <a:prstGeom prst="rect">
                            <a:avLst/>
                          </a:prstGeom>
                          <a:solidFill>
                            <a:srgbClr val="FFFFFF"/>
                          </a:solidFill>
                          <a:ln w="9525">
                            <a:noFill/>
                            <a:miter lim="800000"/>
                            <a:headEnd/>
                            <a:tailEnd/>
                          </a:ln>
                        </wps:spPr>
                        <wps:txbx>
                          <w:txbxContent>
                            <w:p w14:paraId="580DE2B3" w14:textId="77777777" w:rsidR="00FB10FE" w:rsidRPr="00B11A71" w:rsidRDefault="00FB10FE" w:rsidP="00FB10FE">
                              <w:pPr>
                                <w:spacing w:after="0"/>
                                <w:rPr>
                                  <w:sz w:val="16"/>
                                  <w:szCs w:val="12"/>
                                </w:rPr>
                              </w:pPr>
                              <w:r>
                                <w:rPr>
                                  <w:sz w:val="16"/>
                                  <w:szCs w:val="12"/>
                                </w:rPr>
                                <w:t>2147</w:t>
                              </w:r>
                            </w:p>
                          </w:txbxContent>
                        </wps:txbx>
                        <wps:bodyPr rot="0" vert="horz" wrap="square" lIns="91440" tIns="45720" rIns="91440" bIns="45720" anchor="t" anchorCtr="0">
                          <a:noAutofit/>
                        </wps:bodyPr>
                      </wps:wsp>
                      <wps:wsp>
                        <wps:cNvPr id="429" name="Straight Connector 429"/>
                        <wps:cNvCnPr/>
                        <wps:spPr>
                          <a:xfrm flipV="1">
                            <a:off x="175846" y="1881554"/>
                            <a:ext cx="1443355" cy="3175"/>
                          </a:xfrm>
                          <a:prstGeom prst="line">
                            <a:avLst/>
                          </a:prstGeom>
                        </wps:spPr>
                        <wps:style>
                          <a:lnRef idx="1">
                            <a:schemeClr val="dk1"/>
                          </a:lnRef>
                          <a:fillRef idx="0">
                            <a:schemeClr val="dk1"/>
                          </a:fillRef>
                          <a:effectRef idx="0">
                            <a:schemeClr val="dk1"/>
                          </a:effectRef>
                          <a:fontRef idx="minor">
                            <a:schemeClr val="tx1"/>
                          </a:fontRef>
                        </wps:style>
                        <wps:bodyPr/>
                      </wps:wsp>
                      <wps:wsp>
                        <wps:cNvPr id="430" name="Text Box 2"/>
                        <wps:cNvSpPr txBox="1">
                          <a:spLocks noChangeArrowheads="1"/>
                        </wps:cNvSpPr>
                        <wps:spPr bwMode="auto">
                          <a:xfrm>
                            <a:off x="105507" y="2136531"/>
                            <a:ext cx="922655" cy="235585"/>
                          </a:xfrm>
                          <a:prstGeom prst="rect">
                            <a:avLst/>
                          </a:prstGeom>
                          <a:solidFill>
                            <a:srgbClr val="FFFFFF"/>
                          </a:solidFill>
                          <a:ln w="9525">
                            <a:noFill/>
                            <a:miter lim="800000"/>
                            <a:headEnd/>
                            <a:tailEnd/>
                          </a:ln>
                        </wps:spPr>
                        <wps:txbx>
                          <w:txbxContent>
                            <w:p w14:paraId="5C338C14" w14:textId="77777777" w:rsidR="00FB10FE" w:rsidRPr="00B11A71" w:rsidRDefault="00FB10FE" w:rsidP="00FB10FE">
                              <w:pPr>
                                <w:spacing w:after="0"/>
                                <w:rPr>
                                  <w:sz w:val="16"/>
                                  <w:szCs w:val="12"/>
                                </w:rPr>
                              </w:pPr>
                              <w:r>
                                <w:rPr>
                                  <w:sz w:val="16"/>
                                  <w:szCs w:val="12"/>
                                </w:rPr>
                                <w:t>Australia</w:t>
                              </w:r>
                            </w:p>
                          </w:txbxContent>
                        </wps:txbx>
                        <wps:bodyPr rot="0" vert="horz" wrap="square" lIns="91440" tIns="45720" rIns="91440" bIns="45720" anchor="t" anchorCtr="0">
                          <a:noAutofit/>
                        </wps:bodyPr>
                      </wps:wsp>
                      <wps:wsp>
                        <wps:cNvPr id="432" name="Text Box 2"/>
                        <wps:cNvSpPr txBox="1">
                          <a:spLocks noChangeArrowheads="1"/>
                        </wps:cNvSpPr>
                        <wps:spPr bwMode="auto">
                          <a:xfrm>
                            <a:off x="105507" y="791308"/>
                            <a:ext cx="922655" cy="235585"/>
                          </a:xfrm>
                          <a:prstGeom prst="rect">
                            <a:avLst/>
                          </a:prstGeom>
                          <a:solidFill>
                            <a:srgbClr val="FFFFFF"/>
                          </a:solidFill>
                          <a:ln w="9525">
                            <a:noFill/>
                            <a:miter lim="800000"/>
                            <a:headEnd/>
                            <a:tailEnd/>
                          </a:ln>
                        </wps:spPr>
                        <wps:txbx>
                          <w:txbxContent>
                            <w:p w14:paraId="335BC1C5" w14:textId="77777777" w:rsidR="00FB10FE" w:rsidRPr="00B11A71" w:rsidRDefault="00FB10FE" w:rsidP="00FB10FE">
                              <w:pPr>
                                <w:spacing w:after="0"/>
                                <w:rPr>
                                  <w:sz w:val="16"/>
                                  <w:szCs w:val="12"/>
                                </w:rPr>
                              </w:pPr>
                              <w:r>
                                <w:rPr>
                                  <w:sz w:val="16"/>
                                  <w:szCs w:val="12"/>
                                </w:rPr>
                                <w:t>Granville</w:t>
                              </w:r>
                            </w:p>
                          </w:txbxContent>
                        </wps:txbx>
                        <wps:bodyPr rot="0" vert="horz" wrap="square" lIns="91440" tIns="45720" rIns="91440" bIns="45720" anchor="t" anchorCtr="0">
                          <a:noAutofit/>
                        </wps:bodyPr>
                      </wps:wsp>
                      <wps:wsp>
                        <wps:cNvPr id="433" name="Straight Connector 433"/>
                        <wps:cNvCnPr/>
                        <wps:spPr>
                          <a:xfrm flipV="1">
                            <a:off x="158261" y="984739"/>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431" name="Straight Connector 431"/>
                        <wps:cNvCnPr/>
                        <wps:spPr>
                          <a:xfrm flipV="1">
                            <a:off x="158261" y="2321170"/>
                            <a:ext cx="1443391" cy="3779"/>
                          </a:xfrm>
                          <a:prstGeom prst="line">
                            <a:avLst/>
                          </a:prstGeom>
                        </wps:spPr>
                        <wps:style>
                          <a:lnRef idx="1">
                            <a:schemeClr val="dk1"/>
                          </a:lnRef>
                          <a:fillRef idx="0">
                            <a:schemeClr val="dk1"/>
                          </a:fillRef>
                          <a:effectRef idx="0">
                            <a:schemeClr val="dk1"/>
                          </a:effectRef>
                          <a:fontRef idx="minor">
                            <a:schemeClr val="tx1"/>
                          </a:fontRef>
                        </wps:style>
                        <wps:bodyPr/>
                      </wps:wsp>
                      <wps:wsp>
                        <wps:cNvPr id="434" name="Rectangle 434"/>
                        <wps:cNvSpPr/>
                        <wps:spPr>
                          <a:xfrm>
                            <a:off x="145073" y="2464777"/>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53F16A24" w14:textId="77777777" w:rsidR="00FB10FE" w:rsidRPr="00D5437D" w:rsidRDefault="00FB10FE" w:rsidP="00FB10FE">
                              <w:pPr>
                                <w:spacing w:after="0"/>
                                <w:jc w:val="center"/>
                                <w:rPr>
                                  <w:sz w:val="18"/>
                                  <w:szCs w:val="14"/>
                                </w:rPr>
                              </w:pPr>
                              <w:r w:rsidRPr="00D5437D">
                                <w:rPr>
                                  <w:sz w:val="18"/>
                                  <w:szCs w:val="14"/>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Text Box 2"/>
                        <wps:cNvSpPr txBox="1">
                          <a:spLocks noChangeArrowheads="1"/>
                        </wps:cNvSpPr>
                        <wps:spPr bwMode="auto">
                          <a:xfrm>
                            <a:off x="150934" y="2762250"/>
                            <a:ext cx="1440180" cy="297180"/>
                          </a:xfrm>
                          <a:prstGeom prst="rect">
                            <a:avLst/>
                          </a:prstGeom>
                          <a:noFill/>
                          <a:ln w="38100">
                            <a:solidFill>
                              <a:srgbClr val="FFFF00"/>
                            </a:solidFill>
                            <a:miter lim="800000"/>
                            <a:headEnd/>
                            <a:tailEnd/>
                          </a:ln>
                        </wps:spPr>
                        <wps:txbx>
                          <w:txbxContent>
                            <w:p w14:paraId="6148783B" w14:textId="77777777" w:rsidR="00FB10FE" w:rsidRDefault="00FB10FE" w:rsidP="00FB10FE"/>
                          </w:txbxContent>
                        </wps:txbx>
                        <wps:bodyPr rot="0" vert="horz" wrap="square" lIns="91440" tIns="45720" rIns="91440" bIns="45720" anchor="t" anchorCtr="0">
                          <a:noAutofit/>
                        </wps:bodyPr>
                      </wps:wsp>
                      <wps:wsp>
                        <wps:cNvPr id="435" name="Rectangle 435"/>
                        <wps:cNvSpPr/>
                        <wps:spPr>
                          <a:xfrm>
                            <a:off x="145073" y="2790093"/>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14DF528D" w14:textId="77777777" w:rsidR="00FB10FE" w:rsidRPr="00D5437D" w:rsidRDefault="00FB10FE" w:rsidP="00FB10FE">
                              <w:pPr>
                                <w:spacing w:after="0"/>
                                <w:jc w:val="center"/>
                                <w:rPr>
                                  <w:sz w:val="18"/>
                                  <w:szCs w:val="14"/>
                                </w:rPr>
                              </w:pPr>
                              <w:r>
                                <w:rPr>
                                  <w:sz w:val="18"/>
                                  <w:szCs w:val="14"/>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45073" y="3141785"/>
                            <a:ext cx="1459088" cy="243227"/>
                          </a:xfrm>
                          <a:prstGeom prst="rect">
                            <a:avLst/>
                          </a:prstGeom>
                          <a:ln>
                            <a:noFill/>
                          </a:ln>
                        </wps:spPr>
                        <wps:style>
                          <a:lnRef idx="1">
                            <a:schemeClr val="dk1"/>
                          </a:lnRef>
                          <a:fillRef idx="2">
                            <a:schemeClr val="dk1"/>
                          </a:fillRef>
                          <a:effectRef idx="1">
                            <a:schemeClr val="dk1"/>
                          </a:effectRef>
                          <a:fontRef idx="minor">
                            <a:schemeClr val="dk1"/>
                          </a:fontRef>
                        </wps:style>
                        <wps:txbx>
                          <w:txbxContent>
                            <w:p w14:paraId="70D01C66" w14:textId="77777777" w:rsidR="00FB10FE" w:rsidRPr="00D5437D" w:rsidRDefault="00FB10FE" w:rsidP="00FB10FE">
                              <w:pPr>
                                <w:spacing w:after="0"/>
                                <w:jc w:val="center"/>
                                <w:rPr>
                                  <w:sz w:val="18"/>
                                  <w:szCs w:val="14"/>
                                </w:rPr>
                              </w:pPr>
                              <w:r>
                                <w:rPr>
                                  <w:sz w:val="18"/>
                                  <w:szCs w:val="14"/>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cex="http://schemas.microsoft.com/office/word/2018/wordml/cex" xmlns:w16="http://schemas.microsoft.com/office/word/2018/wordml">
            <w:pict>
              <v:group w14:anchorId="0D442BAA" id="Group 438" o:spid="_x0000_s1305" style="position:absolute;left:0;text-align:left;margin-left:27.4pt;margin-top:24.35pt;width:137.95pt;height:289.15pt;z-index:251715584" coordsize="17519,36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">
                <v:shape id="Picture 422" o:spid="_x0000_s1306" type="#_x0000_t75" style="position:absolute;width:17519;height:36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">
                  <v:imagedata r:id="rId14" o:title=""/>
                </v:shape>
                <v:roundrect id="Rectangle: Rounded Corners 423" o:spid="_x0000_s1307" style="position:absolute;left:879;top:2286;width:15716;height:3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" fillcolor="#941a1d" strokecolor="#941a1d" strokeweight="1pt">
                  <v:stroke joinstyle="miter"/>
                </v:roundrect>
                <v:rect id="Rectangle 424" o:spid="_x0000_s1308" style="position:absolute;left:1055;top:2286;width:371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" fillcolor="#941a1d" strokecolor="#941a1d" strokeweight="1pt">
                  <v:textbox>
                    <w:txbxContent>
                      <w:p w14:paraId="434159D8" w14:textId="77777777" w:rsidR="00FB10FE" w:rsidRPr="00BC32B1" w:rsidRDefault="00FB10FE" w:rsidP="00FB10FE">
                        <w:pPr>
                          <w:spacing w:after="0" w:line="240" w:lineRule="auto"/>
                          <w:rPr>
                            <w:b/>
                            <w:bCs/>
                          </w:rPr>
                        </w:pPr>
                        <w:r w:rsidRPr="00D33140">
                          <w:rPr>
                            <w:b/>
                            <w:bCs/>
                          </w:rPr>
                          <w:sym w:font="Wingdings" w:char="F0DF"/>
                        </w:r>
                      </w:p>
                    </w:txbxContent>
                  </v:textbox>
                </v:rect>
                <v:shape id="_x0000_s1309" type="#_x0000_t202" style="position:absolute;left:1143;top:6154;width:15716;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" filled="f" stroked="f">
                  <v:textbox>
                    <w:txbxContent>
                      <w:p w14:paraId="23A36F57" w14:textId="77777777" w:rsidR="00FB10FE" w:rsidRDefault="00FB10FE" w:rsidP="00FB10FE">
                        <w:pPr>
                          <w:spacing w:after="0"/>
                          <w:rPr>
                            <w:sz w:val="16"/>
                            <w:szCs w:val="12"/>
                          </w:rPr>
                        </w:pPr>
                        <w:r>
                          <w:rPr>
                            <w:sz w:val="16"/>
                            <w:szCs w:val="12"/>
                          </w:rPr>
                          <w:t>City</w:t>
                        </w:r>
                      </w:p>
                      <w:p w14:paraId="4FF326B5" w14:textId="77777777" w:rsidR="00FB10FE" w:rsidRDefault="00FB10FE" w:rsidP="00FB10FE">
                        <w:pPr>
                          <w:spacing w:after="0"/>
                          <w:rPr>
                            <w:sz w:val="16"/>
                            <w:szCs w:val="12"/>
                          </w:rPr>
                        </w:pPr>
                      </w:p>
                      <w:p w14:paraId="3E20E03F" w14:textId="77777777" w:rsidR="00FB10FE" w:rsidRDefault="00FB10FE" w:rsidP="00FB10FE">
                        <w:pPr>
                          <w:spacing w:after="0"/>
                          <w:rPr>
                            <w:sz w:val="16"/>
                            <w:szCs w:val="12"/>
                          </w:rPr>
                        </w:pPr>
                      </w:p>
                      <w:p w14:paraId="0E479959" w14:textId="77777777" w:rsidR="00FB10FE" w:rsidRDefault="00FB10FE" w:rsidP="00FB10FE">
                        <w:pPr>
                          <w:spacing w:after="0"/>
                          <w:rPr>
                            <w:sz w:val="16"/>
                            <w:szCs w:val="12"/>
                          </w:rPr>
                        </w:pPr>
                        <w:r>
                          <w:rPr>
                            <w:sz w:val="16"/>
                            <w:szCs w:val="12"/>
                          </w:rPr>
                          <w:t>State</w:t>
                        </w:r>
                      </w:p>
                      <w:p w14:paraId="6BD2913E" w14:textId="77777777" w:rsidR="00FB10FE" w:rsidRDefault="00FB10FE" w:rsidP="00FB10FE">
                        <w:pPr>
                          <w:rPr>
                            <w:sz w:val="16"/>
                            <w:szCs w:val="12"/>
                          </w:rPr>
                        </w:pPr>
                      </w:p>
                      <w:p w14:paraId="081AF448" w14:textId="77777777" w:rsidR="00FB10FE" w:rsidRDefault="00FB10FE" w:rsidP="00FB10FE">
                        <w:pPr>
                          <w:rPr>
                            <w:sz w:val="16"/>
                            <w:szCs w:val="12"/>
                          </w:rPr>
                        </w:pPr>
                        <w:r>
                          <w:rPr>
                            <w:sz w:val="16"/>
                            <w:szCs w:val="12"/>
                          </w:rPr>
                          <w:t>Zip</w:t>
                        </w:r>
                      </w:p>
                      <w:p w14:paraId="0D1A3245" w14:textId="77777777" w:rsidR="00FB10FE" w:rsidRDefault="00FB10FE" w:rsidP="00FB10FE">
                        <w:pPr>
                          <w:rPr>
                            <w:sz w:val="16"/>
                            <w:szCs w:val="12"/>
                          </w:rPr>
                        </w:pPr>
                      </w:p>
                      <w:p w14:paraId="410738D0" w14:textId="77777777" w:rsidR="00FB10FE" w:rsidRDefault="00FB10FE" w:rsidP="00FB10FE">
                        <w:pPr>
                          <w:rPr>
                            <w:sz w:val="16"/>
                            <w:szCs w:val="12"/>
                          </w:rPr>
                        </w:pPr>
                        <w:r>
                          <w:rPr>
                            <w:sz w:val="16"/>
                            <w:szCs w:val="12"/>
                          </w:rPr>
                          <w:t>Country</w:t>
                        </w:r>
                      </w:p>
                      <w:p w14:paraId="4D1B62CC" w14:textId="77777777" w:rsidR="00FB10FE" w:rsidRDefault="00FB10FE" w:rsidP="00FB10FE">
                        <w:pPr>
                          <w:rPr>
                            <w:sz w:val="16"/>
                            <w:szCs w:val="12"/>
                          </w:rPr>
                        </w:pPr>
                      </w:p>
                      <w:p w14:paraId="2EAA00C8" w14:textId="77777777" w:rsidR="00FB10FE" w:rsidRDefault="00FB10FE" w:rsidP="00FB10FE">
                        <w:pPr>
                          <w:rPr>
                            <w:sz w:val="16"/>
                            <w:szCs w:val="12"/>
                          </w:rPr>
                        </w:pPr>
                      </w:p>
                    </w:txbxContent>
                  </v:textbox>
                </v:shape>
                <v:shape id="_x0000_s1310" type="#_x0000_t202" style="position:absolute;left:1055;top:12309;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" stroked="f">
                  <v:textbox>
                    <w:txbxContent>
                      <w:p w14:paraId="760A1535" w14:textId="77777777" w:rsidR="00FB10FE" w:rsidRPr="00B11A71" w:rsidRDefault="00FB10FE" w:rsidP="00FB10FE">
                        <w:pPr>
                          <w:spacing w:after="0"/>
                          <w:rPr>
                            <w:sz w:val="16"/>
                            <w:szCs w:val="12"/>
                          </w:rPr>
                        </w:pPr>
                        <w:r>
                          <w:rPr>
                            <w:sz w:val="16"/>
                            <w:szCs w:val="12"/>
                          </w:rPr>
                          <w:t>NSW</w:t>
                        </w:r>
                      </w:p>
                    </w:txbxContent>
                  </v:textbox>
                </v:shape>
                <v:line id="Straight Connector 427" o:spid="_x0000_s1311" style="position:absolute;flip:y;visibility:visible;mso-wrap-style:square" from="1758,14243" to="16192,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" strokecolor="black [3200]" strokeweight=".5pt">
                  <v:stroke joinstyle="miter"/>
                </v:line>
                <v:shape id="_x0000_s1312" type="#_x0000_t202" style="position:absolute;left:1143;top:16793;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" stroked="f">
                  <v:textbox>
                    <w:txbxContent>
                      <w:p w14:paraId="580DE2B3" w14:textId="77777777" w:rsidR="00FB10FE" w:rsidRPr="00B11A71" w:rsidRDefault="00FB10FE" w:rsidP="00FB10FE">
                        <w:pPr>
                          <w:spacing w:after="0"/>
                          <w:rPr>
                            <w:sz w:val="16"/>
                            <w:szCs w:val="12"/>
                          </w:rPr>
                        </w:pPr>
                        <w:r>
                          <w:rPr>
                            <w:sz w:val="16"/>
                            <w:szCs w:val="12"/>
                          </w:rPr>
                          <w:t>2147</w:t>
                        </w:r>
                      </w:p>
                    </w:txbxContent>
                  </v:textbox>
                </v:shape>
                <v:line id="Straight Connector 429" o:spid="_x0000_s1313" style="position:absolute;flip:y;visibility:visible;mso-wrap-style:square" from="1758,18815" to="16192,18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GRwQAAANwAAAAPAAAAZHJzL2Rvd25yZXYueG1sRI/RisIw&#10;FETfhf2HcBd801RR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Ooo0ZHBAAAA3AAAAA8AAAAA&#10;AAAAAAAAAAAABwIAAGRycy9kb3ducmV2LnhtbFBLBQYAAAAAAwADALcAAAD1AgAAAAA=&#10;" strokecolor="black [3200]" strokeweight=".5pt">
                  <v:stroke joinstyle="miter"/>
                </v:line>
                <v:shape id="_x0000_s1314" type="#_x0000_t202" style="position:absolute;left:1055;top:21365;width:9226;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" stroked="f">
                  <v:textbox>
                    <w:txbxContent>
                      <w:p w14:paraId="5C338C14" w14:textId="77777777" w:rsidR="00FB10FE" w:rsidRPr="00B11A71" w:rsidRDefault="00FB10FE" w:rsidP="00FB10FE">
                        <w:pPr>
                          <w:spacing w:after="0"/>
                          <w:rPr>
                            <w:sz w:val="16"/>
                            <w:szCs w:val="12"/>
                          </w:rPr>
                        </w:pPr>
                        <w:r>
                          <w:rPr>
                            <w:sz w:val="16"/>
                            <w:szCs w:val="12"/>
                          </w:rPr>
                          <w:t>Australia</w:t>
                        </w:r>
                      </w:p>
                    </w:txbxContent>
                  </v:textbox>
                </v:shape>
                <v:shape id="_x0000_s1315" type="#_x0000_t202" style="position:absolute;left:1055;top:7913;width:9226;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" stroked="f">
                  <v:textbox>
                    <w:txbxContent>
                      <w:p w14:paraId="335BC1C5" w14:textId="77777777" w:rsidR="00FB10FE" w:rsidRPr="00B11A71" w:rsidRDefault="00FB10FE" w:rsidP="00FB10FE">
                        <w:pPr>
                          <w:spacing w:after="0"/>
                          <w:rPr>
                            <w:sz w:val="16"/>
                            <w:szCs w:val="12"/>
                          </w:rPr>
                        </w:pPr>
                        <w:r>
                          <w:rPr>
                            <w:sz w:val="16"/>
                            <w:szCs w:val="12"/>
                          </w:rPr>
                          <w:t>Granville</w:t>
                        </w:r>
                      </w:p>
                    </w:txbxContent>
                  </v:textbox>
                </v:shape>
                <v:line id="Straight Connector 433" o:spid="_x0000_s1316" style="position:absolute;flip:y;visibility:visible;mso-wrap-style:square" from="1582,9847" to="16016,9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" strokecolor="black [3200]" strokeweight=".5pt">
                  <v:stroke joinstyle="miter"/>
                </v:line>
                <v:line id="Straight Connector 431" o:spid="_x0000_s1317" style="position:absolute;flip:y;visibility:visible;mso-wrap-style:square" from="1582,23211" to="16016,2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" strokecolor="black [3200]" strokeweight=".5pt">
                  <v:stroke joinstyle="miter"/>
                </v:line>
                <v:rect id="Rectangle 434" o:spid="_x0000_s1318" style="position:absolute;left:1450;top:2464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53F16A24" w14:textId="77777777" w:rsidR="00FB10FE" w:rsidRPr="00D5437D" w:rsidRDefault="00FB10FE" w:rsidP="00FB10FE">
                        <w:pPr>
                          <w:spacing w:after="0"/>
                          <w:jc w:val="center"/>
                          <w:rPr>
                            <w:sz w:val="18"/>
                            <w:szCs w:val="14"/>
                          </w:rPr>
                        </w:pPr>
                        <w:r w:rsidRPr="00D5437D">
                          <w:rPr>
                            <w:sz w:val="18"/>
                            <w:szCs w:val="14"/>
                          </w:rPr>
                          <w:t>SAVE</w:t>
                        </w:r>
                      </w:p>
                    </w:txbxContent>
                  </v:textbox>
                </v:rect>
                <v:shape id="_x0000_s1319" type="#_x0000_t202" style="position:absolute;left:1509;top:27622;width:1440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" filled="f" strokecolor="yellow" strokeweight="3pt">
                  <v:textbox>
                    <w:txbxContent>
                      <w:p w14:paraId="6148783B" w14:textId="77777777" w:rsidR="00FB10FE" w:rsidRDefault="00FB10FE" w:rsidP="00FB10FE"/>
                    </w:txbxContent>
                  </v:textbox>
                </v:shape>
                <v:rect id="Rectangle 435" o:spid="_x0000_s1320" style="position:absolute;left:1450;top:27900;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14DF528D" w14:textId="77777777" w:rsidR="00FB10FE" w:rsidRPr="00D5437D" w:rsidRDefault="00FB10FE" w:rsidP="00FB10FE">
                        <w:pPr>
                          <w:spacing w:after="0"/>
                          <w:jc w:val="center"/>
                          <w:rPr>
                            <w:sz w:val="18"/>
                            <w:szCs w:val="14"/>
                          </w:rPr>
                        </w:pPr>
                        <w:r>
                          <w:rPr>
                            <w:sz w:val="18"/>
                            <w:szCs w:val="14"/>
                          </w:rPr>
                          <w:t>DELETE</w:t>
                        </w:r>
                      </w:p>
                    </w:txbxContent>
                  </v:textbox>
                </v:rect>
                <v:rect id="Rectangle 436" o:spid="_x0000_s1321" style="position:absolute;left:1450;top:31417;width:14591;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" fillcolor="#555 [2160]" stroked="f" strokeweight=".5pt">
                  <v:fill color2="#313131 [2608]" rotate="t" colors="0 #9b9b9b;.5 #8e8e8e;1 #797979" focus="100%" type="gradient">
                    <o:fill v:ext="view" type="gradientUnscaled"/>
                  </v:fill>
                  <v:textbox>
                    <w:txbxContent>
                      <w:p w14:paraId="70D01C66" w14:textId="77777777" w:rsidR="00FB10FE" w:rsidRPr="00D5437D" w:rsidRDefault="00FB10FE" w:rsidP="00FB10FE">
                        <w:pPr>
                          <w:spacing w:after="0"/>
                          <w:jc w:val="center"/>
                          <w:rPr>
                            <w:sz w:val="18"/>
                            <w:szCs w:val="14"/>
                          </w:rPr>
                        </w:pPr>
                        <w:r>
                          <w:rPr>
                            <w:sz w:val="18"/>
                            <w:szCs w:val="14"/>
                          </w:rPr>
                          <w:t>CANCEL</w:t>
                        </w:r>
                      </w:p>
                    </w:txbxContent>
                  </v:textbox>
                </v:rect>
              </v:group>
            </w:pict>
          </mc:Fallback>
        </mc:AlternateContent>
      </w:r>
      <w:r w:rsidRPr="00F23784">
        <w:rPr>
          <w:rFonts w:ascii="Trebuchet MS" w:hAnsi="Trebuchet MS"/>
          <w:sz w:val="20"/>
          <w:szCs w:val="16"/>
          <w:lang w:eastAsia="en-AU"/>
        </w:rPr>
        <w:t>Click on [Delete] button to delete the staff contact.</w:t>
      </w:r>
    </w:p>
    <w:p w14:paraId="0F727B7C" w14:textId="77777777" w:rsidR="00FB10FE" w:rsidRDefault="00FB10FE" w:rsidP="00FB10FE">
      <w:pPr>
        <w:pStyle w:val="ListNumber"/>
        <w:numPr>
          <w:ilvl w:val="0"/>
          <w:numId w:val="0"/>
        </w:numPr>
        <w:ind w:left="720" w:hanging="360"/>
        <w:rPr>
          <w:lang w:eastAsia="en-AU"/>
        </w:rPr>
      </w:pPr>
    </w:p>
    <w:p w14:paraId="35F7FECB" w14:textId="77777777" w:rsidR="00FB10FE" w:rsidRDefault="00FB10FE" w:rsidP="00FB10FE">
      <w:pPr>
        <w:pStyle w:val="ListNumber"/>
        <w:numPr>
          <w:ilvl w:val="0"/>
          <w:numId w:val="0"/>
        </w:numPr>
        <w:ind w:left="720" w:hanging="360"/>
        <w:rPr>
          <w:lang w:eastAsia="en-AU"/>
        </w:rPr>
      </w:pPr>
    </w:p>
    <w:p w14:paraId="05F674D0" w14:textId="77777777" w:rsidR="00FB10FE" w:rsidRDefault="00FB10FE" w:rsidP="00FB10FE">
      <w:pPr>
        <w:pStyle w:val="ListNumber"/>
        <w:numPr>
          <w:ilvl w:val="0"/>
          <w:numId w:val="0"/>
        </w:numPr>
        <w:ind w:left="720" w:hanging="360"/>
        <w:rPr>
          <w:lang w:eastAsia="en-AU"/>
        </w:rPr>
      </w:pPr>
    </w:p>
    <w:p w14:paraId="5AEBF27A" w14:textId="77777777" w:rsidR="00FB10FE" w:rsidRDefault="00FB10FE" w:rsidP="00FB10FE">
      <w:pPr>
        <w:pStyle w:val="ListNumber"/>
        <w:numPr>
          <w:ilvl w:val="0"/>
          <w:numId w:val="0"/>
        </w:numPr>
        <w:ind w:left="720" w:hanging="360"/>
        <w:rPr>
          <w:lang w:eastAsia="en-AU"/>
        </w:rPr>
      </w:pPr>
    </w:p>
    <w:p w14:paraId="28C224E3" w14:textId="77777777" w:rsidR="00FB10FE" w:rsidRDefault="00FB10FE" w:rsidP="00FB10FE">
      <w:pPr>
        <w:pStyle w:val="ListNumber"/>
        <w:numPr>
          <w:ilvl w:val="0"/>
          <w:numId w:val="0"/>
        </w:numPr>
        <w:ind w:left="720" w:hanging="360"/>
        <w:rPr>
          <w:lang w:eastAsia="en-AU"/>
        </w:rPr>
      </w:pPr>
    </w:p>
    <w:p w14:paraId="3B0DE7E4" w14:textId="77777777" w:rsidR="00FB10FE" w:rsidRDefault="00FB10FE" w:rsidP="00FB10FE">
      <w:pPr>
        <w:pStyle w:val="ListNumber"/>
        <w:numPr>
          <w:ilvl w:val="0"/>
          <w:numId w:val="0"/>
        </w:numPr>
        <w:ind w:left="720" w:hanging="360"/>
        <w:rPr>
          <w:lang w:eastAsia="en-AU"/>
        </w:rPr>
      </w:pPr>
    </w:p>
    <w:p w14:paraId="1F85DDFD" w14:textId="77777777" w:rsidR="00FB10FE" w:rsidRDefault="00FB10FE" w:rsidP="00FB10FE">
      <w:pPr>
        <w:pStyle w:val="ListNumber"/>
        <w:numPr>
          <w:ilvl w:val="0"/>
          <w:numId w:val="0"/>
        </w:numPr>
        <w:ind w:left="720" w:hanging="360"/>
        <w:rPr>
          <w:lang w:eastAsia="en-AU"/>
        </w:rPr>
      </w:pPr>
    </w:p>
    <w:p w14:paraId="6DA1E350" w14:textId="77777777" w:rsidR="00FB10FE" w:rsidRDefault="00FB10FE" w:rsidP="00FB10FE">
      <w:pPr>
        <w:pStyle w:val="ListNumber"/>
        <w:numPr>
          <w:ilvl w:val="0"/>
          <w:numId w:val="0"/>
        </w:numPr>
        <w:ind w:left="720" w:hanging="360"/>
        <w:rPr>
          <w:lang w:eastAsia="en-AU"/>
        </w:rPr>
      </w:pPr>
    </w:p>
    <w:p w14:paraId="769A5AF0" w14:textId="77777777" w:rsidR="00FB10FE" w:rsidRDefault="00FB10FE" w:rsidP="00FB10FE">
      <w:pPr>
        <w:pStyle w:val="ListNumber"/>
        <w:numPr>
          <w:ilvl w:val="0"/>
          <w:numId w:val="0"/>
        </w:numPr>
        <w:ind w:left="720" w:hanging="360"/>
        <w:rPr>
          <w:lang w:eastAsia="en-AU"/>
        </w:rPr>
      </w:pPr>
    </w:p>
    <w:p w14:paraId="1A9F922A" w14:textId="77777777" w:rsidR="00FB10FE" w:rsidRDefault="00FB10FE" w:rsidP="00FB10FE">
      <w:pPr>
        <w:pStyle w:val="ListNumber"/>
        <w:numPr>
          <w:ilvl w:val="0"/>
          <w:numId w:val="0"/>
        </w:numPr>
        <w:ind w:left="720" w:hanging="360"/>
        <w:rPr>
          <w:lang w:eastAsia="en-AU"/>
        </w:rPr>
      </w:pPr>
    </w:p>
    <w:p w14:paraId="76B71B2A" w14:textId="77777777" w:rsidR="00FB10FE" w:rsidRDefault="00FB10FE" w:rsidP="00FB10FE">
      <w:pPr>
        <w:pStyle w:val="ListNumber"/>
        <w:numPr>
          <w:ilvl w:val="0"/>
          <w:numId w:val="0"/>
        </w:numPr>
        <w:ind w:left="720" w:hanging="360"/>
        <w:rPr>
          <w:lang w:eastAsia="en-AU"/>
        </w:rPr>
      </w:pPr>
    </w:p>
    <w:p w14:paraId="699A0627" w14:textId="77777777" w:rsidR="00FB10FE" w:rsidRDefault="00FB10FE" w:rsidP="00FB10FE">
      <w:pPr>
        <w:pStyle w:val="ListNumber"/>
        <w:numPr>
          <w:ilvl w:val="0"/>
          <w:numId w:val="0"/>
        </w:numPr>
        <w:ind w:left="720" w:hanging="360"/>
        <w:rPr>
          <w:lang w:eastAsia="en-AU"/>
        </w:rPr>
      </w:pPr>
    </w:p>
    <w:p w14:paraId="54EAF596" w14:textId="77777777" w:rsidR="00FB10FE" w:rsidRPr="00F23784" w:rsidRDefault="00FB10FE" w:rsidP="00FB10FE">
      <w:pPr>
        <w:pStyle w:val="ListNumber"/>
        <w:numPr>
          <w:ilvl w:val="0"/>
          <w:numId w:val="11"/>
        </w:numPr>
        <w:rPr>
          <w:rFonts w:ascii="Trebuchet MS" w:hAnsi="Trebuchet MS"/>
          <w:sz w:val="22"/>
          <w:szCs w:val="18"/>
          <w:lang w:eastAsia="en-AU"/>
        </w:rPr>
      </w:pPr>
      <w:r w:rsidRPr="00F23784">
        <w:rPr>
          <w:rFonts w:ascii="Trebuchet MS" w:hAnsi="Trebuchet MS"/>
          <w:sz w:val="22"/>
          <w:szCs w:val="18"/>
          <w:lang w:eastAsia="en-AU"/>
        </w:rPr>
        <w:lastRenderedPageBreak/>
        <w:t>You will see a confirmation message that you have successfully deleted the staff contact.</w:t>
      </w:r>
    </w:p>
    <w:p w14:paraId="54DC5927" w14:textId="77777777" w:rsidR="00FB10FE" w:rsidRDefault="00FB10FE" w:rsidP="00FB10FE">
      <w:pPr>
        <w:pStyle w:val="ListNumber"/>
        <w:numPr>
          <w:ilvl w:val="0"/>
          <w:numId w:val="0"/>
        </w:numPr>
        <w:ind w:left="720" w:hanging="360"/>
        <w:rPr>
          <w:lang w:eastAsia="en-AU"/>
        </w:rPr>
      </w:pPr>
      <w:r>
        <w:rPr>
          <w:noProof/>
        </w:rPr>
        <mc:AlternateContent>
          <mc:Choice Requires="wps">
            <w:drawing>
              <wp:anchor distT="0" distB="0" distL="114300" distR="114300" simplePos="0" relativeHeight="251716608" behindDoc="0" locked="0" layoutInCell="1" allowOverlap="1" wp14:anchorId="74F57654" wp14:editId="07C9752C">
                <wp:simplePos x="0" y="0"/>
                <wp:positionH relativeFrom="column">
                  <wp:posOffset>624254</wp:posOffset>
                </wp:positionH>
                <wp:positionV relativeFrom="paragraph">
                  <wp:posOffset>52119</wp:posOffset>
                </wp:positionV>
                <wp:extent cx="2092325" cy="1256897"/>
                <wp:effectExtent l="0" t="0" r="0" b="0"/>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2325" cy="1256897"/>
                        </a:xfrm>
                        <a:prstGeom prst="rect">
                          <a:avLst/>
                        </a:prstGeom>
                        <a:solidFill>
                          <a:srgbClr val="FFFFFF"/>
                        </a:solidFill>
                        <a:ln w="9525">
                          <a:solidFill>
                            <a:srgbClr val="000000"/>
                          </a:solidFill>
                          <a:miter lim="800000"/>
                          <a:headEnd/>
                          <a:tailEnd/>
                        </a:ln>
                      </wps:spPr>
                      <wps:txbx>
                        <w:txbxContent>
                          <w:p w14:paraId="409355C3" w14:textId="77777777" w:rsidR="00FB10FE" w:rsidRPr="00EB1940" w:rsidRDefault="00FB10FE" w:rsidP="00FB10FE">
                            <w:pPr>
                              <w:rPr>
                                <w:b/>
                                <w:bCs/>
                              </w:rPr>
                            </w:pPr>
                            <w:r w:rsidRPr="00EB1940">
                              <w:rPr>
                                <w:b/>
                                <w:bCs/>
                              </w:rPr>
                              <w:t>Info</w:t>
                            </w:r>
                          </w:p>
                          <w:p w14:paraId="6F4DF1E1" w14:textId="77777777" w:rsidR="00FB10FE" w:rsidRPr="00EB1940" w:rsidRDefault="00FB10FE" w:rsidP="00FB10FE">
                            <w:r w:rsidRPr="00EB1940">
                              <w:rPr>
                                <w:sz w:val="22"/>
                                <w:szCs w:val="18"/>
                              </w:rPr>
                              <w:t>You have successfully deleted Jia Kim</w:t>
                            </w:r>
                          </w:p>
                          <w:p w14:paraId="1C452EFD" w14:textId="77777777" w:rsidR="00FB10FE" w:rsidRPr="00EB1940" w:rsidRDefault="00FB10FE" w:rsidP="00FB10FE">
                            <w:r w:rsidRPr="00EB1940">
                              <w:tab/>
                            </w:r>
                            <w:r w:rsidRPr="00EB1940">
                              <w:tab/>
                            </w:r>
                            <w:r w:rsidRPr="00EB1940">
                              <w:tab/>
                            </w:r>
                            <w:r w:rsidRPr="00EB1940">
                              <w:tab/>
                              <w:t xml:space="preserve">       </w:t>
                            </w:r>
                            <w:r w:rsidRPr="00EB1940">
                              <w:rPr>
                                <w:color w:val="FF0000"/>
                              </w:rPr>
                              <w:t>OK</w:t>
                            </w:r>
                          </w:p>
                        </w:txbxContent>
                      </wps:txbx>
                      <wps:bodyPr rot="0" vert="horz" wrap="square" lIns="91440" tIns="45720" rIns="91440" bIns="45720" anchor="t" anchorCtr="0">
                        <a:noAutofit/>
                      </wps:bodyPr>
                    </wps:wsp>
                  </a:graphicData>
                </a:graphic>
              </wp:anchor>
            </w:drawing>
          </mc:Choice>
          <mc:Fallback xmlns:w16cex="http://schemas.microsoft.com/office/word/2018/wordml/cex" xmlns:w16="http://schemas.microsoft.com/office/word/2018/wordml">
            <w:pict>
              <v:shape w14:anchorId="74F57654" id="_x0000_s1322" type="#_x0000_t202" style="position:absolute;left:0;text-align:left;margin-left:49.15pt;margin-top:4.1pt;width:164.75pt;height:98.9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">
                <v:textbox>
                  <w:txbxContent>
                    <w:p w14:paraId="409355C3" w14:textId="77777777" w:rsidR="00FB10FE" w:rsidRPr="00EB1940" w:rsidRDefault="00FB10FE" w:rsidP="00FB10FE">
                      <w:pPr>
                        <w:rPr>
                          <w:b/>
                          <w:bCs/>
                        </w:rPr>
                      </w:pPr>
                      <w:r w:rsidRPr="00EB1940">
                        <w:rPr>
                          <w:b/>
                          <w:bCs/>
                        </w:rPr>
                        <w:t>Info</w:t>
                      </w:r>
                    </w:p>
                    <w:p w14:paraId="6F4DF1E1" w14:textId="77777777" w:rsidR="00FB10FE" w:rsidRPr="00EB1940" w:rsidRDefault="00FB10FE" w:rsidP="00FB10FE">
                      <w:r w:rsidRPr="00EB1940">
                        <w:rPr>
                          <w:sz w:val="22"/>
                          <w:szCs w:val="18"/>
                        </w:rPr>
                        <w:t>You have successfully deleted Jia Kim</w:t>
                      </w:r>
                    </w:p>
                    <w:p w14:paraId="1C452EFD" w14:textId="77777777" w:rsidR="00FB10FE" w:rsidRPr="00EB1940" w:rsidRDefault="00FB10FE" w:rsidP="00FB10FE">
                      <w:r w:rsidRPr="00EB1940">
                        <w:tab/>
                      </w:r>
                      <w:r w:rsidRPr="00EB1940">
                        <w:tab/>
                      </w:r>
                      <w:r w:rsidRPr="00EB1940">
                        <w:tab/>
                      </w:r>
                      <w:r w:rsidRPr="00EB1940">
                        <w:tab/>
                        <w:t xml:space="preserve">       </w:t>
                      </w:r>
                      <w:r w:rsidRPr="00EB1940">
                        <w:rPr>
                          <w:color w:val="FF0000"/>
                        </w:rPr>
                        <w:t>OK</w:t>
                      </w:r>
                    </w:p>
                  </w:txbxContent>
                </v:textbox>
              </v:shape>
            </w:pict>
          </mc:Fallback>
        </mc:AlternateContent>
      </w:r>
    </w:p>
    <w:p w14:paraId="245508F5" w14:textId="77777777" w:rsidR="00FB10FE" w:rsidRDefault="00FB10FE" w:rsidP="00FB10FE">
      <w:pPr>
        <w:pStyle w:val="ListNumber"/>
        <w:numPr>
          <w:ilvl w:val="0"/>
          <w:numId w:val="0"/>
        </w:numPr>
        <w:ind w:left="720" w:hanging="360"/>
        <w:rPr>
          <w:lang w:eastAsia="en-AU"/>
        </w:rPr>
      </w:pPr>
    </w:p>
    <w:p w14:paraId="6D456609" w14:textId="77777777" w:rsidR="00FB10FE" w:rsidRDefault="00FB10FE" w:rsidP="00FB10FE">
      <w:pPr>
        <w:pStyle w:val="ListNumber"/>
        <w:numPr>
          <w:ilvl w:val="0"/>
          <w:numId w:val="0"/>
        </w:numPr>
        <w:ind w:left="720" w:hanging="360"/>
        <w:rPr>
          <w:lang w:eastAsia="en-AU"/>
        </w:rPr>
      </w:pPr>
    </w:p>
    <w:p w14:paraId="1A68489B" w14:textId="77777777" w:rsidR="00FB10FE" w:rsidRDefault="00FB10FE" w:rsidP="00FB10FE">
      <w:pPr>
        <w:pStyle w:val="ListNumber"/>
        <w:numPr>
          <w:ilvl w:val="0"/>
          <w:numId w:val="0"/>
        </w:numPr>
        <w:ind w:left="720" w:hanging="360"/>
        <w:rPr>
          <w:lang w:eastAsia="en-AU"/>
        </w:rPr>
      </w:pPr>
    </w:p>
    <w:p w14:paraId="2DB613FD" w14:textId="77777777" w:rsidR="00FB10FE" w:rsidRDefault="00FB10FE" w:rsidP="00FB10FE">
      <w:pPr>
        <w:pStyle w:val="ListNumber"/>
        <w:numPr>
          <w:ilvl w:val="0"/>
          <w:numId w:val="0"/>
        </w:numPr>
        <w:ind w:left="720" w:hanging="360"/>
        <w:rPr>
          <w:lang w:eastAsia="en-AU"/>
        </w:rPr>
      </w:pPr>
    </w:p>
    <w:p w14:paraId="7B8CC97E" w14:textId="5F7DABFD" w:rsidR="00FB10FE" w:rsidRDefault="00D22A09" w:rsidP="00D22A09">
      <w:pPr>
        <w:pStyle w:val="Heading2"/>
      </w:pPr>
      <w:bookmarkStart w:id="6" w:name="_Toc59388311"/>
      <w:r>
        <w:t>Screen orientations</w:t>
      </w:r>
      <w:bookmarkEnd w:id="6"/>
    </w:p>
    <w:p w14:paraId="733BEB4A" w14:textId="0246550E" w:rsidR="00D22A09" w:rsidRPr="00D22A09" w:rsidRDefault="00D22A09" w:rsidP="00D22A09">
      <w:r>
        <w:rPr>
          <w:noProof/>
          <w:lang w:eastAsia="en-AU"/>
        </w:rPr>
        <mc:AlternateContent>
          <mc:Choice Requires="wpg">
            <w:drawing>
              <wp:anchor distT="0" distB="0" distL="114300" distR="114300" simplePos="0" relativeHeight="251718656" behindDoc="0" locked="0" layoutInCell="1" allowOverlap="1" wp14:anchorId="5F39A492" wp14:editId="6088CA5B">
                <wp:simplePos x="0" y="0"/>
                <wp:positionH relativeFrom="column">
                  <wp:posOffset>0</wp:posOffset>
                </wp:positionH>
                <wp:positionV relativeFrom="paragraph">
                  <wp:posOffset>102853</wp:posOffset>
                </wp:positionV>
                <wp:extent cx="5238750" cy="5629275"/>
                <wp:effectExtent l="0" t="19050" r="19050" b="28575"/>
                <wp:wrapNone/>
                <wp:docPr id="219" name="Group 219"/>
                <wp:cNvGraphicFramePr/>
                <a:graphic xmlns:a="http://schemas.openxmlformats.org/drawingml/2006/main">
                  <a:graphicData uri="http://schemas.microsoft.com/office/word/2010/wordprocessingGroup">
                    <wpg:wgp>
                      <wpg:cNvGrpSpPr/>
                      <wpg:grpSpPr>
                        <a:xfrm>
                          <a:off x="0" y="0"/>
                          <a:ext cx="5238750" cy="5629275"/>
                          <a:chOff x="0" y="0"/>
                          <a:chExt cx="5238750" cy="5629275"/>
                        </a:xfrm>
                      </wpg:grpSpPr>
                      <pic:pic xmlns:pic="http://schemas.openxmlformats.org/drawingml/2006/picture">
                        <pic:nvPicPr>
                          <pic:cNvPr id="210" name="Picture 21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390775" y="38100"/>
                            <a:ext cx="2847975" cy="1708785"/>
                          </a:xfrm>
                          <a:prstGeom prst="rect">
                            <a:avLst/>
                          </a:prstGeom>
                          <a:noFill/>
                          <a:ln>
                            <a:solidFill>
                              <a:schemeClr val="tx1"/>
                            </a:solidFill>
                          </a:ln>
                        </pic:spPr>
                      </pic:pic>
                      <wps:wsp>
                        <wps:cNvPr id="211" name="Text Box 2"/>
                        <wps:cNvSpPr txBox="1">
                          <a:spLocks noChangeArrowheads="1"/>
                        </wps:cNvSpPr>
                        <wps:spPr bwMode="auto">
                          <a:xfrm>
                            <a:off x="3038475" y="1895475"/>
                            <a:ext cx="1514475" cy="352425"/>
                          </a:xfrm>
                          <a:prstGeom prst="rect">
                            <a:avLst/>
                          </a:prstGeom>
                          <a:solidFill>
                            <a:srgbClr val="FFFFFF"/>
                          </a:solidFill>
                          <a:ln w="9525">
                            <a:solidFill>
                              <a:srgbClr val="000000"/>
                            </a:solidFill>
                            <a:miter lim="800000"/>
                            <a:headEnd/>
                            <a:tailEnd/>
                          </a:ln>
                        </wps:spPr>
                        <wps:txbx>
                          <w:txbxContent>
                            <w:p w14:paraId="4D049D08" w14:textId="77777777" w:rsidR="00D22A09" w:rsidRDefault="00D22A09" w:rsidP="00D22A09">
                              <w:pPr>
                                <w:jc w:val="center"/>
                              </w:pPr>
                              <w:r>
                                <w:t>Theme 1 Landscape</w:t>
                              </w:r>
                            </w:p>
                          </w:txbxContent>
                        </wps:txbx>
                        <wps:bodyPr rot="0" vert="horz" wrap="square" lIns="91440" tIns="45720" rIns="91440" bIns="45720" anchor="t" anchorCtr="0">
                          <a:noAutofit/>
                        </wps:bodyPr>
                      </wps:wsp>
                      <wps:wsp>
                        <wps:cNvPr id="209" name="Text Box 2"/>
                        <wps:cNvSpPr txBox="1">
                          <a:spLocks noChangeArrowheads="1"/>
                        </wps:cNvSpPr>
                        <wps:spPr bwMode="auto">
                          <a:xfrm>
                            <a:off x="419100" y="2781300"/>
                            <a:ext cx="1514475" cy="352425"/>
                          </a:xfrm>
                          <a:prstGeom prst="rect">
                            <a:avLst/>
                          </a:prstGeom>
                          <a:solidFill>
                            <a:srgbClr val="FFFFFF"/>
                          </a:solidFill>
                          <a:ln w="9525">
                            <a:solidFill>
                              <a:srgbClr val="000000"/>
                            </a:solidFill>
                            <a:miter lim="800000"/>
                            <a:headEnd/>
                            <a:tailEnd/>
                          </a:ln>
                        </wps:spPr>
                        <wps:txbx>
                          <w:txbxContent>
                            <w:p w14:paraId="4509293A" w14:textId="77777777" w:rsidR="00D22A09" w:rsidRDefault="00D22A09" w:rsidP="00D22A09">
                              <w:pPr>
                                <w:jc w:val="center"/>
                              </w:pPr>
                              <w:r>
                                <w:t>Theme 1 Portrait</w:t>
                              </w:r>
                            </w:p>
                          </w:txbxContent>
                        </wps:txbx>
                        <wps:bodyPr rot="0" vert="horz" wrap="square" lIns="91440" tIns="45720" rIns="91440" bIns="45720" anchor="t" anchorCtr="0">
                          <a:noAutofit/>
                        </wps:bodyPr>
                      </wps:wsp>
                      <pic:pic xmlns:pic="http://schemas.openxmlformats.org/drawingml/2006/picture">
                        <pic:nvPicPr>
                          <pic:cNvPr id="214" name="Picture 21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09900" y="2495550"/>
                            <a:ext cx="1588770" cy="2647950"/>
                          </a:xfrm>
                          <a:prstGeom prst="rect">
                            <a:avLst/>
                          </a:prstGeom>
                          <a:noFill/>
                          <a:ln>
                            <a:noFill/>
                          </a:ln>
                        </pic:spPr>
                      </pic:pic>
                      <wps:wsp>
                        <wps:cNvPr id="212" name="Text Box 2"/>
                        <wps:cNvSpPr txBox="1">
                          <a:spLocks noChangeArrowheads="1"/>
                        </wps:cNvSpPr>
                        <wps:spPr bwMode="auto">
                          <a:xfrm>
                            <a:off x="3048000" y="5276850"/>
                            <a:ext cx="1514475" cy="352425"/>
                          </a:xfrm>
                          <a:prstGeom prst="rect">
                            <a:avLst/>
                          </a:prstGeom>
                          <a:solidFill>
                            <a:srgbClr val="FFFFFF"/>
                          </a:solidFill>
                          <a:ln w="9525">
                            <a:solidFill>
                              <a:srgbClr val="000000"/>
                            </a:solidFill>
                            <a:miter lim="800000"/>
                            <a:headEnd/>
                            <a:tailEnd/>
                          </a:ln>
                        </wps:spPr>
                        <wps:txbx>
                          <w:txbxContent>
                            <w:p w14:paraId="0B7F7070" w14:textId="77777777" w:rsidR="00D22A09" w:rsidRDefault="00D22A09" w:rsidP="00D22A09">
                              <w:pPr>
                                <w:jc w:val="center"/>
                              </w:pPr>
                              <w:r>
                                <w:t>Theme 2 Portrait</w:t>
                              </w:r>
                            </w:p>
                          </w:txbxContent>
                        </wps:txbx>
                        <wps:bodyPr rot="0" vert="horz" wrap="square" lIns="91440" tIns="45720" rIns="91440" bIns="45720" anchor="t" anchorCtr="0">
                          <a:noAutofit/>
                        </wps:bodyPr>
                      </wps:wsp>
                      <pic:pic xmlns:pic="http://schemas.openxmlformats.org/drawingml/2006/picture">
                        <pic:nvPicPr>
                          <pic:cNvPr id="215" name="Picture 21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3228975"/>
                            <a:ext cx="2886075" cy="1731645"/>
                          </a:xfrm>
                          <a:prstGeom prst="rect">
                            <a:avLst/>
                          </a:prstGeom>
                          <a:noFill/>
                          <a:ln>
                            <a:noFill/>
                          </a:ln>
                        </pic:spPr>
                      </pic:pic>
                      <wps:wsp>
                        <wps:cNvPr id="213" name="Text Box 2"/>
                        <wps:cNvSpPr txBox="1">
                          <a:spLocks noChangeArrowheads="1"/>
                        </wps:cNvSpPr>
                        <wps:spPr bwMode="auto">
                          <a:xfrm>
                            <a:off x="685800" y="5095875"/>
                            <a:ext cx="1514475" cy="352425"/>
                          </a:xfrm>
                          <a:prstGeom prst="rect">
                            <a:avLst/>
                          </a:prstGeom>
                          <a:solidFill>
                            <a:srgbClr val="FFFFFF"/>
                          </a:solidFill>
                          <a:ln w="9525">
                            <a:solidFill>
                              <a:srgbClr val="000000"/>
                            </a:solidFill>
                            <a:miter lim="800000"/>
                            <a:headEnd/>
                            <a:tailEnd/>
                          </a:ln>
                        </wps:spPr>
                        <wps:txbx>
                          <w:txbxContent>
                            <w:p w14:paraId="33092E6A" w14:textId="77777777" w:rsidR="00D22A09" w:rsidRDefault="00D22A09" w:rsidP="00D22A09">
                              <w:pPr>
                                <w:jc w:val="center"/>
                              </w:pPr>
                              <w:r>
                                <w:t>Theme 2 Landscape</w:t>
                              </w:r>
                            </w:p>
                          </w:txbxContent>
                        </wps:txbx>
                        <wps:bodyPr rot="0" vert="horz" wrap="square" lIns="91440" tIns="45720" rIns="91440" bIns="45720" anchor="t" anchorCtr="0">
                          <a:noAutofit/>
                        </wps:bodyPr>
                      </wps:wsp>
                      <pic:pic xmlns:pic="http://schemas.openxmlformats.org/drawingml/2006/picture">
                        <pic:nvPicPr>
                          <pic:cNvPr id="216" name="Picture 21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2900" y="0"/>
                            <a:ext cx="1600200" cy="2667000"/>
                          </a:xfrm>
                          <a:prstGeom prst="rect">
                            <a:avLst/>
                          </a:prstGeom>
                          <a:noFill/>
                          <a:ln>
                            <a:solidFill>
                              <a:schemeClr val="tx1"/>
                            </a:solidFill>
                          </a:ln>
                        </pic:spPr>
                      </pic:pic>
                    </wpg:wgp>
                  </a:graphicData>
                </a:graphic>
              </wp:anchor>
            </w:drawing>
          </mc:Choice>
          <mc:Fallback xmlns:w16cex="http://schemas.microsoft.com/office/word/2018/wordml/cex" xmlns:w16="http://schemas.microsoft.com/office/word/2018/wordml">
            <w:pict>
              <v:group w14:anchorId="5F39A492" id="Group 219" o:spid="_x0000_s1323" style="position:absolute;margin-left:0;margin-top:8.1pt;width:412.5pt;height:443.25pt;z-index:251718656" coordsize="52387,56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 o:spid="_x0000_s1324" type="#_x0000_t75" style="position:absolute;left:23907;top:381;width:28480;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" stroked="t" strokecolor="black [3213]">
                  <v:imagedata r:id="rId30" o:title=""/>
                  <v:path arrowok="t"/>
                </v:shape>
                <v:shapetype id="_x0000_t202" coordsize="21600,21600" o:spt="202" path="m,l,21600r21600,l21600,xe">
                  <v:stroke joinstyle="miter"/>
                  <v:path gradientshapeok="t" o:connecttype="rect"/>
                </v:shapetype>
                <v:shape id="_x0000_s1325" type="#_x0000_t202" style="position:absolute;left:30384;top:18954;width:15145;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4D049D08" w14:textId="77777777" w:rsidR="00D22A09" w:rsidRDefault="00D22A09" w:rsidP="00D22A09">
                        <w:pPr>
                          <w:jc w:val="center"/>
                        </w:pPr>
                        <w:r>
                          <w:t>Theme 1 Landscape</w:t>
                        </w:r>
                      </w:p>
                    </w:txbxContent>
                  </v:textbox>
                </v:shape>
                <v:shape id="_x0000_s1326" type="#_x0000_t202" style="position:absolute;left:4191;top:27813;width:1514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">
                  <v:textbox>
                    <w:txbxContent>
                      <w:p w14:paraId="4509293A" w14:textId="77777777" w:rsidR="00D22A09" w:rsidRDefault="00D22A09" w:rsidP="00D22A09">
                        <w:pPr>
                          <w:jc w:val="center"/>
                        </w:pPr>
                        <w:r>
                          <w:t>Theme 1 Portrait</w:t>
                        </w:r>
                      </w:p>
                    </w:txbxContent>
                  </v:textbox>
                </v:shape>
                <v:shape id="Picture 214" o:spid="_x0000_s1327" type="#_x0000_t75" style="position:absolute;left:30099;top:24955;width:15887;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">
                  <v:imagedata r:id="rId31" o:title=""/>
                </v:shape>
                <v:shape id="_x0000_s1328" type="#_x0000_t202" style="position:absolute;left:30480;top:52768;width:1514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">
                  <v:textbox>
                    <w:txbxContent>
                      <w:p w14:paraId="0B7F7070" w14:textId="77777777" w:rsidR="00D22A09" w:rsidRDefault="00D22A09" w:rsidP="00D22A09">
                        <w:pPr>
                          <w:jc w:val="center"/>
                        </w:pPr>
                        <w:r>
                          <w:t>Theme 2 Portrait</w:t>
                        </w:r>
                      </w:p>
                    </w:txbxContent>
                  </v:textbox>
                </v:shape>
                <v:shape id="Picture 215" o:spid="_x0000_s1329" type="#_x0000_t75" style="position:absolute;top:32289;width:28860;height:17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">
                  <v:imagedata r:id="rId32" o:title=""/>
                </v:shape>
                <v:shape id="_x0000_s1330" type="#_x0000_t202" style="position:absolute;left:6858;top:50958;width:1514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">
                  <v:textbox>
                    <w:txbxContent>
                      <w:p w14:paraId="33092E6A" w14:textId="77777777" w:rsidR="00D22A09" w:rsidRDefault="00D22A09" w:rsidP="00D22A09">
                        <w:pPr>
                          <w:jc w:val="center"/>
                        </w:pPr>
                        <w:r>
                          <w:t>Theme 2 Landscape</w:t>
                        </w:r>
                      </w:p>
                    </w:txbxContent>
                  </v:textbox>
                </v:shape>
                <v:shape id="Picture 216" o:spid="_x0000_s1331" type="#_x0000_t75" style="position:absolute;left:3429;width:1600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" stroked="t" strokecolor="black [3213]">
                  <v:imagedata r:id="rId33" o:title=""/>
                  <v:path arrowok="t"/>
                </v:shape>
              </v:group>
            </w:pict>
          </mc:Fallback>
        </mc:AlternateContent>
      </w:r>
    </w:p>
    <w:p w14:paraId="5624635C" w14:textId="77777777" w:rsidR="00D22A09" w:rsidRDefault="00D22A09">
      <w:pPr>
        <w:spacing w:after="160" w:line="259" w:lineRule="auto"/>
        <w:rPr>
          <w:rFonts w:eastAsiaTheme="majorEastAsia" w:cs="Consolas"/>
          <w:b/>
          <w:color w:val="262626" w:themeColor="text1" w:themeTint="D9"/>
          <w:sz w:val="28"/>
          <w:szCs w:val="28"/>
        </w:rPr>
      </w:pPr>
      <w:r>
        <w:br w:type="page"/>
      </w:r>
    </w:p>
    <w:p w14:paraId="6EE9F624" w14:textId="5AFA43F6" w:rsidR="00D22A09" w:rsidRDefault="00D22A09" w:rsidP="00D22A09">
      <w:pPr>
        <w:pStyle w:val="Heading2"/>
      </w:pPr>
      <w:bookmarkStart w:id="7" w:name="_Toc59388312"/>
      <w:r>
        <w:rPr>
          <w:noProof/>
          <w:lang w:eastAsia="en-AU"/>
        </w:rPr>
        <w:lastRenderedPageBreak/>
        <w:drawing>
          <wp:anchor distT="0" distB="0" distL="114300" distR="114300" simplePos="0" relativeHeight="251721728" behindDoc="1" locked="0" layoutInCell="1" allowOverlap="1" wp14:anchorId="731CB79F" wp14:editId="4E0E1E04">
            <wp:simplePos x="0" y="0"/>
            <wp:positionH relativeFrom="margin">
              <wp:align>center</wp:align>
            </wp:positionH>
            <wp:positionV relativeFrom="paragraph">
              <wp:posOffset>60239</wp:posOffset>
            </wp:positionV>
            <wp:extent cx="1783080" cy="2987675"/>
            <wp:effectExtent l="19050" t="19050" r="26670" b="22225"/>
            <wp:wrapTight wrapText="bothSides">
              <wp:wrapPolygon edited="0">
                <wp:start x="-231" y="-138"/>
                <wp:lineTo x="-231" y="21623"/>
                <wp:lineTo x="21692" y="21623"/>
                <wp:lineTo x="21692" y="-138"/>
                <wp:lineTo x="-231" y="-138"/>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080" cy="2987675"/>
                    </a:xfrm>
                    <a:prstGeom prst="rect">
                      <a:avLst/>
                    </a:prstGeom>
                    <a:noFill/>
                    <a:ln>
                      <a:solidFill>
                        <a:schemeClr val="tx1"/>
                      </a:solidFill>
                    </a:ln>
                  </pic:spPr>
                </pic:pic>
              </a:graphicData>
            </a:graphic>
          </wp:anchor>
        </w:drawing>
      </w:r>
      <w:r>
        <w:t>Menu structure</w:t>
      </w:r>
      <w:bookmarkEnd w:id="7"/>
    </w:p>
    <w:bookmarkStart w:id="8" w:name="_Toc59388313"/>
    <w:p w14:paraId="6559EEF8" w14:textId="1C5D768B" w:rsidR="00D22A09" w:rsidRPr="00D22A09" w:rsidRDefault="00D22A09" w:rsidP="004A1B28">
      <w:pPr>
        <w:pStyle w:val="Heading2"/>
      </w:pPr>
      <w:r>
        <w:rPr>
          <w:noProof/>
          <w:lang w:eastAsia="en-AU"/>
        </w:rPr>
        <mc:AlternateContent>
          <mc:Choice Requires="wpg">
            <w:drawing>
              <wp:anchor distT="0" distB="0" distL="114300" distR="114300" simplePos="0" relativeHeight="251720704" behindDoc="0" locked="0" layoutInCell="1" allowOverlap="1" wp14:anchorId="7D6BC62E" wp14:editId="2A9EC8CD">
                <wp:simplePos x="0" y="0"/>
                <wp:positionH relativeFrom="column">
                  <wp:posOffset>0</wp:posOffset>
                </wp:positionH>
                <wp:positionV relativeFrom="paragraph">
                  <wp:posOffset>-635</wp:posOffset>
                </wp:positionV>
                <wp:extent cx="5669280" cy="6372225"/>
                <wp:effectExtent l="19050" t="0" r="26670" b="28575"/>
                <wp:wrapNone/>
                <wp:docPr id="259" name="Group 259"/>
                <wp:cNvGraphicFramePr/>
                <a:graphic xmlns:a="http://schemas.openxmlformats.org/drawingml/2006/main">
                  <a:graphicData uri="http://schemas.microsoft.com/office/word/2010/wordprocessingGroup">
                    <wpg:wgp>
                      <wpg:cNvGrpSpPr/>
                      <wpg:grpSpPr>
                        <a:xfrm>
                          <a:off x="0" y="0"/>
                          <a:ext cx="5669280" cy="6372225"/>
                          <a:chOff x="0" y="0"/>
                          <a:chExt cx="5669280" cy="6372225"/>
                        </a:xfrm>
                      </wpg:grpSpPr>
                      <pic:pic xmlns:pic="http://schemas.openxmlformats.org/drawingml/2006/picture">
                        <pic:nvPicPr>
                          <pic:cNvPr id="239" name="Picture 239"/>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3857625" y="2886075"/>
                            <a:ext cx="1811655" cy="3019425"/>
                          </a:xfrm>
                          <a:prstGeom prst="rect">
                            <a:avLst/>
                          </a:prstGeom>
                          <a:noFill/>
                          <a:ln>
                            <a:solidFill>
                              <a:schemeClr val="tx1"/>
                            </a:solidFill>
                          </a:ln>
                        </pic:spPr>
                      </pic:pic>
                      <pic:pic xmlns:pic="http://schemas.openxmlformats.org/drawingml/2006/picture">
                        <pic:nvPicPr>
                          <pic:cNvPr id="240" name="Picture 240"/>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24050" y="2876550"/>
                            <a:ext cx="1823085" cy="3038475"/>
                          </a:xfrm>
                          <a:prstGeom prst="rect">
                            <a:avLst/>
                          </a:prstGeom>
                          <a:noFill/>
                          <a:ln>
                            <a:noFill/>
                          </a:ln>
                        </pic:spPr>
                      </pic:pic>
                      <pic:pic xmlns:pic="http://schemas.openxmlformats.org/drawingml/2006/picture">
                        <pic:nvPicPr>
                          <pic:cNvPr id="246" name="Picture 246"/>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895600"/>
                            <a:ext cx="1811655" cy="3019425"/>
                          </a:xfrm>
                          <a:prstGeom prst="rect">
                            <a:avLst/>
                          </a:prstGeom>
                          <a:noFill/>
                          <a:ln>
                            <a:solidFill>
                              <a:schemeClr val="tx1"/>
                            </a:solidFill>
                          </a:ln>
                        </pic:spPr>
                      </pic:pic>
                      <wps:wsp>
                        <wps:cNvPr id="254" name="Text Box 2"/>
                        <wps:cNvSpPr txBox="1">
                          <a:spLocks noChangeArrowheads="1"/>
                        </wps:cNvSpPr>
                        <wps:spPr bwMode="auto">
                          <a:xfrm>
                            <a:off x="4038600" y="0"/>
                            <a:ext cx="1514475" cy="352425"/>
                          </a:xfrm>
                          <a:prstGeom prst="rect">
                            <a:avLst/>
                          </a:prstGeom>
                          <a:solidFill>
                            <a:srgbClr val="FFFFFF"/>
                          </a:solidFill>
                          <a:ln w="9525">
                            <a:solidFill>
                              <a:srgbClr val="000000"/>
                            </a:solidFill>
                            <a:miter lim="800000"/>
                            <a:headEnd/>
                            <a:tailEnd/>
                          </a:ln>
                        </wps:spPr>
                        <wps:txbx>
                          <w:txbxContent>
                            <w:p w14:paraId="2094AE31" w14:textId="77777777" w:rsidR="00D22A09" w:rsidRDefault="00D22A09" w:rsidP="00D22A09">
                              <w:pPr>
                                <w:jc w:val="center"/>
                              </w:pPr>
                              <w:r>
                                <w:t>Navigation</w:t>
                              </w:r>
                            </w:p>
                          </w:txbxContent>
                        </wps:txbx>
                        <wps:bodyPr rot="0" vert="horz" wrap="square" lIns="91440" tIns="45720" rIns="91440" bIns="45720" anchor="t" anchorCtr="0">
                          <a:noAutofit/>
                        </wps:bodyPr>
                      </wps:wsp>
                      <wps:wsp>
                        <wps:cNvPr id="255" name="Text Box 2"/>
                        <wps:cNvSpPr txBox="1">
                          <a:spLocks noChangeArrowheads="1"/>
                        </wps:cNvSpPr>
                        <wps:spPr bwMode="auto">
                          <a:xfrm>
                            <a:off x="133350" y="6000750"/>
                            <a:ext cx="1514475" cy="352425"/>
                          </a:xfrm>
                          <a:prstGeom prst="rect">
                            <a:avLst/>
                          </a:prstGeom>
                          <a:solidFill>
                            <a:srgbClr val="FFFFFF"/>
                          </a:solidFill>
                          <a:ln w="9525">
                            <a:solidFill>
                              <a:srgbClr val="000000"/>
                            </a:solidFill>
                            <a:miter lim="800000"/>
                            <a:headEnd/>
                            <a:tailEnd/>
                          </a:ln>
                        </wps:spPr>
                        <wps:txbx>
                          <w:txbxContent>
                            <w:p w14:paraId="171A081F" w14:textId="77777777" w:rsidR="00D22A09" w:rsidRDefault="00D22A09" w:rsidP="00D22A09">
                              <w:pPr>
                                <w:jc w:val="center"/>
                              </w:pPr>
                              <w:r>
                                <w:t>Theme 1</w:t>
                              </w:r>
                            </w:p>
                          </w:txbxContent>
                        </wps:txbx>
                        <wps:bodyPr rot="0" vert="horz" wrap="square" lIns="91440" tIns="45720" rIns="91440" bIns="45720" anchor="t" anchorCtr="0">
                          <a:noAutofit/>
                        </wps:bodyPr>
                      </wps:wsp>
                      <wps:wsp>
                        <wps:cNvPr id="256" name="Text Box 2"/>
                        <wps:cNvSpPr txBox="1">
                          <a:spLocks noChangeArrowheads="1"/>
                        </wps:cNvSpPr>
                        <wps:spPr bwMode="auto">
                          <a:xfrm>
                            <a:off x="2028825" y="6000750"/>
                            <a:ext cx="1514475" cy="352425"/>
                          </a:xfrm>
                          <a:prstGeom prst="rect">
                            <a:avLst/>
                          </a:prstGeom>
                          <a:solidFill>
                            <a:srgbClr val="FFFFFF"/>
                          </a:solidFill>
                          <a:ln w="9525">
                            <a:solidFill>
                              <a:srgbClr val="000000"/>
                            </a:solidFill>
                            <a:miter lim="800000"/>
                            <a:headEnd/>
                            <a:tailEnd/>
                          </a:ln>
                        </wps:spPr>
                        <wps:txbx>
                          <w:txbxContent>
                            <w:p w14:paraId="59232136" w14:textId="77777777" w:rsidR="00D22A09" w:rsidRDefault="00D22A09" w:rsidP="00D22A09">
                              <w:pPr>
                                <w:jc w:val="center"/>
                              </w:pPr>
                              <w:r>
                                <w:t>Theme 2</w:t>
                              </w:r>
                            </w:p>
                          </w:txbxContent>
                        </wps:txbx>
                        <wps:bodyPr rot="0" vert="horz" wrap="square" lIns="91440" tIns="45720" rIns="91440" bIns="45720" anchor="t" anchorCtr="0">
                          <a:noAutofit/>
                        </wps:bodyPr>
                      </wps:wsp>
                      <wps:wsp>
                        <wps:cNvPr id="257" name="Text Box 2"/>
                        <wps:cNvSpPr txBox="1">
                          <a:spLocks noChangeArrowheads="1"/>
                        </wps:cNvSpPr>
                        <wps:spPr bwMode="auto">
                          <a:xfrm>
                            <a:off x="4000500" y="6019800"/>
                            <a:ext cx="1514475" cy="352425"/>
                          </a:xfrm>
                          <a:prstGeom prst="rect">
                            <a:avLst/>
                          </a:prstGeom>
                          <a:solidFill>
                            <a:srgbClr val="FFFFFF"/>
                          </a:solidFill>
                          <a:ln w="9525">
                            <a:solidFill>
                              <a:srgbClr val="000000"/>
                            </a:solidFill>
                            <a:miter lim="800000"/>
                            <a:headEnd/>
                            <a:tailEnd/>
                          </a:ln>
                        </wps:spPr>
                        <wps:txbx>
                          <w:txbxContent>
                            <w:p w14:paraId="18BF6CB0" w14:textId="77777777" w:rsidR="00D22A09" w:rsidRDefault="00D22A09" w:rsidP="00D22A09">
                              <w:pPr>
                                <w:jc w:val="center"/>
                              </w:pPr>
                              <w:r>
                                <w:t>Help</w:t>
                              </w:r>
                            </w:p>
                          </w:txbxContent>
                        </wps:txbx>
                        <wps:bodyPr rot="0" vert="horz" wrap="square" lIns="91440" tIns="45720" rIns="91440" bIns="45720" anchor="t" anchorCtr="0">
                          <a:noAutofit/>
                        </wps:bodyPr>
                      </wps:wsp>
                    </wpg:wgp>
                  </a:graphicData>
                </a:graphic>
              </wp:anchor>
            </w:drawing>
          </mc:Choice>
          <mc:Fallback xmlns:w16cex="http://schemas.microsoft.com/office/word/2018/wordml/cex" xmlns:w16="http://schemas.microsoft.com/office/word/2018/wordml">
            <w:pict>
              <v:group w14:anchorId="7D6BC62E" id="Group 259" o:spid="_x0000_s1332" style="position:absolute;margin-left:0;margin-top:-.05pt;width:446.4pt;height:501.75pt;z-index:251720704" coordsize="56692,63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">
                <v:shape id="Picture 239" o:spid="_x0000_s1333" type="#_x0000_t75" style="position:absolute;left:38576;top:28860;width:18116;height:30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" stroked="t" strokecolor="black [3213]">
                  <v:imagedata r:id="rId36" o:title=""/>
                  <v:path arrowok="t"/>
                </v:shape>
                <v:shape id="Picture 240" o:spid="_x0000_s1334" type="#_x0000_t75" style="position:absolute;left:19240;top:28765;width:18231;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">
                  <v:imagedata r:id="rId31" o:title=""/>
                </v:shape>
                <v:shape id="Picture 246" o:spid="_x0000_s1335" type="#_x0000_t75" style="position:absolute;top:28956;width:18116;height:30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" stroked="t" strokecolor="black [3213]">
                  <v:imagedata r:id="rId33" o:title=""/>
                  <v:path arrowok="t"/>
                </v:shape>
                <v:shape id="_x0000_s1336" type="#_x0000_t202" style="position:absolute;left:40386;width:1514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">
                  <v:textbox>
                    <w:txbxContent>
                      <w:p w14:paraId="2094AE31" w14:textId="77777777" w:rsidR="00D22A09" w:rsidRDefault="00D22A09" w:rsidP="00D22A09">
                        <w:pPr>
                          <w:jc w:val="center"/>
                        </w:pPr>
                        <w:r>
                          <w:t>Navigation</w:t>
                        </w:r>
                      </w:p>
                    </w:txbxContent>
                  </v:textbox>
                </v:shape>
                <v:shape id="_x0000_s1337" type="#_x0000_t202" style="position:absolute;left:1333;top:60007;width:1514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">
                  <v:textbox>
                    <w:txbxContent>
                      <w:p w14:paraId="171A081F" w14:textId="77777777" w:rsidR="00D22A09" w:rsidRDefault="00D22A09" w:rsidP="00D22A09">
                        <w:pPr>
                          <w:jc w:val="center"/>
                        </w:pPr>
                        <w:r>
                          <w:t>Theme 1</w:t>
                        </w:r>
                      </w:p>
                    </w:txbxContent>
                  </v:textbox>
                </v:shape>
                <v:shape id="_x0000_s1338" type="#_x0000_t202" style="position:absolute;left:20288;top:60007;width:1514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">
                  <v:textbox>
                    <w:txbxContent>
                      <w:p w14:paraId="59232136" w14:textId="77777777" w:rsidR="00D22A09" w:rsidRDefault="00D22A09" w:rsidP="00D22A09">
                        <w:pPr>
                          <w:jc w:val="center"/>
                        </w:pPr>
                        <w:r>
                          <w:t>Theme 2</w:t>
                        </w:r>
                      </w:p>
                    </w:txbxContent>
                  </v:textbox>
                </v:shape>
                <v:shape id="_x0000_s1339" type="#_x0000_t202" style="position:absolute;left:40005;top:60198;width:1514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">
                  <v:textbox>
                    <w:txbxContent>
                      <w:p w14:paraId="18BF6CB0" w14:textId="77777777" w:rsidR="00D22A09" w:rsidRDefault="00D22A09" w:rsidP="00D22A09">
                        <w:pPr>
                          <w:jc w:val="center"/>
                        </w:pPr>
                        <w:r>
                          <w:t>Help</w:t>
                        </w:r>
                      </w:p>
                    </w:txbxContent>
                  </v:textbox>
                </v:shape>
              </v:group>
            </w:pict>
          </mc:Fallback>
        </mc:AlternateContent>
      </w:r>
      <w:bookmarkEnd w:id="8"/>
      <w:r>
        <w:br w:type="page"/>
      </w:r>
    </w:p>
    <w:p w14:paraId="5EC95E58" w14:textId="37C31D9B" w:rsidR="00734B00" w:rsidRDefault="00734B00" w:rsidP="00734B00">
      <w:pPr>
        <w:pStyle w:val="Heading2"/>
      </w:pPr>
      <w:bookmarkStart w:id="9" w:name="_Toc59388314"/>
      <w:r>
        <w:lastRenderedPageBreak/>
        <w:t>Sign-off</w:t>
      </w:r>
      <w:bookmarkEnd w:id="9"/>
    </w:p>
    <w:tbl>
      <w:tblPr>
        <w:tblStyle w:val="ROItable"/>
        <w:tblW w:w="0" w:type="auto"/>
        <w:tblLook w:val="04A0" w:firstRow="1" w:lastRow="0" w:firstColumn="1" w:lastColumn="0" w:noHBand="0" w:noVBand="1"/>
      </w:tblPr>
      <w:tblGrid>
        <w:gridCol w:w="2252"/>
        <w:gridCol w:w="2253"/>
        <w:gridCol w:w="2252"/>
        <w:gridCol w:w="2253"/>
      </w:tblGrid>
      <w:tr w:rsidR="00523806" w14:paraId="70FA46AF" w14:textId="77777777" w:rsidTr="00E139CF">
        <w:trPr>
          <w:cnfStyle w:val="100000000000" w:firstRow="1" w:lastRow="0" w:firstColumn="0" w:lastColumn="0" w:oddVBand="0" w:evenVBand="0" w:oddHBand="0" w:evenHBand="0" w:firstRowFirstColumn="0" w:firstRowLastColumn="0" w:lastRowFirstColumn="0" w:lastRowLastColumn="0"/>
        </w:trPr>
        <w:tc>
          <w:tcPr>
            <w:tcW w:w="2254" w:type="dxa"/>
          </w:tcPr>
          <w:p w14:paraId="2C4F78A0" w14:textId="77777777" w:rsidR="00523806" w:rsidRDefault="00523806" w:rsidP="00E139CF">
            <w:r>
              <w:t>Name</w:t>
            </w:r>
          </w:p>
        </w:tc>
        <w:tc>
          <w:tcPr>
            <w:tcW w:w="2254" w:type="dxa"/>
          </w:tcPr>
          <w:p w14:paraId="7FD34B37" w14:textId="77777777" w:rsidR="00523806" w:rsidRDefault="00523806" w:rsidP="00E139CF">
            <w:r>
              <w:t>Position/role</w:t>
            </w:r>
          </w:p>
        </w:tc>
        <w:tc>
          <w:tcPr>
            <w:tcW w:w="2254" w:type="dxa"/>
          </w:tcPr>
          <w:p w14:paraId="67F98CEA" w14:textId="77777777" w:rsidR="00523806" w:rsidRDefault="00523806" w:rsidP="00E139CF">
            <w:r>
              <w:t>Date</w:t>
            </w:r>
          </w:p>
        </w:tc>
        <w:tc>
          <w:tcPr>
            <w:tcW w:w="2254" w:type="dxa"/>
          </w:tcPr>
          <w:p w14:paraId="6B9FEAA9" w14:textId="77777777" w:rsidR="00523806" w:rsidRDefault="00523806" w:rsidP="00E139CF">
            <w:r>
              <w:t xml:space="preserve">Signature </w:t>
            </w:r>
          </w:p>
        </w:tc>
      </w:tr>
      <w:tr w:rsidR="00523806" w14:paraId="0ECB9D37" w14:textId="77777777" w:rsidTr="00E139CF">
        <w:tc>
          <w:tcPr>
            <w:tcW w:w="2254" w:type="dxa"/>
          </w:tcPr>
          <w:p w14:paraId="4C7699FD" w14:textId="77777777" w:rsidR="00523806" w:rsidRDefault="00523806" w:rsidP="00E139CF"/>
        </w:tc>
        <w:tc>
          <w:tcPr>
            <w:tcW w:w="2254" w:type="dxa"/>
          </w:tcPr>
          <w:p w14:paraId="7CFE66D5" w14:textId="77777777" w:rsidR="00523806" w:rsidRDefault="00523806" w:rsidP="00E139CF"/>
        </w:tc>
        <w:tc>
          <w:tcPr>
            <w:tcW w:w="2254" w:type="dxa"/>
          </w:tcPr>
          <w:p w14:paraId="46BBF71C" w14:textId="77777777" w:rsidR="00523806" w:rsidRDefault="00523806" w:rsidP="00E139CF"/>
        </w:tc>
        <w:tc>
          <w:tcPr>
            <w:tcW w:w="2254" w:type="dxa"/>
          </w:tcPr>
          <w:p w14:paraId="3403BF38" w14:textId="77777777" w:rsidR="00523806" w:rsidRDefault="00523806" w:rsidP="00E139CF"/>
        </w:tc>
      </w:tr>
    </w:tbl>
    <w:p w14:paraId="33C1C92C" w14:textId="77777777" w:rsidR="00523806" w:rsidRPr="00523806" w:rsidRDefault="00523806" w:rsidP="00523806"/>
    <w:sectPr w:rsidR="00523806" w:rsidRPr="00523806" w:rsidSect="00BC1DA3">
      <w:headerReference w:type="default" r:id="rId37"/>
      <w:footerReference w:type="defaul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997B3" w14:textId="77777777" w:rsidR="00DB776E" w:rsidRDefault="00DB776E" w:rsidP="00A25945">
      <w:pPr>
        <w:spacing w:after="0" w:line="240" w:lineRule="auto"/>
      </w:pPr>
      <w:r>
        <w:separator/>
      </w:r>
    </w:p>
  </w:endnote>
  <w:endnote w:type="continuationSeparator" w:id="0">
    <w:p w14:paraId="7F298C1B" w14:textId="77777777" w:rsidR="00DB776E" w:rsidRDefault="00DB776E" w:rsidP="00A25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08805" w14:textId="77777777" w:rsidR="00A25945" w:rsidRDefault="00E8327E" w:rsidP="002351B5">
    <w:pPr>
      <w:pStyle w:val="Subtitle"/>
      <w:tabs>
        <w:tab w:val="right" w:pos="8931"/>
      </w:tabs>
      <w:jc w:val="left"/>
    </w:pPr>
    <w:r>
      <w:t>Red Opal</w:t>
    </w:r>
    <w:r w:rsidR="00A25945">
      <w:t xml:space="preserve"> Innovations</w:t>
    </w:r>
    <w:r w:rsidR="00A25945">
      <w:tab/>
      <w:t xml:space="preserve">Page </w:t>
    </w:r>
    <w:r w:rsidR="00A25945">
      <w:fldChar w:fldCharType="begin"/>
    </w:r>
    <w:r w:rsidR="00A25945">
      <w:instrText xml:space="preserve"> PAGE   \* MERGEFORMAT </w:instrText>
    </w:r>
    <w:r w:rsidR="00A25945">
      <w:fldChar w:fldCharType="separate"/>
    </w:r>
    <w:r w:rsidR="001F212B">
      <w:rPr>
        <w:noProof/>
      </w:rPr>
      <w:t>2</w:t>
    </w:r>
    <w:r w:rsidR="00A2594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E194E" w14:textId="77777777" w:rsidR="00DB776E" w:rsidRDefault="00DB776E" w:rsidP="00A25945">
      <w:pPr>
        <w:spacing w:after="0" w:line="240" w:lineRule="auto"/>
      </w:pPr>
      <w:r>
        <w:separator/>
      </w:r>
    </w:p>
  </w:footnote>
  <w:footnote w:type="continuationSeparator" w:id="0">
    <w:p w14:paraId="752A69AA" w14:textId="77777777" w:rsidR="00DB776E" w:rsidRDefault="00DB776E" w:rsidP="00A259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A77F9" w14:textId="36CD8BD4" w:rsidR="00BC1DA3" w:rsidRDefault="00403695" w:rsidP="00E0598F">
    <w:pPr>
      <w:pStyle w:val="Subtitle"/>
      <w:tabs>
        <w:tab w:val="right" w:pos="8931"/>
      </w:tabs>
    </w:pPr>
    <w:r>
      <w:t>Viyada Tarapornsin</w:t>
    </w:r>
    <w:r w:rsidR="001F212B">
      <w:tab/>
    </w:r>
    <w:r>
      <w:t xml:space="preserve">Staff Contact Management – </w:t>
    </w:r>
    <w:r w:rsidR="00AE23B6">
      <w:t>Prototype</w:t>
    </w:r>
    <w: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B0AF6"/>
    <w:multiLevelType w:val="hybridMultilevel"/>
    <w:tmpl w:val="4814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7A07CE"/>
    <w:multiLevelType w:val="hybridMultilevel"/>
    <w:tmpl w:val="46744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44B78"/>
    <w:multiLevelType w:val="hybridMultilevel"/>
    <w:tmpl w:val="FA0E9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615FA"/>
    <w:multiLevelType w:val="hybridMultilevel"/>
    <w:tmpl w:val="E1F64F0E"/>
    <w:lvl w:ilvl="0" w:tplc="C68686D2">
      <w:start w:val="1"/>
      <w:numFmt w:val="decimal"/>
      <w:pStyle w:val="ListNumber"/>
      <w:lvlText w:val="%1."/>
      <w:lvlJc w:val="left"/>
      <w:pPr>
        <w:ind w:left="720" w:hanging="360"/>
      </w:pPr>
      <w:rPr>
        <w:rFonts w:hint="default"/>
      </w:rPr>
    </w:lvl>
    <w:lvl w:ilvl="1" w:tplc="6538A828">
      <w:start w:val="1"/>
      <w:numFmt w:val="lowerLetter"/>
      <w:lvlText w:val="%2."/>
      <w:lvlJc w:val="left"/>
      <w:pPr>
        <w:ind w:left="1440" w:hanging="360"/>
      </w:pPr>
      <w:rPr>
        <w:rFonts w:asciiTheme="minorHAnsi" w:eastAsiaTheme="minorHAnsi" w:hAnsiTheme="minorHAnsi" w:cstheme="minorHAnsi"/>
      </w:rPr>
    </w:lvl>
    <w:lvl w:ilvl="2" w:tplc="28A25B80">
      <w:start w:val="1"/>
      <w:numFmt w:val="bullet"/>
      <w:lvlText w:val=""/>
      <w:lvlJc w:val="left"/>
      <w:pPr>
        <w:ind w:left="2160" w:hanging="360"/>
      </w:pPr>
      <w:rPr>
        <w:rFonts w:ascii="Wingdings" w:hAnsi="Wingdings" w:hint="default"/>
      </w:rPr>
    </w:lvl>
    <w:lvl w:ilvl="3" w:tplc="9CBC63A8" w:tentative="1">
      <w:start w:val="1"/>
      <w:numFmt w:val="bullet"/>
      <w:lvlText w:val=""/>
      <w:lvlJc w:val="left"/>
      <w:pPr>
        <w:ind w:left="2880" w:hanging="360"/>
      </w:pPr>
      <w:rPr>
        <w:rFonts w:ascii="Symbol" w:hAnsi="Symbol" w:hint="default"/>
      </w:rPr>
    </w:lvl>
    <w:lvl w:ilvl="4" w:tplc="A35C7DC4" w:tentative="1">
      <w:start w:val="1"/>
      <w:numFmt w:val="bullet"/>
      <w:lvlText w:val="o"/>
      <w:lvlJc w:val="left"/>
      <w:pPr>
        <w:ind w:left="3600" w:hanging="360"/>
      </w:pPr>
      <w:rPr>
        <w:rFonts w:ascii="Courier New" w:hAnsi="Courier New" w:cs="Courier New" w:hint="default"/>
      </w:rPr>
    </w:lvl>
    <w:lvl w:ilvl="5" w:tplc="2EB8B286" w:tentative="1">
      <w:start w:val="1"/>
      <w:numFmt w:val="bullet"/>
      <w:lvlText w:val=""/>
      <w:lvlJc w:val="left"/>
      <w:pPr>
        <w:ind w:left="4320" w:hanging="360"/>
      </w:pPr>
      <w:rPr>
        <w:rFonts w:ascii="Wingdings" w:hAnsi="Wingdings" w:hint="default"/>
      </w:rPr>
    </w:lvl>
    <w:lvl w:ilvl="6" w:tplc="6E56644A" w:tentative="1">
      <w:start w:val="1"/>
      <w:numFmt w:val="bullet"/>
      <w:lvlText w:val=""/>
      <w:lvlJc w:val="left"/>
      <w:pPr>
        <w:ind w:left="5040" w:hanging="360"/>
      </w:pPr>
      <w:rPr>
        <w:rFonts w:ascii="Symbol" w:hAnsi="Symbol" w:hint="default"/>
      </w:rPr>
    </w:lvl>
    <w:lvl w:ilvl="7" w:tplc="DF903D44" w:tentative="1">
      <w:start w:val="1"/>
      <w:numFmt w:val="bullet"/>
      <w:lvlText w:val="o"/>
      <w:lvlJc w:val="left"/>
      <w:pPr>
        <w:ind w:left="5760" w:hanging="360"/>
      </w:pPr>
      <w:rPr>
        <w:rFonts w:ascii="Courier New" w:hAnsi="Courier New" w:cs="Courier New" w:hint="default"/>
      </w:rPr>
    </w:lvl>
    <w:lvl w:ilvl="8" w:tplc="B6185A46" w:tentative="1">
      <w:start w:val="1"/>
      <w:numFmt w:val="bullet"/>
      <w:lvlText w:val=""/>
      <w:lvlJc w:val="left"/>
      <w:pPr>
        <w:ind w:left="6480" w:hanging="360"/>
      </w:pPr>
      <w:rPr>
        <w:rFonts w:ascii="Wingdings" w:hAnsi="Wingdings" w:hint="default"/>
      </w:rPr>
    </w:lvl>
  </w:abstractNum>
  <w:abstractNum w:abstractNumId="4" w15:restartNumberingAfterBreak="0">
    <w:nsid w:val="2F1025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0E6935"/>
    <w:multiLevelType w:val="hybridMultilevel"/>
    <w:tmpl w:val="BEAE9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4113F9"/>
    <w:multiLevelType w:val="hybridMultilevel"/>
    <w:tmpl w:val="DAE8AA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EF966AA"/>
    <w:multiLevelType w:val="hybridMultilevel"/>
    <w:tmpl w:val="5FA22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D1E33A0"/>
    <w:multiLevelType w:val="hybridMultilevel"/>
    <w:tmpl w:val="6A5E1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1"/>
  </w:num>
  <w:num w:numId="5">
    <w:abstractNumId w:val="4"/>
  </w:num>
  <w:num w:numId="6">
    <w:abstractNumId w:val="2"/>
  </w:num>
  <w:num w:numId="7">
    <w:abstractNumId w:val="8"/>
  </w:num>
  <w:num w:numId="8">
    <w:abstractNumId w:val="0"/>
  </w:num>
  <w:num w:numId="9">
    <w:abstractNumId w:val="3"/>
  </w:num>
  <w:num w:numId="10">
    <w:abstractNumId w:val="3"/>
    <w:lvlOverride w:ilvl="0">
      <w:startOverride w:val="1"/>
    </w:lvlOverride>
  </w:num>
  <w:num w:numId="11">
    <w:abstractNumId w:val="3"/>
  </w:num>
  <w:num w:numId="12">
    <w:abstractNumId w:val="3"/>
    <w:lvlOverride w:ilvl="0">
      <w:startOverride w:val="1"/>
    </w:lvlOverride>
  </w:num>
  <w:num w:numId="1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2A8"/>
    <w:rsid w:val="000174BB"/>
    <w:rsid w:val="00020120"/>
    <w:rsid w:val="0002725D"/>
    <w:rsid w:val="00027A37"/>
    <w:rsid w:val="00041EE5"/>
    <w:rsid w:val="00042C86"/>
    <w:rsid w:val="000750E8"/>
    <w:rsid w:val="00081222"/>
    <w:rsid w:val="000C1C42"/>
    <w:rsid w:val="000C764B"/>
    <w:rsid w:val="00105BC4"/>
    <w:rsid w:val="00130E91"/>
    <w:rsid w:val="001312BE"/>
    <w:rsid w:val="001A50C3"/>
    <w:rsid w:val="001E6E18"/>
    <w:rsid w:val="001F212B"/>
    <w:rsid w:val="002351B5"/>
    <w:rsid w:val="00236ADA"/>
    <w:rsid w:val="00295FE1"/>
    <w:rsid w:val="0029638D"/>
    <w:rsid w:val="002A54AA"/>
    <w:rsid w:val="002E572B"/>
    <w:rsid w:val="002F23A6"/>
    <w:rsid w:val="0033120A"/>
    <w:rsid w:val="003541B3"/>
    <w:rsid w:val="00361AE4"/>
    <w:rsid w:val="00362DA4"/>
    <w:rsid w:val="00372D29"/>
    <w:rsid w:val="003876F3"/>
    <w:rsid w:val="00390EB1"/>
    <w:rsid w:val="003A56ED"/>
    <w:rsid w:val="00403695"/>
    <w:rsid w:val="00420316"/>
    <w:rsid w:val="00422319"/>
    <w:rsid w:val="00430F3B"/>
    <w:rsid w:val="00441DCA"/>
    <w:rsid w:val="00453CF1"/>
    <w:rsid w:val="00486D04"/>
    <w:rsid w:val="004A1B28"/>
    <w:rsid w:val="004C5A1B"/>
    <w:rsid w:val="004D1195"/>
    <w:rsid w:val="00523806"/>
    <w:rsid w:val="0054689E"/>
    <w:rsid w:val="00580E41"/>
    <w:rsid w:val="00595EAD"/>
    <w:rsid w:val="006034A2"/>
    <w:rsid w:val="00652755"/>
    <w:rsid w:val="006540BF"/>
    <w:rsid w:val="006B4F3A"/>
    <w:rsid w:val="006D740F"/>
    <w:rsid w:val="0071165E"/>
    <w:rsid w:val="007137CD"/>
    <w:rsid w:val="00713AF8"/>
    <w:rsid w:val="0071627B"/>
    <w:rsid w:val="00734B00"/>
    <w:rsid w:val="00790AE1"/>
    <w:rsid w:val="00794CD1"/>
    <w:rsid w:val="00795994"/>
    <w:rsid w:val="007A12C1"/>
    <w:rsid w:val="007B0FA2"/>
    <w:rsid w:val="007C1788"/>
    <w:rsid w:val="00812C9F"/>
    <w:rsid w:val="0082797C"/>
    <w:rsid w:val="00846C52"/>
    <w:rsid w:val="008472FD"/>
    <w:rsid w:val="0085456A"/>
    <w:rsid w:val="00857C4B"/>
    <w:rsid w:val="00890807"/>
    <w:rsid w:val="008912E4"/>
    <w:rsid w:val="0089478F"/>
    <w:rsid w:val="008A61AB"/>
    <w:rsid w:val="008B0CD7"/>
    <w:rsid w:val="008C0298"/>
    <w:rsid w:val="008C5C45"/>
    <w:rsid w:val="008D49FD"/>
    <w:rsid w:val="008F2441"/>
    <w:rsid w:val="00916BA6"/>
    <w:rsid w:val="00925254"/>
    <w:rsid w:val="00955ECB"/>
    <w:rsid w:val="00961384"/>
    <w:rsid w:val="00965924"/>
    <w:rsid w:val="009C342B"/>
    <w:rsid w:val="009E654E"/>
    <w:rsid w:val="00A047E2"/>
    <w:rsid w:val="00A25945"/>
    <w:rsid w:val="00A525B0"/>
    <w:rsid w:val="00A947B8"/>
    <w:rsid w:val="00AA17EE"/>
    <w:rsid w:val="00AA60F1"/>
    <w:rsid w:val="00AA77CE"/>
    <w:rsid w:val="00AB67FD"/>
    <w:rsid w:val="00AC4EA9"/>
    <w:rsid w:val="00AD40E7"/>
    <w:rsid w:val="00AE23B6"/>
    <w:rsid w:val="00B00E71"/>
    <w:rsid w:val="00B23F49"/>
    <w:rsid w:val="00B30ADC"/>
    <w:rsid w:val="00B54F5B"/>
    <w:rsid w:val="00B70F46"/>
    <w:rsid w:val="00BB5CB9"/>
    <w:rsid w:val="00BC1DA3"/>
    <w:rsid w:val="00C35081"/>
    <w:rsid w:val="00CE59BE"/>
    <w:rsid w:val="00D22A09"/>
    <w:rsid w:val="00D24A3D"/>
    <w:rsid w:val="00D57D91"/>
    <w:rsid w:val="00D62754"/>
    <w:rsid w:val="00D809A1"/>
    <w:rsid w:val="00D9431A"/>
    <w:rsid w:val="00DB3D0B"/>
    <w:rsid w:val="00DB776E"/>
    <w:rsid w:val="00DC2B94"/>
    <w:rsid w:val="00DF2C4F"/>
    <w:rsid w:val="00DF5B00"/>
    <w:rsid w:val="00DF7B04"/>
    <w:rsid w:val="00E0598F"/>
    <w:rsid w:val="00E071AB"/>
    <w:rsid w:val="00E112A8"/>
    <w:rsid w:val="00E462DA"/>
    <w:rsid w:val="00E47F1F"/>
    <w:rsid w:val="00E61AE1"/>
    <w:rsid w:val="00E71697"/>
    <w:rsid w:val="00E72FA4"/>
    <w:rsid w:val="00E8327E"/>
    <w:rsid w:val="00F23784"/>
    <w:rsid w:val="00F55EAB"/>
    <w:rsid w:val="00F80415"/>
    <w:rsid w:val="00F87EA6"/>
    <w:rsid w:val="00F930F4"/>
    <w:rsid w:val="00FB10FE"/>
    <w:rsid w:val="00FC3568"/>
    <w:rsid w:val="00FC722C"/>
    <w:rsid w:val="00FC77BD"/>
    <w:rsid w:val="00FF12A5"/>
    <w:rsid w:val="00FF404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3B479"/>
  <w15:chartTrackingRefBased/>
  <w15:docId w15:val="{86119563-F7FB-4783-98B4-CC91D520E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56A"/>
    <w:pPr>
      <w:spacing w:after="200" w:line="276" w:lineRule="auto"/>
    </w:pPr>
    <w:rPr>
      <w:rFonts w:ascii="Trebuchet MS" w:hAnsi="Trebuchet MS"/>
      <w:sz w:val="20"/>
      <w:lang w:val="en-AU"/>
    </w:rPr>
  </w:style>
  <w:style w:type="paragraph" w:styleId="Heading1">
    <w:name w:val="heading 1"/>
    <w:basedOn w:val="Normal"/>
    <w:next w:val="Normal"/>
    <w:link w:val="Heading1Char"/>
    <w:uiPriority w:val="9"/>
    <w:qFormat/>
    <w:rsid w:val="00F80415"/>
    <w:pPr>
      <w:keepNext/>
      <w:keepLines/>
      <w:spacing w:before="240" w:after="120"/>
      <w:outlineLvl w:val="0"/>
    </w:pPr>
    <w:rPr>
      <w:rFonts w:eastAsiaTheme="majorEastAsia" w:cs="Consolas"/>
      <w:b/>
      <w:color w:val="941A1D"/>
      <w:sz w:val="32"/>
      <w:szCs w:val="32"/>
    </w:rPr>
  </w:style>
  <w:style w:type="paragraph" w:styleId="Heading2">
    <w:name w:val="heading 2"/>
    <w:basedOn w:val="Normal"/>
    <w:next w:val="Normal"/>
    <w:link w:val="Heading2Char"/>
    <w:uiPriority w:val="9"/>
    <w:unhideWhenUsed/>
    <w:qFormat/>
    <w:rsid w:val="00F80415"/>
    <w:pPr>
      <w:keepNext/>
      <w:keepLines/>
      <w:spacing w:before="120" w:after="60"/>
      <w:outlineLvl w:val="1"/>
    </w:pPr>
    <w:rPr>
      <w:rFonts w:eastAsiaTheme="majorEastAsia" w:cs="Consolas"/>
      <w:b/>
      <w:color w:val="262626" w:themeColor="text1" w:themeTint="D9"/>
      <w:sz w:val="28"/>
      <w:szCs w:val="28"/>
    </w:rPr>
  </w:style>
  <w:style w:type="paragraph" w:styleId="Heading3">
    <w:name w:val="heading 3"/>
    <w:basedOn w:val="Normal"/>
    <w:next w:val="Normal"/>
    <w:link w:val="Heading3Char"/>
    <w:uiPriority w:val="9"/>
    <w:unhideWhenUsed/>
    <w:qFormat/>
    <w:rsid w:val="00F80415"/>
    <w:pPr>
      <w:keepNext/>
      <w:keepLines/>
      <w:spacing w:before="40" w:after="0"/>
      <w:outlineLvl w:val="2"/>
    </w:pPr>
    <w:rPr>
      <w:rFonts w:eastAsia="Consolas" w:cs="Consolas"/>
      <w:b/>
      <w:color w:val="595959" w:themeColor="text1" w:themeTint="A6"/>
      <w:sz w:val="24"/>
      <w:szCs w:val="24"/>
    </w:rPr>
  </w:style>
  <w:style w:type="paragraph" w:styleId="Heading4">
    <w:name w:val="heading 4"/>
    <w:basedOn w:val="Normal"/>
    <w:next w:val="Normal"/>
    <w:link w:val="Heading4Char"/>
    <w:uiPriority w:val="9"/>
    <w:unhideWhenUsed/>
    <w:qFormat/>
    <w:rsid w:val="006B4F3A"/>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CE"/>
    <w:pPr>
      <w:ind w:left="720"/>
      <w:contextualSpacing/>
    </w:pPr>
  </w:style>
  <w:style w:type="character" w:customStyle="1" w:styleId="Heading1Char">
    <w:name w:val="Heading 1 Char"/>
    <w:basedOn w:val="DefaultParagraphFont"/>
    <w:link w:val="Heading1"/>
    <w:uiPriority w:val="9"/>
    <w:rsid w:val="00F80415"/>
    <w:rPr>
      <w:rFonts w:ascii="Trebuchet MS" w:eastAsiaTheme="majorEastAsia" w:hAnsi="Trebuchet MS" w:cs="Consolas"/>
      <w:b/>
      <w:color w:val="941A1D"/>
      <w:sz w:val="32"/>
      <w:szCs w:val="32"/>
      <w:lang w:val="en-AU"/>
    </w:rPr>
  </w:style>
  <w:style w:type="paragraph" w:styleId="Title">
    <w:name w:val="Title"/>
    <w:basedOn w:val="Normal"/>
    <w:next w:val="Normal"/>
    <w:link w:val="TitleChar"/>
    <w:rsid w:val="00F80415"/>
    <w:pPr>
      <w:keepNext/>
      <w:keepLines/>
      <w:spacing w:after="0"/>
      <w:jc w:val="right"/>
    </w:pPr>
    <w:rPr>
      <w:rFonts w:eastAsia="Trebuchet MS" w:cs="Trebuchet MS"/>
      <w:sz w:val="42"/>
      <w:szCs w:val="20"/>
      <w:lang w:eastAsia="en-AU"/>
    </w:rPr>
  </w:style>
  <w:style w:type="character" w:customStyle="1" w:styleId="TitleChar">
    <w:name w:val="Title Char"/>
    <w:basedOn w:val="DefaultParagraphFont"/>
    <w:link w:val="Title"/>
    <w:rsid w:val="00F80415"/>
    <w:rPr>
      <w:rFonts w:ascii="Trebuchet MS" w:eastAsia="Trebuchet MS" w:hAnsi="Trebuchet MS" w:cs="Trebuchet MS"/>
      <w:sz w:val="42"/>
      <w:szCs w:val="20"/>
      <w:lang w:val="en-AU" w:eastAsia="en-AU"/>
    </w:rPr>
  </w:style>
  <w:style w:type="paragraph" w:styleId="Subtitle">
    <w:name w:val="Subtitle"/>
    <w:basedOn w:val="Normal"/>
    <w:next w:val="Normal"/>
    <w:link w:val="SubtitleChar"/>
    <w:rsid w:val="00F80415"/>
    <w:pPr>
      <w:keepNext/>
      <w:keepLines/>
      <w:jc w:val="right"/>
    </w:pPr>
    <w:rPr>
      <w:rFonts w:eastAsia="Trebuchet MS" w:cs="Trebuchet MS"/>
      <w:color w:val="000000" w:themeColor="text1"/>
      <w:sz w:val="26"/>
      <w:szCs w:val="20"/>
      <w:lang w:eastAsia="en-AU"/>
    </w:rPr>
  </w:style>
  <w:style w:type="character" w:customStyle="1" w:styleId="SubtitleChar">
    <w:name w:val="Subtitle Char"/>
    <w:basedOn w:val="DefaultParagraphFont"/>
    <w:link w:val="Subtitle"/>
    <w:rsid w:val="00F80415"/>
    <w:rPr>
      <w:rFonts w:ascii="Trebuchet MS" w:eastAsia="Trebuchet MS" w:hAnsi="Trebuchet MS" w:cs="Trebuchet MS"/>
      <w:color w:val="000000" w:themeColor="text1"/>
      <w:sz w:val="26"/>
      <w:szCs w:val="20"/>
      <w:lang w:val="en-AU" w:eastAsia="en-AU"/>
    </w:rPr>
  </w:style>
  <w:style w:type="character" w:customStyle="1" w:styleId="Heading2Char">
    <w:name w:val="Heading 2 Char"/>
    <w:basedOn w:val="DefaultParagraphFont"/>
    <w:link w:val="Heading2"/>
    <w:uiPriority w:val="9"/>
    <w:rsid w:val="00F80415"/>
    <w:rPr>
      <w:rFonts w:ascii="Trebuchet MS" w:eastAsiaTheme="majorEastAsia" w:hAnsi="Trebuchet MS" w:cs="Consolas"/>
      <w:b/>
      <w:color w:val="262626" w:themeColor="text1" w:themeTint="D9"/>
      <w:sz w:val="28"/>
      <w:szCs w:val="28"/>
      <w:lang w:val="en-AU"/>
    </w:rPr>
  </w:style>
  <w:style w:type="character" w:customStyle="1" w:styleId="Heading3Char">
    <w:name w:val="Heading 3 Char"/>
    <w:basedOn w:val="DefaultParagraphFont"/>
    <w:link w:val="Heading3"/>
    <w:uiPriority w:val="9"/>
    <w:rsid w:val="00F80415"/>
    <w:rPr>
      <w:rFonts w:ascii="Trebuchet MS" w:eastAsia="Consolas" w:hAnsi="Trebuchet MS" w:cs="Consolas"/>
      <w:b/>
      <w:color w:val="595959" w:themeColor="text1" w:themeTint="A6"/>
      <w:sz w:val="24"/>
      <w:szCs w:val="24"/>
      <w:lang w:val="en-AU"/>
    </w:rPr>
  </w:style>
  <w:style w:type="paragraph" w:styleId="TOCHeading">
    <w:name w:val="TOC Heading"/>
    <w:basedOn w:val="Heading1"/>
    <w:next w:val="Normal"/>
    <w:uiPriority w:val="39"/>
    <w:unhideWhenUsed/>
    <w:qFormat/>
    <w:rsid w:val="004D1195"/>
    <w:pPr>
      <w:spacing w:line="259" w:lineRule="auto"/>
      <w:outlineLvl w:val="9"/>
    </w:pPr>
    <w:rPr>
      <w:rFonts w:asciiTheme="majorHAnsi" w:hAnsiTheme="majorHAnsi" w:cstheme="majorBidi"/>
      <w:b w:val="0"/>
      <w:color w:val="2E74B5" w:themeColor="accent1" w:themeShade="BF"/>
      <w:lang w:val="en-US"/>
    </w:rPr>
  </w:style>
  <w:style w:type="paragraph" w:styleId="TOC1">
    <w:name w:val="toc 1"/>
    <w:basedOn w:val="Normal"/>
    <w:next w:val="Normal"/>
    <w:autoRedefine/>
    <w:uiPriority w:val="39"/>
    <w:unhideWhenUsed/>
    <w:rsid w:val="004D1195"/>
    <w:pPr>
      <w:spacing w:after="100"/>
    </w:pPr>
  </w:style>
  <w:style w:type="paragraph" w:styleId="TOC2">
    <w:name w:val="toc 2"/>
    <w:basedOn w:val="Normal"/>
    <w:next w:val="Normal"/>
    <w:autoRedefine/>
    <w:uiPriority w:val="39"/>
    <w:unhideWhenUsed/>
    <w:rsid w:val="006D740F"/>
    <w:pPr>
      <w:tabs>
        <w:tab w:val="right" w:leader="dot" w:pos="9016"/>
      </w:tabs>
      <w:spacing w:after="100"/>
      <w:ind w:left="221"/>
    </w:pPr>
  </w:style>
  <w:style w:type="character" w:styleId="Hyperlink">
    <w:name w:val="Hyperlink"/>
    <w:basedOn w:val="DefaultParagraphFont"/>
    <w:uiPriority w:val="99"/>
    <w:unhideWhenUsed/>
    <w:rsid w:val="004D1195"/>
    <w:rPr>
      <w:color w:val="0563C1" w:themeColor="hyperlink"/>
      <w:u w:val="single"/>
    </w:rPr>
  </w:style>
  <w:style w:type="paragraph" w:styleId="Header">
    <w:name w:val="header"/>
    <w:basedOn w:val="Normal"/>
    <w:link w:val="HeaderChar"/>
    <w:uiPriority w:val="99"/>
    <w:unhideWhenUsed/>
    <w:rsid w:val="00A259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945"/>
    <w:rPr>
      <w:lang w:val="en-AU"/>
    </w:rPr>
  </w:style>
  <w:style w:type="paragraph" w:styleId="Footer">
    <w:name w:val="footer"/>
    <w:basedOn w:val="Normal"/>
    <w:link w:val="FooterChar"/>
    <w:uiPriority w:val="99"/>
    <w:unhideWhenUsed/>
    <w:rsid w:val="00A259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945"/>
    <w:rPr>
      <w:lang w:val="en-AU"/>
    </w:rPr>
  </w:style>
  <w:style w:type="character" w:customStyle="1" w:styleId="Heading4Char">
    <w:name w:val="Heading 4 Char"/>
    <w:basedOn w:val="DefaultParagraphFont"/>
    <w:link w:val="Heading4"/>
    <w:uiPriority w:val="9"/>
    <w:rsid w:val="006B4F3A"/>
    <w:rPr>
      <w:rFonts w:ascii="Trebuchet MS" w:eastAsiaTheme="majorEastAsia" w:hAnsi="Trebuchet MS" w:cstheme="majorBidi"/>
      <w:i/>
      <w:iCs/>
      <w:color w:val="7F7F7F" w:themeColor="text1" w:themeTint="80"/>
      <w:lang w:val="en-AU"/>
    </w:rPr>
  </w:style>
  <w:style w:type="table" w:customStyle="1" w:styleId="ROItable">
    <w:name w:val="ROI table"/>
    <w:basedOn w:val="TableGrid1"/>
    <w:uiPriority w:val="99"/>
    <w:rsid w:val="0085456A"/>
    <w:pPr>
      <w:spacing w:after="0" w:line="240" w:lineRule="auto"/>
    </w:p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85456A"/>
    <w:pPr>
      <w:spacing w:after="20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
    <w:name w:val="Table Grid"/>
    <w:basedOn w:val="TableNormal"/>
    <w:uiPriority w:val="39"/>
    <w:rsid w:val="00854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C5C45"/>
    <w:rPr>
      <w:color w:val="605E5C"/>
      <w:shd w:val="clear" w:color="auto" w:fill="E1DFDD"/>
    </w:rPr>
  </w:style>
  <w:style w:type="paragraph" w:styleId="ListNumber">
    <w:name w:val="List Number"/>
    <w:basedOn w:val="Normal"/>
    <w:uiPriority w:val="99"/>
    <w:unhideWhenUsed/>
    <w:rsid w:val="00FC77BD"/>
    <w:pPr>
      <w:numPr>
        <w:numId w:val="9"/>
      </w:numPr>
      <w:tabs>
        <w:tab w:val="left" w:pos="284"/>
      </w:tabs>
      <w:spacing w:before="120" w:after="120" w:line="300" w:lineRule="auto"/>
    </w:pPr>
    <w:rPr>
      <w:rFonts w:asciiTheme="minorHAnsi" w:hAnsiTheme="minorHAnsi" w:cstheme="minorHAns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ticht\Documents\TAFE\TAFE\Term%202\Assessment\Mobile%20Applications\Event%201%20of%203%20-%20Project%20assessment\ROI_Report_template%20(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237A2348766F43B5753E6FD8EE71AB" ma:contentTypeVersion="5" ma:contentTypeDescription="Create a new document." ma:contentTypeScope="" ma:versionID="7507b5c835803ef743f7172d36de14cc">
  <xsd:schema xmlns:xsd="http://www.w3.org/2001/XMLSchema" xmlns:xs="http://www.w3.org/2001/XMLSchema" xmlns:p="http://schemas.microsoft.com/office/2006/metadata/properties" xmlns:ns2="481ebe90-1a0d-467d-a133-8c4febd534eb" targetNamespace="http://schemas.microsoft.com/office/2006/metadata/properties" ma:root="true" ma:fieldsID="59c6a86777d35f9a98fedd72bda68a86" ns2:_="">
    <xsd:import namespace="481ebe90-1a0d-467d-a133-8c4febd534e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1ebe90-1a0d-467d-a133-8c4febd53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2B751-A43C-4CD0-A2A6-656B00DAB6B7}">
  <ds:schemaRefs>
    <ds:schemaRef ds:uri="http://schemas.microsoft.com/sharepoint/v3/contenttype/forms"/>
  </ds:schemaRefs>
</ds:datastoreItem>
</file>

<file path=customXml/itemProps2.xml><?xml version="1.0" encoding="utf-8"?>
<ds:datastoreItem xmlns:ds="http://schemas.openxmlformats.org/officeDocument/2006/customXml" ds:itemID="{27A4B7EE-4E07-4407-864C-A88E59BBCF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1ebe90-1a0d-467d-a133-8c4febd534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D0E1D-4280-4459-AC33-941DA5B49F7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BA727D-1E8F-4B54-9B7B-265BC1C4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ROI_Report_template (5).dotx</Template>
  <TotalTime>283</TotalTime>
  <Pages>19</Pages>
  <Words>671</Words>
  <Characters>3825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NSW, Department of Education and Training</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Viyada Tarapornsin</dc:creator>
  <cp:keywords/>
  <dc:description/>
  <cp:lastModifiedBy>Viyada Tarapornsin</cp:lastModifiedBy>
  <cp:revision>21</cp:revision>
  <cp:lastPrinted>2015-12-06T07:33:00Z</cp:lastPrinted>
  <dcterms:created xsi:type="dcterms:W3CDTF">2020-12-03T20:34:00Z</dcterms:created>
  <dcterms:modified xsi:type="dcterms:W3CDTF">2020-12-20T09:24:00Z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0x010100C9237A2348766F43B5753E6FD8EE71AB</vt:lpwstr>
  </property>
  <property fmtid="{D5CDD505-2E9C-101B-9397-08002B2CF9AE}" pid="3" name="MSIP_Label_1124e982-4ed1-4819-8c70-4a27f3d38393_Enabled">
    <vt:lpwstr>true</vt:lpwstr>
  </property>
  <property fmtid="{D5CDD505-2E9C-101B-9397-08002B2CF9AE}" pid="4" name="MSIP_Label_1124e982-4ed1-4819-8c70-4a27f3d38393_SetDate">
    <vt:lpwstr>2020-12-02T22:05:11Z</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iteId">
    <vt:lpwstr>19537222-55d7-4581-84fb-c2da6e835c74</vt:lpwstr>
  </property>
  <property fmtid="{D5CDD505-2E9C-101B-9397-08002B2CF9AE}" pid="8" name="MSIP_Label_1124e982-4ed1-4819-8c70-4a27f3d38393_ActionId">
    <vt:lpwstr>bb3a0c8d-6c11-4109-a25b-5c6bf6fea796</vt:lpwstr>
  </property>
  <property fmtid="{D5CDD505-2E9C-101B-9397-08002B2CF9AE}" pid="9" name="MSIP_Label_1124e982-4ed1-4819-8c70-4a27f3d38393_ContentBits">
    <vt:lpwstr>0</vt:lpwstr>
  </property>
</Properties>
</file>